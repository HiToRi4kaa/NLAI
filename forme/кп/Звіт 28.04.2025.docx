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7BC87D" w14:textId="2152F49D" w:rsidR="00D82C39" w:rsidRPr="00C5680F" w:rsidRDefault="00D82C39" w:rsidP="00B67AB8">
      <w:pPr>
        <w:pStyle w:val="1"/>
      </w:pPr>
      <w:bookmarkStart w:id="0" w:name="_Toc196771884"/>
      <w:r w:rsidRPr="00C5680F">
        <w:t>ПЕРЕЛІК ПОЗНАЧЕНЬ ТА СКОРОЧЕНЬ</w:t>
      </w:r>
      <w:bookmarkEnd w:id="0"/>
    </w:p>
    <w:tbl>
      <w:tblPr>
        <w:tblW w:w="264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3401"/>
      </w:tblGrid>
      <w:tr w:rsidR="00D82C39" w:rsidRPr="00C5680F" w14:paraId="1E369E84" w14:textId="77777777" w:rsidTr="00B67AB8">
        <w:trPr>
          <w:trHeight w:val="483"/>
          <w:jc w:val="center"/>
        </w:trPr>
        <w:tc>
          <w:tcPr>
            <w:tcW w:w="1754" w:type="pct"/>
            <w:shd w:val="clear" w:color="auto" w:fill="auto"/>
            <w:vAlign w:val="center"/>
          </w:tcPr>
          <w:p w14:paraId="3A3772E2" w14:textId="77777777" w:rsidR="00D82C39" w:rsidRPr="00C5680F" w:rsidRDefault="00D82C39" w:rsidP="00D82C39">
            <w:pPr>
              <w:widowControl w:val="0"/>
              <w:tabs>
                <w:tab w:val="left" w:pos="8250"/>
              </w:tabs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C5680F">
              <w:rPr>
                <w:szCs w:val="28"/>
              </w:rPr>
              <w:t>Скорочення</w:t>
            </w:r>
          </w:p>
        </w:tc>
        <w:tc>
          <w:tcPr>
            <w:tcW w:w="3246" w:type="pct"/>
            <w:shd w:val="clear" w:color="auto" w:fill="auto"/>
            <w:vAlign w:val="center"/>
          </w:tcPr>
          <w:p w14:paraId="7C3F29E1" w14:textId="77777777" w:rsidR="00D82C39" w:rsidRPr="00C5680F" w:rsidRDefault="00D82C39" w:rsidP="00D82C39">
            <w:pPr>
              <w:widowControl w:val="0"/>
              <w:tabs>
                <w:tab w:val="left" w:pos="8250"/>
              </w:tabs>
              <w:autoSpaceDE w:val="0"/>
              <w:autoSpaceDN w:val="0"/>
              <w:adjustRightInd w:val="0"/>
              <w:jc w:val="center"/>
              <w:rPr>
                <w:szCs w:val="28"/>
              </w:rPr>
            </w:pPr>
            <w:r w:rsidRPr="00C5680F">
              <w:rPr>
                <w:szCs w:val="28"/>
              </w:rPr>
              <w:t>Позначення</w:t>
            </w:r>
          </w:p>
        </w:tc>
      </w:tr>
      <w:tr w:rsidR="00D82C39" w:rsidRPr="00C5680F" w14:paraId="03C02892" w14:textId="77777777" w:rsidTr="00B67AB8">
        <w:trPr>
          <w:trHeight w:val="70"/>
          <w:jc w:val="center"/>
        </w:trPr>
        <w:tc>
          <w:tcPr>
            <w:tcW w:w="1754" w:type="pct"/>
            <w:shd w:val="clear" w:color="auto" w:fill="auto"/>
          </w:tcPr>
          <w:p w14:paraId="306BF882" w14:textId="77777777" w:rsidR="00D82C39" w:rsidRPr="00C5680F" w:rsidRDefault="00D82C39" w:rsidP="00B67AB8">
            <w:pPr>
              <w:widowControl w:val="0"/>
              <w:tabs>
                <w:tab w:val="left" w:pos="5400"/>
                <w:tab w:val="left" w:pos="5760"/>
              </w:tabs>
              <w:autoSpaceDE w:val="0"/>
              <w:autoSpaceDN w:val="0"/>
              <w:adjustRightInd w:val="0"/>
              <w:jc w:val="left"/>
              <w:rPr>
                <w:szCs w:val="28"/>
              </w:rPr>
            </w:pPr>
            <w:r w:rsidRPr="00C5680F">
              <w:rPr>
                <w:szCs w:val="28"/>
              </w:rPr>
              <w:t xml:space="preserve">ПЗ </w:t>
            </w:r>
          </w:p>
        </w:tc>
        <w:tc>
          <w:tcPr>
            <w:tcW w:w="3246" w:type="pct"/>
            <w:shd w:val="clear" w:color="auto" w:fill="auto"/>
          </w:tcPr>
          <w:p w14:paraId="392962CD" w14:textId="77777777" w:rsidR="00D82C39" w:rsidRPr="00C5680F" w:rsidRDefault="00D82C39" w:rsidP="00D82C39">
            <w:pPr>
              <w:widowControl w:val="0"/>
              <w:tabs>
                <w:tab w:val="left" w:pos="5400"/>
                <w:tab w:val="left" w:pos="5760"/>
              </w:tabs>
              <w:autoSpaceDE w:val="0"/>
              <w:autoSpaceDN w:val="0"/>
              <w:adjustRightInd w:val="0"/>
              <w:rPr>
                <w:szCs w:val="28"/>
              </w:rPr>
            </w:pPr>
            <w:r w:rsidRPr="00C5680F">
              <w:rPr>
                <w:szCs w:val="28"/>
              </w:rPr>
              <w:t>Програмне забезпечення</w:t>
            </w:r>
          </w:p>
        </w:tc>
      </w:tr>
      <w:tr w:rsidR="00D82C39" w:rsidRPr="00C5680F" w14:paraId="0D5B83D5" w14:textId="77777777" w:rsidTr="00B67AB8">
        <w:trPr>
          <w:trHeight w:val="70"/>
          <w:jc w:val="center"/>
        </w:trPr>
        <w:tc>
          <w:tcPr>
            <w:tcW w:w="1754" w:type="pct"/>
            <w:shd w:val="clear" w:color="auto" w:fill="auto"/>
          </w:tcPr>
          <w:p w14:paraId="6C672489" w14:textId="33C75574" w:rsidR="00D82C39" w:rsidRPr="00C5680F" w:rsidRDefault="00B35169" w:rsidP="00B67AB8">
            <w:pPr>
              <w:widowControl w:val="0"/>
              <w:tabs>
                <w:tab w:val="left" w:pos="5400"/>
                <w:tab w:val="left" w:pos="5760"/>
              </w:tabs>
              <w:autoSpaceDE w:val="0"/>
              <w:autoSpaceDN w:val="0"/>
              <w:adjustRightInd w:val="0"/>
              <w:jc w:val="left"/>
              <w:rPr>
                <w:szCs w:val="28"/>
              </w:rPr>
            </w:pPr>
            <w:r w:rsidRPr="00C5680F">
              <w:rPr>
                <w:szCs w:val="28"/>
              </w:rPr>
              <w:t>КП</w:t>
            </w:r>
          </w:p>
        </w:tc>
        <w:tc>
          <w:tcPr>
            <w:tcW w:w="3246" w:type="pct"/>
            <w:shd w:val="clear" w:color="auto" w:fill="auto"/>
          </w:tcPr>
          <w:p w14:paraId="4BF1912F" w14:textId="5BA96BAC" w:rsidR="00D82C39" w:rsidRPr="00C5680F" w:rsidRDefault="00B35169" w:rsidP="00D82C39">
            <w:pPr>
              <w:widowControl w:val="0"/>
              <w:tabs>
                <w:tab w:val="left" w:pos="5400"/>
                <w:tab w:val="left" w:pos="5760"/>
              </w:tabs>
              <w:autoSpaceDE w:val="0"/>
              <w:autoSpaceDN w:val="0"/>
              <w:adjustRightInd w:val="0"/>
              <w:rPr>
                <w:szCs w:val="28"/>
              </w:rPr>
            </w:pPr>
            <w:r w:rsidRPr="00C5680F">
              <w:rPr>
                <w:szCs w:val="28"/>
              </w:rPr>
              <w:t>Курсовий проєкт</w:t>
            </w:r>
          </w:p>
        </w:tc>
      </w:tr>
      <w:tr w:rsidR="00D82C39" w:rsidRPr="00C5680F" w14:paraId="663CC04D" w14:textId="77777777" w:rsidTr="00B67AB8">
        <w:trPr>
          <w:trHeight w:val="70"/>
          <w:jc w:val="center"/>
        </w:trPr>
        <w:tc>
          <w:tcPr>
            <w:tcW w:w="1754" w:type="pct"/>
            <w:shd w:val="clear" w:color="auto" w:fill="auto"/>
          </w:tcPr>
          <w:p w14:paraId="72C8FF0C" w14:textId="6CA1E987" w:rsidR="00D82C39" w:rsidRPr="00C5680F" w:rsidRDefault="009F2137" w:rsidP="00B67AB8">
            <w:pPr>
              <w:widowControl w:val="0"/>
              <w:tabs>
                <w:tab w:val="left" w:pos="5400"/>
                <w:tab w:val="left" w:pos="5760"/>
              </w:tabs>
              <w:autoSpaceDE w:val="0"/>
              <w:autoSpaceDN w:val="0"/>
              <w:adjustRightInd w:val="0"/>
              <w:jc w:val="left"/>
              <w:rPr>
                <w:szCs w:val="28"/>
              </w:rPr>
            </w:pPr>
            <w:r w:rsidRPr="00C5680F">
              <w:rPr>
                <w:szCs w:val="28"/>
              </w:rPr>
              <w:t>БД</w:t>
            </w:r>
          </w:p>
        </w:tc>
        <w:tc>
          <w:tcPr>
            <w:tcW w:w="3246" w:type="pct"/>
            <w:shd w:val="clear" w:color="auto" w:fill="auto"/>
          </w:tcPr>
          <w:p w14:paraId="23ED6B5E" w14:textId="41AD15F4" w:rsidR="00D82C39" w:rsidRPr="00C5680F" w:rsidRDefault="00847CE6" w:rsidP="00D82C39">
            <w:pPr>
              <w:widowControl w:val="0"/>
              <w:tabs>
                <w:tab w:val="left" w:pos="5400"/>
                <w:tab w:val="left" w:pos="5760"/>
              </w:tabs>
              <w:autoSpaceDE w:val="0"/>
              <w:autoSpaceDN w:val="0"/>
              <w:adjustRightInd w:val="0"/>
              <w:rPr>
                <w:szCs w:val="28"/>
              </w:rPr>
            </w:pPr>
            <w:r w:rsidRPr="00C5680F">
              <w:rPr>
                <w:szCs w:val="28"/>
              </w:rPr>
              <w:t xml:space="preserve">База даних </w:t>
            </w:r>
          </w:p>
        </w:tc>
      </w:tr>
      <w:tr w:rsidR="00D82C39" w:rsidRPr="00C5680F" w14:paraId="2A542791" w14:textId="77777777" w:rsidTr="00B67AB8">
        <w:trPr>
          <w:trHeight w:val="70"/>
          <w:jc w:val="center"/>
        </w:trPr>
        <w:tc>
          <w:tcPr>
            <w:tcW w:w="1754" w:type="pct"/>
            <w:shd w:val="clear" w:color="auto" w:fill="auto"/>
          </w:tcPr>
          <w:p w14:paraId="472C86CD" w14:textId="3B30E1A7" w:rsidR="00D82C39" w:rsidRPr="00C5680F" w:rsidRDefault="00847CE6" w:rsidP="00B67AB8">
            <w:pPr>
              <w:widowControl w:val="0"/>
              <w:tabs>
                <w:tab w:val="left" w:pos="5400"/>
                <w:tab w:val="left" w:pos="5760"/>
              </w:tabs>
              <w:autoSpaceDE w:val="0"/>
              <w:autoSpaceDN w:val="0"/>
              <w:adjustRightInd w:val="0"/>
              <w:jc w:val="left"/>
              <w:rPr>
                <w:szCs w:val="28"/>
              </w:rPr>
            </w:pPr>
            <w:r w:rsidRPr="00C5680F">
              <w:rPr>
                <w:szCs w:val="28"/>
              </w:rPr>
              <w:t>Бот</w:t>
            </w:r>
          </w:p>
        </w:tc>
        <w:tc>
          <w:tcPr>
            <w:tcW w:w="3246" w:type="pct"/>
            <w:shd w:val="clear" w:color="auto" w:fill="auto"/>
          </w:tcPr>
          <w:p w14:paraId="123C31EE" w14:textId="3E3CC6F0" w:rsidR="00D82C39" w:rsidRPr="00C5680F" w:rsidRDefault="00847CE6" w:rsidP="00D82C39">
            <w:pPr>
              <w:widowControl w:val="0"/>
              <w:tabs>
                <w:tab w:val="left" w:pos="5400"/>
                <w:tab w:val="left" w:pos="5760"/>
              </w:tabs>
              <w:autoSpaceDE w:val="0"/>
              <w:autoSpaceDN w:val="0"/>
              <w:adjustRightInd w:val="0"/>
              <w:rPr>
                <w:szCs w:val="28"/>
              </w:rPr>
            </w:pPr>
            <w:proofErr w:type="spellStart"/>
            <w:r w:rsidRPr="006F6777">
              <w:rPr>
                <w:i/>
                <w:iCs/>
                <w:color w:val="0D0D0D" w:themeColor="text1" w:themeTint="F2"/>
              </w:rPr>
              <w:t>Telegram</w:t>
            </w:r>
            <w:r w:rsidRPr="00C5680F">
              <w:rPr>
                <w:color w:val="0D0D0D" w:themeColor="text1" w:themeTint="F2"/>
              </w:rPr>
              <w:t>-чатбот</w:t>
            </w:r>
            <w:proofErr w:type="spellEnd"/>
          </w:p>
        </w:tc>
      </w:tr>
      <w:tr w:rsidR="00D82C39" w:rsidRPr="00C5680F" w14:paraId="41F6328D" w14:textId="77777777" w:rsidTr="00B67AB8">
        <w:trPr>
          <w:trHeight w:val="70"/>
          <w:jc w:val="center"/>
        </w:trPr>
        <w:tc>
          <w:tcPr>
            <w:tcW w:w="1754" w:type="pct"/>
            <w:shd w:val="clear" w:color="auto" w:fill="auto"/>
          </w:tcPr>
          <w:p w14:paraId="7AC37929" w14:textId="57CFC5A3" w:rsidR="00D82C39" w:rsidRPr="006F6777" w:rsidRDefault="004874F4" w:rsidP="00B67AB8">
            <w:pPr>
              <w:widowControl w:val="0"/>
              <w:tabs>
                <w:tab w:val="left" w:pos="5400"/>
                <w:tab w:val="left" w:pos="5760"/>
              </w:tabs>
              <w:autoSpaceDE w:val="0"/>
              <w:autoSpaceDN w:val="0"/>
              <w:adjustRightInd w:val="0"/>
              <w:jc w:val="left"/>
              <w:rPr>
                <w:i/>
                <w:iCs/>
                <w:szCs w:val="28"/>
              </w:rPr>
            </w:pPr>
            <w:r w:rsidRPr="006F6777">
              <w:rPr>
                <w:i/>
                <w:iCs/>
              </w:rPr>
              <w:t>VS</w:t>
            </w:r>
          </w:p>
        </w:tc>
        <w:tc>
          <w:tcPr>
            <w:tcW w:w="3246" w:type="pct"/>
            <w:shd w:val="clear" w:color="auto" w:fill="auto"/>
          </w:tcPr>
          <w:p w14:paraId="380C1108" w14:textId="68795A70" w:rsidR="00D82C39" w:rsidRPr="006F6777" w:rsidRDefault="004874F4" w:rsidP="00D82C39">
            <w:pPr>
              <w:widowControl w:val="0"/>
              <w:tabs>
                <w:tab w:val="left" w:pos="5400"/>
                <w:tab w:val="left" w:pos="5760"/>
              </w:tabs>
              <w:autoSpaceDE w:val="0"/>
              <w:autoSpaceDN w:val="0"/>
              <w:adjustRightInd w:val="0"/>
              <w:rPr>
                <w:i/>
                <w:iCs/>
                <w:szCs w:val="28"/>
              </w:rPr>
            </w:pPr>
            <w:proofErr w:type="spellStart"/>
            <w:r w:rsidRPr="006F6777">
              <w:rPr>
                <w:i/>
                <w:iCs/>
                <w:szCs w:val="28"/>
              </w:rPr>
              <w:t>Visual</w:t>
            </w:r>
            <w:proofErr w:type="spellEnd"/>
            <w:r w:rsidRPr="006F6777">
              <w:rPr>
                <w:i/>
                <w:iCs/>
                <w:szCs w:val="28"/>
              </w:rPr>
              <w:t xml:space="preserve"> </w:t>
            </w:r>
            <w:proofErr w:type="spellStart"/>
            <w:r w:rsidRPr="006F6777">
              <w:rPr>
                <w:i/>
                <w:iCs/>
                <w:szCs w:val="28"/>
              </w:rPr>
              <w:t>Studio</w:t>
            </w:r>
            <w:proofErr w:type="spellEnd"/>
            <w:r w:rsidRPr="006F6777">
              <w:rPr>
                <w:i/>
                <w:iCs/>
                <w:szCs w:val="28"/>
              </w:rPr>
              <w:t xml:space="preserve"> </w:t>
            </w:r>
            <w:proofErr w:type="spellStart"/>
            <w:r w:rsidRPr="006F6777">
              <w:rPr>
                <w:i/>
                <w:iCs/>
                <w:szCs w:val="28"/>
              </w:rPr>
              <w:t>Code</w:t>
            </w:r>
            <w:proofErr w:type="spellEnd"/>
          </w:p>
        </w:tc>
      </w:tr>
      <w:tr w:rsidR="00D82C39" w:rsidRPr="00C5680F" w14:paraId="593097CF" w14:textId="77777777" w:rsidTr="00B67AB8">
        <w:trPr>
          <w:trHeight w:val="70"/>
          <w:jc w:val="center"/>
        </w:trPr>
        <w:tc>
          <w:tcPr>
            <w:tcW w:w="1754" w:type="pct"/>
            <w:shd w:val="clear" w:color="auto" w:fill="auto"/>
          </w:tcPr>
          <w:p w14:paraId="4CE880DD" w14:textId="20D58344" w:rsidR="00D82C39" w:rsidRPr="006F6777" w:rsidRDefault="004874F4" w:rsidP="00B67AB8">
            <w:pPr>
              <w:widowControl w:val="0"/>
              <w:tabs>
                <w:tab w:val="left" w:pos="5400"/>
                <w:tab w:val="left" w:pos="5760"/>
              </w:tabs>
              <w:autoSpaceDE w:val="0"/>
              <w:autoSpaceDN w:val="0"/>
              <w:adjustRightInd w:val="0"/>
              <w:jc w:val="left"/>
              <w:rPr>
                <w:i/>
                <w:iCs/>
                <w:szCs w:val="28"/>
              </w:rPr>
            </w:pPr>
            <w:r w:rsidRPr="006F6777">
              <w:rPr>
                <w:i/>
                <w:iCs/>
                <w:szCs w:val="28"/>
              </w:rPr>
              <w:t>Py</w:t>
            </w:r>
          </w:p>
        </w:tc>
        <w:tc>
          <w:tcPr>
            <w:tcW w:w="3246" w:type="pct"/>
            <w:shd w:val="clear" w:color="auto" w:fill="auto"/>
          </w:tcPr>
          <w:p w14:paraId="0EA48936" w14:textId="7F187DC7" w:rsidR="00D82C39" w:rsidRPr="006F6777" w:rsidRDefault="004874F4" w:rsidP="00D82C39">
            <w:pPr>
              <w:widowControl w:val="0"/>
              <w:tabs>
                <w:tab w:val="left" w:pos="5400"/>
                <w:tab w:val="left" w:pos="5760"/>
              </w:tabs>
              <w:autoSpaceDE w:val="0"/>
              <w:autoSpaceDN w:val="0"/>
              <w:adjustRightInd w:val="0"/>
              <w:rPr>
                <w:i/>
                <w:iCs/>
                <w:szCs w:val="28"/>
              </w:rPr>
            </w:pPr>
            <w:r w:rsidRPr="006F6777">
              <w:rPr>
                <w:i/>
                <w:iCs/>
                <w:szCs w:val="28"/>
              </w:rPr>
              <w:t>Python</w:t>
            </w:r>
          </w:p>
        </w:tc>
      </w:tr>
      <w:tr w:rsidR="00D82C39" w:rsidRPr="00C5680F" w14:paraId="4297E696" w14:textId="77777777" w:rsidTr="00B67AB8">
        <w:trPr>
          <w:trHeight w:val="70"/>
          <w:jc w:val="center"/>
        </w:trPr>
        <w:tc>
          <w:tcPr>
            <w:tcW w:w="1754" w:type="pct"/>
            <w:shd w:val="clear" w:color="auto" w:fill="auto"/>
          </w:tcPr>
          <w:p w14:paraId="3C2F10F4" w14:textId="3DC8172D" w:rsidR="00D82C39" w:rsidRPr="006F6777" w:rsidRDefault="00C36506" w:rsidP="00B67AB8">
            <w:pPr>
              <w:widowControl w:val="0"/>
              <w:tabs>
                <w:tab w:val="left" w:pos="5400"/>
                <w:tab w:val="left" w:pos="5760"/>
              </w:tabs>
              <w:autoSpaceDE w:val="0"/>
              <w:autoSpaceDN w:val="0"/>
              <w:adjustRightInd w:val="0"/>
              <w:jc w:val="left"/>
              <w:rPr>
                <w:i/>
                <w:iCs/>
                <w:szCs w:val="28"/>
              </w:rPr>
            </w:pPr>
            <w:r w:rsidRPr="006F6777">
              <w:rPr>
                <w:i/>
                <w:iCs/>
                <w:szCs w:val="28"/>
              </w:rPr>
              <w:t>ID</w:t>
            </w:r>
          </w:p>
        </w:tc>
        <w:tc>
          <w:tcPr>
            <w:tcW w:w="3246" w:type="pct"/>
            <w:shd w:val="clear" w:color="auto" w:fill="auto"/>
          </w:tcPr>
          <w:p w14:paraId="74AA414C" w14:textId="06D80178" w:rsidR="00D82C39" w:rsidRPr="00C5680F" w:rsidRDefault="00C36506" w:rsidP="00D82C39">
            <w:pPr>
              <w:widowControl w:val="0"/>
              <w:tabs>
                <w:tab w:val="left" w:pos="5400"/>
                <w:tab w:val="left" w:pos="5760"/>
              </w:tabs>
              <w:autoSpaceDE w:val="0"/>
              <w:autoSpaceDN w:val="0"/>
              <w:adjustRightInd w:val="0"/>
              <w:rPr>
                <w:szCs w:val="28"/>
              </w:rPr>
            </w:pPr>
            <w:r w:rsidRPr="00C5680F">
              <w:rPr>
                <w:szCs w:val="28"/>
              </w:rPr>
              <w:t>Унікальний ідентифікатор</w:t>
            </w:r>
          </w:p>
        </w:tc>
      </w:tr>
    </w:tbl>
    <w:p w14:paraId="774328A9" w14:textId="77777777" w:rsidR="00D82C39" w:rsidRPr="00C5680F" w:rsidRDefault="00D82C39">
      <w:pPr>
        <w:jc w:val="left"/>
        <w:rPr>
          <w:b/>
          <w:bCs/>
        </w:rPr>
      </w:pPr>
    </w:p>
    <w:p w14:paraId="2C94EF1A" w14:textId="77777777" w:rsidR="00D82C39" w:rsidRPr="00C5680F" w:rsidRDefault="00D82C39">
      <w:pPr>
        <w:jc w:val="left"/>
        <w:rPr>
          <w:b/>
          <w:bCs/>
        </w:rPr>
      </w:pPr>
      <w:r w:rsidRPr="00C5680F">
        <w:rPr>
          <w:b/>
          <w:bCs/>
        </w:rPr>
        <w:br w:type="page"/>
      </w:r>
    </w:p>
    <w:p w14:paraId="2F024CA5" w14:textId="3E5DB927" w:rsidR="00AC7C1B" w:rsidRPr="00C5680F" w:rsidRDefault="00B15DD6" w:rsidP="00B67AB8">
      <w:pPr>
        <w:pStyle w:val="1"/>
      </w:pPr>
      <w:bookmarkStart w:id="1" w:name="_Toc196771885"/>
      <w:r w:rsidRPr="00C5680F">
        <w:lastRenderedPageBreak/>
        <w:t>ЗМІСТ</w:t>
      </w:r>
      <w:bookmarkEnd w:id="1"/>
    </w:p>
    <w:p w14:paraId="06432884" w14:textId="77777777" w:rsidR="00B15DD6" w:rsidRPr="00C5680F" w:rsidRDefault="00B15DD6" w:rsidP="00B15DD6">
      <w:pPr>
        <w:jc w:val="center"/>
      </w:pPr>
    </w:p>
    <w:sdt>
      <w:sdtPr>
        <w:rPr>
          <w:caps w:val="0"/>
        </w:rPr>
        <w:id w:val="-11128952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4D46D1" w14:textId="24316E90" w:rsidR="00384456" w:rsidRPr="00384456" w:rsidRDefault="00384456" w:rsidP="00384456">
          <w:pPr>
            <w:pStyle w:val="10"/>
            <w:rPr>
              <w:rFonts w:eastAsiaTheme="minorEastAsia"/>
              <w:caps w:val="0"/>
              <w:noProof/>
              <w:szCs w:val="28"/>
              <w:lang w:eastAsia="uk-UA"/>
            </w:rPr>
          </w:pPr>
          <w:r w:rsidRPr="00384456">
            <w:rPr>
              <w:szCs w:val="28"/>
            </w:rPr>
            <w:fldChar w:fldCharType="begin"/>
          </w:r>
          <w:r w:rsidRPr="00384456">
            <w:rPr>
              <w:szCs w:val="28"/>
            </w:rPr>
            <w:instrText xml:space="preserve"> TOC \o "1-3" \h \z \u </w:instrText>
          </w:r>
          <w:r w:rsidRPr="00384456">
            <w:rPr>
              <w:szCs w:val="28"/>
            </w:rPr>
            <w:fldChar w:fldCharType="separate"/>
          </w:r>
          <w:hyperlink w:anchor="_Toc196771884" w:history="1">
            <w:r w:rsidRPr="00384456">
              <w:rPr>
                <w:rStyle w:val="af2"/>
                <w:noProof/>
                <w:szCs w:val="28"/>
              </w:rPr>
              <w:t>ПЕРЕЛІК ПОЗНАЧЕНЬ ТА СКОРОЧЕНЬ</w:t>
            </w:r>
            <w:r w:rsidRPr="00384456">
              <w:rPr>
                <w:noProof/>
                <w:webHidden/>
                <w:szCs w:val="28"/>
              </w:rPr>
              <w:tab/>
            </w:r>
            <w:r w:rsidRPr="00384456">
              <w:rPr>
                <w:noProof/>
                <w:webHidden/>
                <w:szCs w:val="28"/>
              </w:rPr>
              <w:fldChar w:fldCharType="begin"/>
            </w:r>
            <w:r w:rsidRPr="00384456">
              <w:rPr>
                <w:noProof/>
                <w:webHidden/>
                <w:szCs w:val="28"/>
              </w:rPr>
              <w:instrText xml:space="preserve"> PAGEREF _Toc196771884 \h </w:instrText>
            </w:r>
            <w:r w:rsidRPr="00384456">
              <w:rPr>
                <w:noProof/>
                <w:webHidden/>
                <w:szCs w:val="28"/>
              </w:rPr>
            </w:r>
            <w:r w:rsidRPr="00384456">
              <w:rPr>
                <w:noProof/>
                <w:webHidden/>
                <w:szCs w:val="28"/>
              </w:rPr>
              <w:fldChar w:fldCharType="separate"/>
            </w:r>
            <w:r w:rsidR="00053044">
              <w:rPr>
                <w:noProof/>
                <w:webHidden/>
                <w:szCs w:val="28"/>
              </w:rPr>
              <w:t>3</w:t>
            </w:r>
            <w:r w:rsidRPr="00384456">
              <w:rPr>
                <w:noProof/>
                <w:webHidden/>
                <w:szCs w:val="28"/>
              </w:rPr>
              <w:fldChar w:fldCharType="end"/>
            </w:r>
          </w:hyperlink>
        </w:p>
        <w:p w14:paraId="735C4C99" w14:textId="73431689" w:rsidR="00384456" w:rsidRPr="00384456" w:rsidRDefault="00384456">
          <w:pPr>
            <w:pStyle w:val="10"/>
            <w:rPr>
              <w:rFonts w:eastAsiaTheme="minorEastAsia"/>
              <w:caps w:val="0"/>
              <w:noProof/>
              <w:szCs w:val="28"/>
              <w:lang w:eastAsia="uk-UA"/>
            </w:rPr>
          </w:pPr>
          <w:hyperlink w:anchor="_Toc196771886" w:history="1">
            <w:r w:rsidRPr="00384456">
              <w:rPr>
                <w:rStyle w:val="af2"/>
                <w:noProof/>
                <w:szCs w:val="28"/>
              </w:rPr>
              <w:t>ВСТУП</w:t>
            </w:r>
            <w:r w:rsidRPr="00384456">
              <w:rPr>
                <w:noProof/>
                <w:webHidden/>
                <w:szCs w:val="28"/>
              </w:rPr>
              <w:tab/>
            </w:r>
            <w:r w:rsidRPr="00384456">
              <w:rPr>
                <w:noProof/>
                <w:webHidden/>
                <w:szCs w:val="28"/>
              </w:rPr>
              <w:fldChar w:fldCharType="begin"/>
            </w:r>
            <w:r w:rsidRPr="00384456">
              <w:rPr>
                <w:noProof/>
                <w:webHidden/>
                <w:szCs w:val="28"/>
              </w:rPr>
              <w:instrText xml:space="preserve"> PAGEREF _Toc196771886 \h </w:instrText>
            </w:r>
            <w:r w:rsidRPr="00384456">
              <w:rPr>
                <w:noProof/>
                <w:webHidden/>
                <w:szCs w:val="28"/>
              </w:rPr>
            </w:r>
            <w:r w:rsidRPr="00384456">
              <w:rPr>
                <w:noProof/>
                <w:webHidden/>
                <w:szCs w:val="28"/>
              </w:rPr>
              <w:fldChar w:fldCharType="separate"/>
            </w:r>
            <w:r w:rsidR="00053044">
              <w:rPr>
                <w:noProof/>
                <w:webHidden/>
                <w:szCs w:val="28"/>
              </w:rPr>
              <w:t>5</w:t>
            </w:r>
            <w:r w:rsidRPr="00384456">
              <w:rPr>
                <w:noProof/>
                <w:webHidden/>
                <w:szCs w:val="28"/>
              </w:rPr>
              <w:fldChar w:fldCharType="end"/>
            </w:r>
          </w:hyperlink>
        </w:p>
        <w:p w14:paraId="36F37973" w14:textId="44B1E9B8" w:rsidR="00384456" w:rsidRPr="00384456" w:rsidRDefault="00384456">
          <w:pPr>
            <w:pStyle w:val="10"/>
            <w:rPr>
              <w:rFonts w:eastAsiaTheme="minorEastAsia"/>
              <w:caps w:val="0"/>
              <w:noProof/>
              <w:szCs w:val="28"/>
              <w:lang w:eastAsia="uk-UA"/>
            </w:rPr>
          </w:pPr>
          <w:hyperlink w:anchor="_Toc196771887" w:history="1">
            <w:r w:rsidRPr="00384456">
              <w:rPr>
                <w:rStyle w:val="af2"/>
                <w:noProof/>
                <w:szCs w:val="28"/>
              </w:rPr>
              <w:t>1 ПОСТАНОВКА ЗАДАЧІ</w:t>
            </w:r>
            <w:r w:rsidRPr="00384456">
              <w:rPr>
                <w:noProof/>
                <w:webHidden/>
                <w:szCs w:val="28"/>
              </w:rPr>
              <w:tab/>
            </w:r>
            <w:r w:rsidRPr="00384456">
              <w:rPr>
                <w:noProof/>
                <w:webHidden/>
                <w:szCs w:val="28"/>
              </w:rPr>
              <w:fldChar w:fldCharType="begin"/>
            </w:r>
            <w:r w:rsidRPr="00384456">
              <w:rPr>
                <w:noProof/>
                <w:webHidden/>
                <w:szCs w:val="28"/>
              </w:rPr>
              <w:instrText xml:space="preserve"> PAGEREF _Toc196771887 \h </w:instrText>
            </w:r>
            <w:r w:rsidRPr="00384456">
              <w:rPr>
                <w:noProof/>
                <w:webHidden/>
                <w:szCs w:val="28"/>
              </w:rPr>
            </w:r>
            <w:r w:rsidRPr="00384456">
              <w:rPr>
                <w:noProof/>
                <w:webHidden/>
                <w:szCs w:val="28"/>
              </w:rPr>
              <w:fldChar w:fldCharType="separate"/>
            </w:r>
            <w:r w:rsidR="00053044">
              <w:rPr>
                <w:noProof/>
                <w:webHidden/>
                <w:szCs w:val="28"/>
              </w:rPr>
              <w:t>8</w:t>
            </w:r>
            <w:r w:rsidRPr="00384456">
              <w:rPr>
                <w:noProof/>
                <w:webHidden/>
                <w:szCs w:val="28"/>
              </w:rPr>
              <w:fldChar w:fldCharType="end"/>
            </w:r>
          </w:hyperlink>
        </w:p>
        <w:p w14:paraId="358711F6" w14:textId="0635B177" w:rsidR="00384456" w:rsidRPr="00384456" w:rsidRDefault="00384456">
          <w:pPr>
            <w:pStyle w:val="10"/>
            <w:rPr>
              <w:rFonts w:eastAsiaTheme="minorEastAsia"/>
              <w:caps w:val="0"/>
              <w:noProof/>
              <w:szCs w:val="28"/>
              <w:lang w:eastAsia="uk-UA"/>
            </w:rPr>
          </w:pPr>
          <w:hyperlink w:anchor="_Toc196771888" w:history="1">
            <w:r w:rsidRPr="00384456">
              <w:rPr>
                <w:rStyle w:val="af2"/>
                <w:bCs/>
                <w:noProof/>
                <w:szCs w:val="28"/>
              </w:rPr>
              <w:t xml:space="preserve">2 </w:t>
            </w:r>
            <w:r w:rsidRPr="00384456">
              <w:rPr>
                <w:rStyle w:val="af2"/>
                <w:noProof/>
                <w:szCs w:val="28"/>
              </w:rPr>
              <w:t>ОПИС МАТЕМАТИЧНОГО МЕТОДУ РІШЕННЯ ЗАДАЧІ</w:t>
            </w:r>
            <w:r w:rsidRPr="00384456">
              <w:rPr>
                <w:noProof/>
                <w:webHidden/>
                <w:szCs w:val="28"/>
              </w:rPr>
              <w:tab/>
            </w:r>
            <w:r w:rsidRPr="00384456">
              <w:rPr>
                <w:noProof/>
                <w:webHidden/>
                <w:szCs w:val="28"/>
              </w:rPr>
              <w:fldChar w:fldCharType="begin"/>
            </w:r>
            <w:r w:rsidRPr="00384456">
              <w:rPr>
                <w:noProof/>
                <w:webHidden/>
                <w:szCs w:val="28"/>
              </w:rPr>
              <w:instrText xml:space="preserve"> PAGEREF _Toc196771888 \h </w:instrText>
            </w:r>
            <w:r w:rsidRPr="00384456">
              <w:rPr>
                <w:noProof/>
                <w:webHidden/>
                <w:szCs w:val="28"/>
              </w:rPr>
            </w:r>
            <w:r w:rsidRPr="00384456">
              <w:rPr>
                <w:noProof/>
                <w:webHidden/>
                <w:szCs w:val="28"/>
              </w:rPr>
              <w:fldChar w:fldCharType="separate"/>
            </w:r>
            <w:r w:rsidR="00053044">
              <w:rPr>
                <w:noProof/>
                <w:webHidden/>
                <w:szCs w:val="28"/>
              </w:rPr>
              <w:t>14</w:t>
            </w:r>
            <w:r w:rsidRPr="00384456">
              <w:rPr>
                <w:noProof/>
                <w:webHidden/>
                <w:szCs w:val="28"/>
              </w:rPr>
              <w:fldChar w:fldCharType="end"/>
            </w:r>
          </w:hyperlink>
        </w:p>
        <w:p w14:paraId="19C8D466" w14:textId="23B19F54" w:rsidR="00384456" w:rsidRPr="00384456" w:rsidRDefault="00384456">
          <w:pPr>
            <w:pStyle w:val="20"/>
            <w:rPr>
              <w:rFonts w:eastAsiaTheme="minorEastAsia"/>
              <w:noProof/>
              <w:szCs w:val="28"/>
              <w:lang w:eastAsia="uk-UA"/>
            </w:rPr>
          </w:pPr>
          <w:hyperlink w:anchor="_Toc196771889" w:history="1">
            <w:r w:rsidRPr="00384456">
              <w:rPr>
                <w:rStyle w:val="af2"/>
                <w:noProof/>
                <w:szCs w:val="28"/>
              </w:rPr>
              <w:t>2.1 Визначення структури вхідних даних</w:t>
            </w:r>
            <w:r w:rsidRPr="00384456">
              <w:rPr>
                <w:noProof/>
                <w:webHidden/>
                <w:szCs w:val="28"/>
              </w:rPr>
              <w:tab/>
            </w:r>
            <w:r w:rsidRPr="00384456">
              <w:rPr>
                <w:noProof/>
                <w:webHidden/>
                <w:szCs w:val="28"/>
              </w:rPr>
              <w:fldChar w:fldCharType="begin"/>
            </w:r>
            <w:r w:rsidRPr="00384456">
              <w:rPr>
                <w:noProof/>
                <w:webHidden/>
                <w:szCs w:val="28"/>
              </w:rPr>
              <w:instrText xml:space="preserve"> PAGEREF _Toc196771889 \h </w:instrText>
            </w:r>
            <w:r w:rsidRPr="00384456">
              <w:rPr>
                <w:noProof/>
                <w:webHidden/>
                <w:szCs w:val="28"/>
              </w:rPr>
            </w:r>
            <w:r w:rsidRPr="00384456">
              <w:rPr>
                <w:noProof/>
                <w:webHidden/>
                <w:szCs w:val="28"/>
              </w:rPr>
              <w:fldChar w:fldCharType="separate"/>
            </w:r>
            <w:r w:rsidR="00053044">
              <w:rPr>
                <w:noProof/>
                <w:webHidden/>
                <w:szCs w:val="28"/>
              </w:rPr>
              <w:t>14</w:t>
            </w:r>
            <w:r w:rsidRPr="00384456">
              <w:rPr>
                <w:noProof/>
                <w:webHidden/>
                <w:szCs w:val="28"/>
              </w:rPr>
              <w:fldChar w:fldCharType="end"/>
            </w:r>
          </w:hyperlink>
        </w:p>
        <w:p w14:paraId="48891237" w14:textId="0229D8E8" w:rsidR="00384456" w:rsidRPr="00384456" w:rsidRDefault="00384456">
          <w:pPr>
            <w:pStyle w:val="20"/>
            <w:rPr>
              <w:rFonts w:eastAsiaTheme="minorEastAsia"/>
              <w:noProof/>
              <w:szCs w:val="28"/>
              <w:lang w:eastAsia="uk-UA"/>
            </w:rPr>
          </w:pPr>
          <w:hyperlink w:anchor="_Toc196771890" w:history="1">
            <w:r w:rsidRPr="00384456">
              <w:rPr>
                <w:rStyle w:val="af2"/>
                <w:noProof/>
                <w:szCs w:val="28"/>
              </w:rPr>
              <w:t>2.2 Структура збереження даних у JSON</w:t>
            </w:r>
            <w:r w:rsidRPr="00384456">
              <w:rPr>
                <w:noProof/>
                <w:webHidden/>
                <w:szCs w:val="28"/>
              </w:rPr>
              <w:tab/>
            </w:r>
            <w:r w:rsidRPr="00384456">
              <w:rPr>
                <w:noProof/>
                <w:webHidden/>
                <w:szCs w:val="28"/>
              </w:rPr>
              <w:fldChar w:fldCharType="begin"/>
            </w:r>
            <w:r w:rsidRPr="00384456">
              <w:rPr>
                <w:noProof/>
                <w:webHidden/>
                <w:szCs w:val="28"/>
              </w:rPr>
              <w:instrText xml:space="preserve"> PAGEREF _Toc196771890 \h </w:instrText>
            </w:r>
            <w:r w:rsidRPr="00384456">
              <w:rPr>
                <w:noProof/>
                <w:webHidden/>
                <w:szCs w:val="28"/>
              </w:rPr>
            </w:r>
            <w:r w:rsidRPr="00384456">
              <w:rPr>
                <w:noProof/>
                <w:webHidden/>
                <w:szCs w:val="28"/>
              </w:rPr>
              <w:fldChar w:fldCharType="separate"/>
            </w:r>
            <w:r w:rsidR="00053044">
              <w:rPr>
                <w:noProof/>
                <w:webHidden/>
                <w:szCs w:val="28"/>
              </w:rPr>
              <w:t>15</w:t>
            </w:r>
            <w:r w:rsidRPr="00384456">
              <w:rPr>
                <w:noProof/>
                <w:webHidden/>
                <w:szCs w:val="28"/>
              </w:rPr>
              <w:fldChar w:fldCharType="end"/>
            </w:r>
          </w:hyperlink>
        </w:p>
        <w:p w14:paraId="4D8C948F" w14:textId="77E97EFF" w:rsidR="00384456" w:rsidRPr="00384456" w:rsidRDefault="00384456">
          <w:pPr>
            <w:pStyle w:val="20"/>
            <w:rPr>
              <w:rFonts w:eastAsiaTheme="minorEastAsia"/>
              <w:noProof/>
              <w:szCs w:val="28"/>
              <w:lang w:eastAsia="uk-UA"/>
            </w:rPr>
          </w:pPr>
          <w:hyperlink w:anchor="_Toc196771891" w:history="1">
            <w:r w:rsidRPr="00384456">
              <w:rPr>
                <w:rStyle w:val="af2"/>
                <w:noProof/>
                <w:szCs w:val="28"/>
              </w:rPr>
              <w:t>2.3 Визначення структури вихідних даних</w:t>
            </w:r>
            <w:r w:rsidRPr="00384456">
              <w:rPr>
                <w:noProof/>
                <w:webHidden/>
                <w:szCs w:val="28"/>
              </w:rPr>
              <w:tab/>
            </w:r>
            <w:r w:rsidRPr="00384456">
              <w:rPr>
                <w:noProof/>
                <w:webHidden/>
                <w:szCs w:val="28"/>
              </w:rPr>
              <w:fldChar w:fldCharType="begin"/>
            </w:r>
            <w:r w:rsidRPr="00384456">
              <w:rPr>
                <w:noProof/>
                <w:webHidden/>
                <w:szCs w:val="28"/>
              </w:rPr>
              <w:instrText xml:space="preserve"> PAGEREF _Toc196771891 \h </w:instrText>
            </w:r>
            <w:r w:rsidRPr="00384456">
              <w:rPr>
                <w:noProof/>
                <w:webHidden/>
                <w:szCs w:val="28"/>
              </w:rPr>
            </w:r>
            <w:r w:rsidRPr="00384456">
              <w:rPr>
                <w:noProof/>
                <w:webHidden/>
                <w:szCs w:val="28"/>
              </w:rPr>
              <w:fldChar w:fldCharType="separate"/>
            </w:r>
            <w:r w:rsidR="00053044">
              <w:rPr>
                <w:noProof/>
                <w:webHidden/>
                <w:szCs w:val="28"/>
              </w:rPr>
              <w:t>15</w:t>
            </w:r>
            <w:r w:rsidRPr="00384456">
              <w:rPr>
                <w:noProof/>
                <w:webHidden/>
                <w:szCs w:val="28"/>
              </w:rPr>
              <w:fldChar w:fldCharType="end"/>
            </w:r>
          </w:hyperlink>
        </w:p>
        <w:p w14:paraId="252BFDDB" w14:textId="2FF3C3CF" w:rsidR="00384456" w:rsidRPr="00384456" w:rsidRDefault="00384456">
          <w:pPr>
            <w:pStyle w:val="20"/>
            <w:rPr>
              <w:rFonts w:eastAsiaTheme="minorEastAsia"/>
              <w:noProof/>
              <w:szCs w:val="28"/>
              <w:lang w:eastAsia="uk-UA"/>
            </w:rPr>
          </w:pPr>
          <w:hyperlink w:anchor="_Toc196771892" w:history="1">
            <w:r w:rsidRPr="00384456">
              <w:rPr>
                <w:rStyle w:val="af2"/>
                <w:noProof/>
                <w:szCs w:val="28"/>
              </w:rPr>
              <w:t>2.4 Математичний опис задачі</w:t>
            </w:r>
            <w:r w:rsidRPr="00384456">
              <w:rPr>
                <w:noProof/>
                <w:webHidden/>
                <w:szCs w:val="28"/>
              </w:rPr>
              <w:tab/>
            </w:r>
            <w:r w:rsidRPr="00384456">
              <w:rPr>
                <w:noProof/>
                <w:webHidden/>
                <w:szCs w:val="28"/>
              </w:rPr>
              <w:fldChar w:fldCharType="begin"/>
            </w:r>
            <w:r w:rsidRPr="00384456">
              <w:rPr>
                <w:noProof/>
                <w:webHidden/>
                <w:szCs w:val="28"/>
              </w:rPr>
              <w:instrText xml:space="preserve"> PAGEREF _Toc196771892 \h </w:instrText>
            </w:r>
            <w:r w:rsidRPr="00384456">
              <w:rPr>
                <w:noProof/>
                <w:webHidden/>
                <w:szCs w:val="28"/>
              </w:rPr>
            </w:r>
            <w:r w:rsidRPr="00384456">
              <w:rPr>
                <w:noProof/>
                <w:webHidden/>
                <w:szCs w:val="28"/>
              </w:rPr>
              <w:fldChar w:fldCharType="separate"/>
            </w:r>
            <w:r w:rsidR="00053044">
              <w:rPr>
                <w:noProof/>
                <w:webHidden/>
                <w:szCs w:val="28"/>
              </w:rPr>
              <w:t>16</w:t>
            </w:r>
            <w:r w:rsidRPr="00384456">
              <w:rPr>
                <w:noProof/>
                <w:webHidden/>
                <w:szCs w:val="28"/>
              </w:rPr>
              <w:fldChar w:fldCharType="end"/>
            </w:r>
          </w:hyperlink>
        </w:p>
        <w:p w14:paraId="23B66E1C" w14:textId="0DF0ABEF" w:rsidR="00384456" w:rsidRPr="00384456" w:rsidRDefault="00384456">
          <w:pPr>
            <w:pStyle w:val="10"/>
            <w:rPr>
              <w:rFonts w:eastAsiaTheme="minorEastAsia"/>
              <w:caps w:val="0"/>
              <w:noProof/>
              <w:szCs w:val="28"/>
              <w:lang w:eastAsia="uk-UA"/>
            </w:rPr>
          </w:pPr>
          <w:hyperlink w:anchor="_Toc196771893" w:history="1">
            <w:r w:rsidRPr="00384456">
              <w:rPr>
                <w:rStyle w:val="af2"/>
                <w:noProof/>
                <w:szCs w:val="28"/>
              </w:rPr>
              <w:t>3. ОПИС АЛГОРИТМУ РІШЕННЯ ЗАДАЧІ</w:t>
            </w:r>
            <w:r w:rsidRPr="00384456">
              <w:rPr>
                <w:noProof/>
                <w:webHidden/>
                <w:szCs w:val="28"/>
              </w:rPr>
              <w:tab/>
            </w:r>
            <w:r w:rsidRPr="00384456">
              <w:rPr>
                <w:noProof/>
                <w:webHidden/>
                <w:szCs w:val="28"/>
              </w:rPr>
              <w:fldChar w:fldCharType="begin"/>
            </w:r>
            <w:r w:rsidRPr="00384456">
              <w:rPr>
                <w:noProof/>
                <w:webHidden/>
                <w:szCs w:val="28"/>
              </w:rPr>
              <w:instrText xml:space="preserve"> PAGEREF _Toc196771893 \h </w:instrText>
            </w:r>
            <w:r w:rsidRPr="00384456">
              <w:rPr>
                <w:noProof/>
                <w:webHidden/>
                <w:szCs w:val="28"/>
              </w:rPr>
            </w:r>
            <w:r w:rsidRPr="00384456">
              <w:rPr>
                <w:noProof/>
                <w:webHidden/>
                <w:szCs w:val="28"/>
              </w:rPr>
              <w:fldChar w:fldCharType="separate"/>
            </w:r>
            <w:r w:rsidR="00053044">
              <w:rPr>
                <w:noProof/>
                <w:webHidden/>
                <w:szCs w:val="28"/>
              </w:rPr>
              <w:t>17</w:t>
            </w:r>
            <w:r w:rsidRPr="00384456">
              <w:rPr>
                <w:noProof/>
                <w:webHidden/>
                <w:szCs w:val="28"/>
              </w:rPr>
              <w:fldChar w:fldCharType="end"/>
            </w:r>
          </w:hyperlink>
        </w:p>
        <w:p w14:paraId="28AB00D0" w14:textId="5B2EAC63" w:rsidR="00384456" w:rsidRPr="00384456" w:rsidRDefault="00384456">
          <w:pPr>
            <w:pStyle w:val="20"/>
            <w:rPr>
              <w:rFonts w:eastAsiaTheme="minorEastAsia"/>
              <w:noProof/>
              <w:szCs w:val="28"/>
              <w:lang w:eastAsia="uk-UA"/>
            </w:rPr>
          </w:pPr>
          <w:hyperlink w:anchor="_Toc196771894" w:history="1">
            <w:r w:rsidRPr="00384456">
              <w:rPr>
                <w:rStyle w:val="af2"/>
                <w:noProof/>
                <w:szCs w:val="28"/>
              </w:rPr>
              <w:t>3.1 Опис стандартних функцій та процедур</w:t>
            </w:r>
            <w:r w:rsidRPr="00384456">
              <w:rPr>
                <w:noProof/>
                <w:webHidden/>
                <w:szCs w:val="28"/>
              </w:rPr>
              <w:tab/>
            </w:r>
            <w:r w:rsidRPr="00384456">
              <w:rPr>
                <w:noProof/>
                <w:webHidden/>
                <w:szCs w:val="28"/>
              </w:rPr>
              <w:fldChar w:fldCharType="begin"/>
            </w:r>
            <w:r w:rsidRPr="00384456">
              <w:rPr>
                <w:noProof/>
                <w:webHidden/>
                <w:szCs w:val="28"/>
              </w:rPr>
              <w:instrText xml:space="preserve"> PAGEREF _Toc196771894 \h </w:instrText>
            </w:r>
            <w:r w:rsidRPr="00384456">
              <w:rPr>
                <w:noProof/>
                <w:webHidden/>
                <w:szCs w:val="28"/>
              </w:rPr>
            </w:r>
            <w:r w:rsidRPr="00384456">
              <w:rPr>
                <w:noProof/>
                <w:webHidden/>
                <w:szCs w:val="28"/>
              </w:rPr>
              <w:fldChar w:fldCharType="separate"/>
            </w:r>
            <w:r w:rsidR="00053044">
              <w:rPr>
                <w:noProof/>
                <w:webHidden/>
                <w:szCs w:val="28"/>
              </w:rPr>
              <w:t>17</w:t>
            </w:r>
            <w:r w:rsidRPr="00384456">
              <w:rPr>
                <w:noProof/>
                <w:webHidden/>
                <w:szCs w:val="28"/>
              </w:rPr>
              <w:fldChar w:fldCharType="end"/>
            </w:r>
          </w:hyperlink>
        </w:p>
        <w:p w14:paraId="434B00D5" w14:textId="6B41A5CF" w:rsidR="00384456" w:rsidRPr="00384456" w:rsidRDefault="00384456">
          <w:pPr>
            <w:pStyle w:val="10"/>
            <w:rPr>
              <w:rFonts w:eastAsiaTheme="minorEastAsia"/>
              <w:caps w:val="0"/>
              <w:noProof/>
              <w:szCs w:val="28"/>
              <w:lang w:eastAsia="uk-UA"/>
            </w:rPr>
          </w:pPr>
          <w:hyperlink w:anchor="_Toc196771895" w:history="1">
            <w:r w:rsidRPr="00384456">
              <w:rPr>
                <w:rStyle w:val="af2"/>
                <w:noProof/>
                <w:szCs w:val="28"/>
              </w:rPr>
              <w:t>4 ОПИС ПРОГРАМНОГО ЗАБЕЗПЕЧЕННЯ</w:t>
            </w:r>
            <w:r w:rsidRPr="00384456">
              <w:rPr>
                <w:noProof/>
                <w:webHidden/>
                <w:szCs w:val="28"/>
              </w:rPr>
              <w:tab/>
            </w:r>
            <w:r w:rsidRPr="00384456">
              <w:rPr>
                <w:noProof/>
                <w:webHidden/>
                <w:szCs w:val="28"/>
              </w:rPr>
              <w:fldChar w:fldCharType="begin"/>
            </w:r>
            <w:r w:rsidRPr="00384456">
              <w:rPr>
                <w:noProof/>
                <w:webHidden/>
                <w:szCs w:val="28"/>
              </w:rPr>
              <w:instrText xml:space="preserve"> PAGEREF _Toc196771895 \h </w:instrText>
            </w:r>
            <w:r w:rsidRPr="00384456">
              <w:rPr>
                <w:noProof/>
                <w:webHidden/>
                <w:szCs w:val="28"/>
              </w:rPr>
            </w:r>
            <w:r w:rsidRPr="00384456">
              <w:rPr>
                <w:noProof/>
                <w:webHidden/>
                <w:szCs w:val="28"/>
              </w:rPr>
              <w:fldChar w:fldCharType="separate"/>
            </w:r>
            <w:r w:rsidR="00053044">
              <w:rPr>
                <w:noProof/>
                <w:webHidden/>
                <w:szCs w:val="28"/>
              </w:rPr>
              <w:t>19</w:t>
            </w:r>
            <w:r w:rsidRPr="00384456">
              <w:rPr>
                <w:noProof/>
                <w:webHidden/>
                <w:szCs w:val="28"/>
              </w:rPr>
              <w:fldChar w:fldCharType="end"/>
            </w:r>
          </w:hyperlink>
        </w:p>
        <w:p w14:paraId="2F6BB9FB" w14:textId="72FAC265" w:rsidR="00384456" w:rsidRPr="00384456" w:rsidRDefault="00384456">
          <w:pPr>
            <w:pStyle w:val="20"/>
            <w:rPr>
              <w:rFonts w:eastAsiaTheme="minorEastAsia"/>
              <w:noProof/>
              <w:szCs w:val="28"/>
              <w:lang w:eastAsia="uk-UA"/>
            </w:rPr>
          </w:pPr>
          <w:hyperlink w:anchor="_Toc196771896" w:history="1">
            <w:r w:rsidRPr="00384456">
              <w:rPr>
                <w:rStyle w:val="af2"/>
                <w:noProof/>
                <w:szCs w:val="28"/>
              </w:rPr>
              <w:t>4.1 Вибір програмного засобу</w:t>
            </w:r>
            <w:r w:rsidRPr="00384456">
              <w:rPr>
                <w:noProof/>
                <w:webHidden/>
                <w:szCs w:val="28"/>
              </w:rPr>
              <w:tab/>
            </w:r>
            <w:r w:rsidRPr="00384456">
              <w:rPr>
                <w:noProof/>
                <w:webHidden/>
                <w:szCs w:val="28"/>
              </w:rPr>
              <w:fldChar w:fldCharType="begin"/>
            </w:r>
            <w:r w:rsidRPr="00384456">
              <w:rPr>
                <w:noProof/>
                <w:webHidden/>
                <w:szCs w:val="28"/>
              </w:rPr>
              <w:instrText xml:space="preserve"> PAGEREF _Toc196771896 \h </w:instrText>
            </w:r>
            <w:r w:rsidRPr="00384456">
              <w:rPr>
                <w:noProof/>
                <w:webHidden/>
                <w:szCs w:val="28"/>
              </w:rPr>
            </w:r>
            <w:r w:rsidRPr="00384456">
              <w:rPr>
                <w:noProof/>
                <w:webHidden/>
                <w:szCs w:val="28"/>
              </w:rPr>
              <w:fldChar w:fldCharType="separate"/>
            </w:r>
            <w:r w:rsidR="00053044">
              <w:rPr>
                <w:noProof/>
                <w:webHidden/>
                <w:szCs w:val="28"/>
              </w:rPr>
              <w:t>19</w:t>
            </w:r>
            <w:r w:rsidRPr="00384456">
              <w:rPr>
                <w:noProof/>
                <w:webHidden/>
                <w:szCs w:val="28"/>
              </w:rPr>
              <w:fldChar w:fldCharType="end"/>
            </w:r>
          </w:hyperlink>
        </w:p>
        <w:p w14:paraId="52CA9A6A" w14:textId="4BFFF36A" w:rsidR="00384456" w:rsidRPr="00384456" w:rsidRDefault="00384456">
          <w:pPr>
            <w:pStyle w:val="20"/>
            <w:rPr>
              <w:rFonts w:eastAsiaTheme="minorEastAsia"/>
              <w:noProof/>
              <w:szCs w:val="28"/>
              <w:lang w:eastAsia="uk-UA"/>
            </w:rPr>
          </w:pPr>
          <w:hyperlink w:anchor="_Toc196771897" w:history="1">
            <w:r w:rsidRPr="00384456">
              <w:rPr>
                <w:rStyle w:val="af2"/>
                <w:noProof/>
                <w:szCs w:val="28"/>
              </w:rPr>
              <w:t>4.3 Програмування та налагодження програми</w:t>
            </w:r>
            <w:r w:rsidRPr="00384456">
              <w:rPr>
                <w:noProof/>
                <w:webHidden/>
                <w:szCs w:val="28"/>
              </w:rPr>
              <w:tab/>
            </w:r>
            <w:r w:rsidRPr="00384456">
              <w:rPr>
                <w:noProof/>
                <w:webHidden/>
                <w:szCs w:val="28"/>
              </w:rPr>
              <w:fldChar w:fldCharType="begin"/>
            </w:r>
            <w:r w:rsidRPr="00384456">
              <w:rPr>
                <w:noProof/>
                <w:webHidden/>
                <w:szCs w:val="28"/>
              </w:rPr>
              <w:instrText xml:space="preserve"> PAGEREF _Toc196771897 \h </w:instrText>
            </w:r>
            <w:r w:rsidRPr="00384456">
              <w:rPr>
                <w:noProof/>
                <w:webHidden/>
                <w:szCs w:val="28"/>
              </w:rPr>
            </w:r>
            <w:r w:rsidRPr="00384456">
              <w:rPr>
                <w:noProof/>
                <w:webHidden/>
                <w:szCs w:val="28"/>
              </w:rPr>
              <w:fldChar w:fldCharType="separate"/>
            </w:r>
            <w:r w:rsidR="00053044">
              <w:rPr>
                <w:noProof/>
                <w:webHidden/>
                <w:szCs w:val="28"/>
              </w:rPr>
              <w:t>20</w:t>
            </w:r>
            <w:r w:rsidRPr="00384456">
              <w:rPr>
                <w:noProof/>
                <w:webHidden/>
                <w:szCs w:val="28"/>
              </w:rPr>
              <w:fldChar w:fldCharType="end"/>
            </w:r>
          </w:hyperlink>
        </w:p>
        <w:p w14:paraId="4192B23E" w14:textId="3587F317" w:rsidR="00384456" w:rsidRPr="00384456" w:rsidRDefault="00384456">
          <w:pPr>
            <w:pStyle w:val="20"/>
            <w:rPr>
              <w:rFonts w:eastAsiaTheme="minorEastAsia"/>
              <w:noProof/>
              <w:szCs w:val="28"/>
              <w:lang w:eastAsia="uk-UA"/>
            </w:rPr>
          </w:pPr>
          <w:hyperlink w:anchor="_Toc196771898" w:history="1">
            <w:r w:rsidRPr="00384456">
              <w:rPr>
                <w:rStyle w:val="af2"/>
                <w:noProof/>
                <w:szCs w:val="28"/>
              </w:rPr>
              <w:t>4.4 Процес документування коду</w:t>
            </w:r>
            <w:r w:rsidRPr="00384456">
              <w:rPr>
                <w:noProof/>
                <w:webHidden/>
                <w:szCs w:val="28"/>
              </w:rPr>
              <w:tab/>
            </w:r>
            <w:r w:rsidRPr="00384456">
              <w:rPr>
                <w:noProof/>
                <w:webHidden/>
                <w:szCs w:val="28"/>
              </w:rPr>
              <w:fldChar w:fldCharType="begin"/>
            </w:r>
            <w:r w:rsidRPr="00384456">
              <w:rPr>
                <w:noProof/>
                <w:webHidden/>
                <w:szCs w:val="28"/>
              </w:rPr>
              <w:instrText xml:space="preserve"> PAGEREF _Toc196771898 \h </w:instrText>
            </w:r>
            <w:r w:rsidRPr="00384456">
              <w:rPr>
                <w:noProof/>
                <w:webHidden/>
                <w:szCs w:val="28"/>
              </w:rPr>
            </w:r>
            <w:r w:rsidRPr="00384456">
              <w:rPr>
                <w:noProof/>
                <w:webHidden/>
                <w:szCs w:val="28"/>
              </w:rPr>
              <w:fldChar w:fldCharType="separate"/>
            </w:r>
            <w:r w:rsidR="00053044">
              <w:rPr>
                <w:noProof/>
                <w:webHidden/>
                <w:szCs w:val="28"/>
              </w:rPr>
              <w:t>27</w:t>
            </w:r>
            <w:r w:rsidRPr="00384456">
              <w:rPr>
                <w:noProof/>
                <w:webHidden/>
                <w:szCs w:val="28"/>
              </w:rPr>
              <w:fldChar w:fldCharType="end"/>
            </w:r>
          </w:hyperlink>
        </w:p>
        <w:p w14:paraId="33CCD748" w14:textId="34E7CDCD" w:rsidR="00384456" w:rsidRPr="00384456" w:rsidRDefault="00384456">
          <w:pPr>
            <w:pStyle w:val="10"/>
            <w:rPr>
              <w:rFonts w:eastAsiaTheme="minorEastAsia"/>
              <w:caps w:val="0"/>
              <w:noProof/>
              <w:szCs w:val="28"/>
              <w:lang w:eastAsia="uk-UA"/>
            </w:rPr>
          </w:pPr>
          <w:hyperlink w:anchor="_Toc196771899" w:history="1">
            <w:r w:rsidRPr="00384456">
              <w:rPr>
                <w:rStyle w:val="af2"/>
                <w:noProof/>
                <w:szCs w:val="28"/>
              </w:rPr>
              <w:t>5 ІНСТРУКЦІЯ З ВИКОРИСТАННЯ ПЗ</w:t>
            </w:r>
            <w:r w:rsidRPr="00384456">
              <w:rPr>
                <w:noProof/>
                <w:webHidden/>
                <w:szCs w:val="28"/>
              </w:rPr>
              <w:tab/>
            </w:r>
            <w:r w:rsidRPr="00384456">
              <w:rPr>
                <w:noProof/>
                <w:webHidden/>
                <w:szCs w:val="28"/>
              </w:rPr>
              <w:fldChar w:fldCharType="begin"/>
            </w:r>
            <w:r w:rsidRPr="00384456">
              <w:rPr>
                <w:noProof/>
                <w:webHidden/>
                <w:szCs w:val="28"/>
              </w:rPr>
              <w:instrText xml:space="preserve"> PAGEREF _Toc196771899 \h </w:instrText>
            </w:r>
            <w:r w:rsidRPr="00384456">
              <w:rPr>
                <w:noProof/>
                <w:webHidden/>
                <w:szCs w:val="28"/>
              </w:rPr>
            </w:r>
            <w:r w:rsidRPr="00384456">
              <w:rPr>
                <w:noProof/>
                <w:webHidden/>
                <w:szCs w:val="28"/>
              </w:rPr>
              <w:fldChar w:fldCharType="separate"/>
            </w:r>
            <w:r w:rsidR="00053044">
              <w:rPr>
                <w:noProof/>
                <w:webHidden/>
                <w:szCs w:val="28"/>
              </w:rPr>
              <w:t>29</w:t>
            </w:r>
            <w:r w:rsidRPr="00384456">
              <w:rPr>
                <w:noProof/>
                <w:webHidden/>
                <w:szCs w:val="28"/>
              </w:rPr>
              <w:fldChar w:fldCharType="end"/>
            </w:r>
          </w:hyperlink>
        </w:p>
        <w:p w14:paraId="53FBAAFB" w14:textId="03E1D77F" w:rsidR="00384456" w:rsidRDefault="00384456">
          <w:r w:rsidRPr="00384456">
            <w:rPr>
              <w:b/>
              <w:bCs/>
              <w:noProof/>
              <w:szCs w:val="28"/>
            </w:rPr>
            <w:fldChar w:fldCharType="end"/>
          </w:r>
        </w:p>
      </w:sdtContent>
    </w:sdt>
    <w:p w14:paraId="351F5BC1" w14:textId="5D74EBB2" w:rsidR="00AF645E" w:rsidRPr="00C5680F" w:rsidRDefault="00AF645E" w:rsidP="00B15DD6"/>
    <w:p w14:paraId="5EFE50F7" w14:textId="5F15873D" w:rsidR="00637153" w:rsidRPr="00C5680F" w:rsidRDefault="00AF645E" w:rsidP="00AF645E">
      <w:pPr>
        <w:jc w:val="left"/>
      </w:pPr>
      <w:r w:rsidRPr="00C5680F">
        <w:br w:type="page"/>
      </w:r>
    </w:p>
    <w:p w14:paraId="0D427529" w14:textId="07BAA5AB" w:rsidR="004835F3" w:rsidRPr="00C5680F" w:rsidRDefault="004835F3" w:rsidP="00B67AB8">
      <w:pPr>
        <w:pStyle w:val="1"/>
      </w:pPr>
      <w:bookmarkStart w:id="2" w:name="_Toc196771886"/>
      <w:r w:rsidRPr="00C5680F">
        <w:lastRenderedPageBreak/>
        <w:t>ВСТУП</w:t>
      </w:r>
      <w:bookmarkEnd w:id="2"/>
    </w:p>
    <w:p w14:paraId="512A711D" w14:textId="5EF82766" w:rsidR="00D82C39" w:rsidRPr="00C5680F" w:rsidRDefault="00556711" w:rsidP="008B0F09">
      <w:pPr>
        <w:ind w:firstLine="709"/>
      </w:pPr>
      <w:r w:rsidRPr="006F6777">
        <w:rPr>
          <w:i/>
          <w:iCs/>
        </w:rPr>
        <w:t>Telegram</w:t>
      </w:r>
      <w:r w:rsidR="00B67AB8" w:rsidRPr="00C5680F">
        <w:t xml:space="preserve"> </w:t>
      </w:r>
      <w:r w:rsidR="0040239A" w:rsidRPr="00C5680F">
        <w:t>[11]</w:t>
      </w:r>
      <w:r w:rsidR="004874F4" w:rsidRPr="00C5680F">
        <w:t xml:space="preserve"> </w:t>
      </w:r>
      <w:r w:rsidR="00D82C39" w:rsidRPr="00C5680F">
        <w:t>–</w:t>
      </w:r>
      <w:r w:rsidRPr="00C5680F">
        <w:t xml:space="preserve"> популярний месенджер, який дозволяє користувачам обмінюватися повідомленнями, відео, музикою та файлами. Блогери використовують сервіс для публікації свого контенту та ведення бізнесу </w:t>
      </w:r>
      <w:r w:rsidR="00D82C39" w:rsidRPr="00C5680F">
        <w:t>–</w:t>
      </w:r>
      <w:r w:rsidRPr="00C5680F">
        <w:t xml:space="preserve"> продажу товарів і послуг. Окрім цього, у </w:t>
      </w:r>
      <w:r w:rsidR="004874F4" w:rsidRPr="006F6777">
        <w:rPr>
          <w:i/>
          <w:iCs/>
        </w:rPr>
        <w:t>Telegram</w:t>
      </w:r>
      <w:r w:rsidR="004874F4" w:rsidRPr="00C5680F">
        <w:t xml:space="preserve"> </w:t>
      </w:r>
      <w:r w:rsidRPr="00C5680F">
        <w:t xml:space="preserve">є можливість створювати власних ботів </w:t>
      </w:r>
      <w:r w:rsidR="00D82C39" w:rsidRPr="00C5680F">
        <w:t>–</w:t>
      </w:r>
      <w:r w:rsidRPr="00C5680F">
        <w:t xml:space="preserve"> програми всередині месенджера, що автоматизують спілкування.</w:t>
      </w:r>
    </w:p>
    <w:p w14:paraId="4001F870" w14:textId="6509F7A7" w:rsidR="00D82C39" w:rsidRPr="00C5680F" w:rsidRDefault="004874F4" w:rsidP="00D82C39">
      <w:pPr>
        <w:ind w:firstLine="709"/>
      </w:pPr>
      <w:r w:rsidRPr="006F6777">
        <w:rPr>
          <w:i/>
          <w:iCs/>
        </w:rPr>
        <w:t>Telegram</w:t>
      </w:r>
      <w:r w:rsidR="00556711" w:rsidRPr="00C5680F">
        <w:t xml:space="preserve"> використовує власний протокол шифрування </w:t>
      </w:r>
      <w:r w:rsidR="00556711" w:rsidRPr="006F6777">
        <w:rPr>
          <w:i/>
          <w:iCs/>
        </w:rPr>
        <w:t>MTProto</w:t>
      </w:r>
      <w:r w:rsidR="00556711" w:rsidRPr="00C5680F">
        <w:t xml:space="preserve">. </w:t>
      </w:r>
      <w:r w:rsidR="00556711" w:rsidRPr="006F6777">
        <w:rPr>
          <w:i/>
          <w:iCs/>
        </w:rPr>
        <w:t>MTProto API (</w:t>
      </w:r>
      <w:r w:rsidRPr="006F6777">
        <w:rPr>
          <w:i/>
          <w:iCs/>
        </w:rPr>
        <w:t>Telegram</w:t>
      </w:r>
      <w:r w:rsidR="00556711" w:rsidRPr="006F6777">
        <w:rPr>
          <w:i/>
          <w:iCs/>
        </w:rPr>
        <w:t xml:space="preserve"> API)</w:t>
      </w:r>
      <w:r w:rsidR="00556711" w:rsidRPr="00C5680F">
        <w:t xml:space="preserve"> </w:t>
      </w:r>
      <w:r w:rsidR="00D82C39" w:rsidRPr="00C5680F">
        <w:t>–</w:t>
      </w:r>
      <w:r w:rsidR="00556711" w:rsidRPr="00C5680F">
        <w:t xml:space="preserve"> </w:t>
      </w:r>
      <w:r w:rsidR="00556711" w:rsidRPr="006F6777">
        <w:rPr>
          <w:i/>
          <w:iCs/>
        </w:rPr>
        <w:t>API</w:t>
      </w:r>
      <w:r w:rsidR="00556711" w:rsidRPr="00C5680F">
        <w:t xml:space="preserve">, через який ваш додаток </w:t>
      </w:r>
      <w:r w:rsidR="00556711" w:rsidRPr="006F6777">
        <w:rPr>
          <w:i/>
          <w:iCs/>
        </w:rPr>
        <w:t>Telegram</w:t>
      </w:r>
      <w:r w:rsidR="00556711" w:rsidRPr="00C5680F">
        <w:t xml:space="preserve"> взаємодіє із сервером. </w:t>
      </w:r>
      <w:r w:rsidRPr="006F6777">
        <w:rPr>
          <w:i/>
          <w:iCs/>
        </w:rPr>
        <w:t>Telegram</w:t>
      </w:r>
      <w:r w:rsidR="00556711" w:rsidRPr="006F6777">
        <w:rPr>
          <w:i/>
          <w:iCs/>
        </w:rPr>
        <w:t xml:space="preserve"> API</w:t>
      </w:r>
      <w:r w:rsidR="00556711" w:rsidRPr="00C5680F">
        <w:t xml:space="preserve"> повністю відкритий, тож будь-який розробник може створити власний клієнт месенджера.</w:t>
      </w:r>
    </w:p>
    <w:p w14:paraId="755AEC48" w14:textId="7F937A94" w:rsidR="00847CE6" w:rsidRPr="00C5680F" w:rsidRDefault="00847CE6" w:rsidP="00847CE6">
      <w:pPr>
        <w:ind w:firstLine="709"/>
        <w:rPr>
          <w:color w:val="0D0D0D" w:themeColor="text1" w:themeTint="F2"/>
        </w:rPr>
      </w:pPr>
      <w:proofErr w:type="spellStart"/>
      <w:r w:rsidRPr="006F6777">
        <w:rPr>
          <w:i/>
          <w:iCs/>
          <w:color w:val="0D0D0D" w:themeColor="text1" w:themeTint="F2"/>
        </w:rPr>
        <w:t>Telegram</w:t>
      </w:r>
      <w:r w:rsidRPr="00C5680F">
        <w:rPr>
          <w:color w:val="0D0D0D" w:themeColor="text1" w:themeTint="F2"/>
        </w:rPr>
        <w:t>-чатбот</w:t>
      </w:r>
      <w:proofErr w:type="spellEnd"/>
      <w:r w:rsidRPr="00C5680F">
        <w:rPr>
          <w:color w:val="0D0D0D" w:themeColor="text1" w:themeTint="F2"/>
        </w:rPr>
        <w:t xml:space="preserve"> (Бот)</w:t>
      </w:r>
      <w:r w:rsidR="00B67AB8" w:rsidRPr="00C5680F">
        <w:rPr>
          <w:color w:val="0D0D0D" w:themeColor="text1" w:themeTint="F2"/>
        </w:rPr>
        <w:t xml:space="preserve"> </w:t>
      </w:r>
      <w:r w:rsidR="0040239A" w:rsidRPr="00C5680F">
        <w:rPr>
          <w:color w:val="0D0D0D" w:themeColor="text1" w:themeTint="F2"/>
        </w:rPr>
        <w:t>[7]</w:t>
      </w:r>
      <w:r w:rsidRPr="00C5680F">
        <w:rPr>
          <w:color w:val="0D0D0D" w:themeColor="text1" w:themeTint="F2"/>
        </w:rPr>
        <w:t xml:space="preserve"> – міні програма всередині месенджера, які керуються текстовими командами в чаті за принципом «запит – відповідь».</w:t>
      </w:r>
    </w:p>
    <w:p w14:paraId="6B9A0AFA" w14:textId="10479110" w:rsidR="00556711" w:rsidRPr="00C5680F" w:rsidRDefault="00556711" w:rsidP="00D82C39">
      <w:pPr>
        <w:ind w:firstLine="709"/>
        <w:rPr>
          <w:color w:val="0D0D0D" w:themeColor="text1" w:themeTint="F2"/>
        </w:rPr>
      </w:pPr>
      <w:r w:rsidRPr="00C5680F">
        <w:t xml:space="preserve">Для створення ботів було розроблено </w:t>
      </w:r>
      <w:proofErr w:type="spellStart"/>
      <w:r w:rsidRPr="006F6777">
        <w:rPr>
          <w:i/>
          <w:iCs/>
        </w:rPr>
        <w:t>Telegram</w:t>
      </w:r>
      <w:proofErr w:type="spellEnd"/>
      <w:r w:rsidRPr="006F6777">
        <w:rPr>
          <w:i/>
          <w:iCs/>
        </w:rPr>
        <w:t xml:space="preserve"> </w:t>
      </w:r>
      <w:proofErr w:type="spellStart"/>
      <w:r w:rsidRPr="006F6777">
        <w:rPr>
          <w:i/>
          <w:iCs/>
        </w:rPr>
        <w:t>Bot</w:t>
      </w:r>
      <w:proofErr w:type="spellEnd"/>
      <w:r w:rsidRPr="006F6777">
        <w:rPr>
          <w:i/>
          <w:iCs/>
        </w:rPr>
        <w:t xml:space="preserve"> API</w:t>
      </w:r>
      <w:r w:rsidRPr="00C5680F">
        <w:t xml:space="preserve"> </w:t>
      </w:r>
      <w:r w:rsidR="00D82C39" w:rsidRPr="00C5680F">
        <w:t>–</w:t>
      </w:r>
      <w:r w:rsidRPr="00C5680F">
        <w:t xml:space="preserve"> надбудову над </w:t>
      </w:r>
      <w:r w:rsidRPr="006F6777">
        <w:rPr>
          <w:i/>
          <w:iCs/>
        </w:rPr>
        <w:t>Telegram</w:t>
      </w:r>
      <w:r w:rsidRPr="00C5680F">
        <w:t xml:space="preserve"> </w:t>
      </w:r>
      <w:r w:rsidRPr="006F6777">
        <w:rPr>
          <w:i/>
          <w:iCs/>
        </w:rPr>
        <w:t>API</w:t>
      </w:r>
      <w:r w:rsidRPr="00C5680F">
        <w:t xml:space="preserve">. </w:t>
      </w:r>
      <w:r w:rsidR="00D82C39" w:rsidRPr="00C5680F">
        <w:t xml:space="preserve">Як зазначено на </w:t>
      </w:r>
      <w:r w:rsidRPr="00C5680F">
        <w:rPr>
          <w:color w:val="0D0D0D" w:themeColor="text1" w:themeTint="F2"/>
        </w:rPr>
        <w:t>офіційно</w:t>
      </w:r>
      <w:r w:rsidR="00D82C39" w:rsidRPr="00C5680F">
        <w:rPr>
          <w:color w:val="0D0D0D" w:themeColor="text1" w:themeTint="F2"/>
        </w:rPr>
        <w:t>му</w:t>
      </w:r>
      <w:r w:rsidRPr="00C5680F">
        <w:rPr>
          <w:color w:val="0D0D0D" w:themeColor="text1" w:themeTint="F2"/>
        </w:rPr>
        <w:t xml:space="preserve"> сайт</w:t>
      </w:r>
      <w:r w:rsidR="00D82C39" w:rsidRPr="00C5680F">
        <w:rPr>
          <w:color w:val="0D0D0D" w:themeColor="text1" w:themeTint="F2"/>
        </w:rPr>
        <w:t>і [3]</w:t>
      </w:r>
      <w:r w:rsidRPr="00C5680F">
        <w:rPr>
          <w:color w:val="0D0D0D" w:themeColor="text1" w:themeTint="F2"/>
        </w:rPr>
        <w:t>:</w:t>
      </w:r>
      <w:r w:rsidR="00D82C39" w:rsidRPr="00C5680F">
        <w:rPr>
          <w:color w:val="0D0D0D" w:themeColor="text1" w:themeTint="F2"/>
        </w:rPr>
        <w:t xml:space="preserve"> </w:t>
      </w:r>
      <w:r w:rsidRPr="00C5680F">
        <w:t xml:space="preserve">"Щоб використовувати </w:t>
      </w:r>
      <w:proofErr w:type="spellStart"/>
      <w:r w:rsidRPr="006F6777">
        <w:rPr>
          <w:i/>
          <w:iCs/>
        </w:rPr>
        <w:t>Bot</w:t>
      </w:r>
      <w:proofErr w:type="spellEnd"/>
      <w:r w:rsidRPr="006F6777">
        <w:rPr>
          <w:i/>
          <w:iCs/>
        </w:rPr>
        <w:t xml:space="preserve"> API</w:t>
      </w:r>
      <w:r w:rsidRPr="00C5680F">
        <w:t xml:space="preserve">, вам не потрібно нічого знати про те, як працює протокол шифрування </w:t>
      </w:r>
      <w:r w:rsidRPr="006F6777">
        <w:rPr>
          <w:i/>
          <w:iCs/>
        </w:rPr>
        <w:t>MTProto</w:t>
      </w:r>
      <w:r w:rsidRPr="00C5680F">
        <w:t xml:space="preserve"> </w:t>
      </w:r>
      <w:r w:rsidR="00D82C39" w:rsidRPr="00C5680F">
        <w:t>–</w:t>
      </w:r>
      <w:r w:rsidRPr="00C5680F">
        <w:t xml:space="preserve"> наш допоміжний сервер сам оброблятиме все шифрування та зв’язок із </w:t>
      </w:r>
      <w:r w:rsidRPr="006F6777">
        <w:rPr>
          <w:i/>
          <w:iCs/>
        </w:rPr>
        <w:t>Telegram API</w:t>
      </w:r>
      <w:r w:rsidRPr="00C5680F">
        <w:t xml:space="preserve">. Ви підключаєтеся до сервера через простий </w:t>
      </w:r>
      <w:r w:rsidRPr="006F6777">
        <w:rPr>
          <w:i/>
          <w:iCs/>
        </w:rPr>
        <w:t>HTTPS</w:t>
      </w:r>
      <w:r w:rsidRPr="00C5680F">
        <w:t xml:space="preserve">-інтерфейс, який надає спрощену версію </w:t>
      </w:r>
      <w:r w:rsidRPr="006F6777">
        <w:rPr>
          <w:i/>
          <w:iCs/>
        </w:rPr>
        <w:t>Telegram API</w:t>
      </w:r>
      <w:r w:rsidRPr="00C5680F">
        <w:t>”</w:t>
      </w:r>
      <w:r w:rsidR="00B67AB8" w:rsidRPr="00C5680F">
        <w:t xml:space="preserve">, </w:t>
      </w:r>
      <w:r w:rsidR="00D82C39" w:rsidRPr="00C5680F">
        <w:t>це</w:t>
      </w:r>
      <w:r w:rsidR="00D82C39" w:rsidRPr="00C5680F">
        <w:rPr>
          <w:color w:val="0D0D0D" w:themeColor="text1" w:themeTint="F2"/>
        </w:rPr>
        <w:t xml:space="preserve"> </w:t>
      </w:r>
      <w:r w:rsidR="00847CE6" w:rsidRPr="00C5680F">
        <w:rPr>
          <w:color w:val="0D0D0D" w:themeColor="text1" w:themeTint="F2"/>
        </w:rPr>
        <w:t>с</w:t>
      </w:r>
      <w:r w:rsidR="00D82C39" w:rsidRPr="00C5680F">
        <w:rPr>
          <w:color w:val="0D0D0D" w:themeColor="text1" w:themeTint="F2"/>
        </w:rPr>
        <w:t xml:space="preserve">відчить що особливих </w:t>
      </w:r>
      <w:r w:rsidR="00847CE6" w:rsidRPr="00C5680F">
        <w:rPr>
          <w:color w:val="0D0D0D" w:themeColor="text1" w:themeTint="F2"/>
        </w:rPr>
        <w:t>технічних</w:t>
      </w:r>
      <w:r w:rsidR="00D82C39" w:rsidRPr="00C5680F">
        <w:rPr>
          <w:color w:val="0D0D0D" w:themeColor="text1" w:themeTint="F2"/>
        </w:rPr>
        <w:t xml:space="preserve"> знань зі створенням безпечного </w:t>
      </w:r>
      <w:r w:rsidR="00847CE6" w:rsidRPr="00C5680F">
        <w:rPr>
          <w:color w:val="0D0D0D" w:themeColor="text1" w:themeTint="F2"/>
        </w:rPr>
        <w:t>з’єднання</w:t>
      </w:r>
      <w:r w:rsidR="00D82C39" w:rsidRPr="00C5680F">
        <w:rPr>
          <w:color w:val="0D0D0D" w:themeColor="text1" w:themeTint="F2"/>
        </w:rPr>
        <w:t xml:space="preserve"> по безпечним протоколам мати немає необхідності і користуватись </w:t>
      </w:r>
      <w:proofErr w:type="spellStart"/>
      <w:r w:rsidR="00D82C39" w:rsidRPr="006F6777">
        <w:rPr>
          <w:i/>
          <w:iCs/>
          <w:color w:val="0D0D0D" w:themeColor="text1" w:themeTint="F2"/>
        </w:rPr>
        <w:t>Telegram</w:t>
      </w:r>
      <w:proofErr w:type="spellEnd"/>
      <w:r w:rsidR="00D82C39" w:rsidRPr="006F6777">
        <w:rPr>
          <w:i/>
          <w:iCs/>
          <w:color w:val="0D0D0D" w:themeColor="text1" w:themeTint="F2"/>
        </w:rPr>
        <w:t xml:space="preserve"> </w:t>
      </w:r>
      <w:proofErr w:type="spellStart"/>
      <w:r w:rsidR="00D82C39" w:rsidRPr="006F6777">
        <w:rPr>
          <w:i/>
          <w:iCs/>
          <w:color w:val="0D0D0D" w:themeColor="text1" w:themeTint="F2"/>
        </w:rPr>
        <w:t>Bot</w:t>
      </w:r>
      <w:proofErr w:type="spellEnd"/>
      <w:r w:rsidR="00D82C39" w:rsidRPr="006F6777">
        <w:rPr>
          <w:i/>
          <w:iCs/>
          <w:color w:val="0D0D0D" w:themeColor="text1" w:themeTint="F2"/>
        </w:rPr>
        <w:t xml:space="preserve"> API</w:t>
      </w:r>
      <w:r w:rsidR="00D82C39" w:rsidRPr="00C5680F">
        <w:rPr>
          <w:color w:val="0D0D0D" w:themeColor="text1" w:themeTint="F2"/>
        </w:rPr>
        <w:t xml:space="preserve"> можна навіть недосвідченим програмістам.</w:t>
      </w:r>
    </w:p>
    <w:p w14:paraId="22F5D17F" w14:textId="54F8299A" w:rsidR="00556711" w:rsidRPr="00C5680F" w:rsidRDefault="00556711" w:rsidP="00AF645E">
      <w:pPr>
        <w:ind w:firstLine="709"/>
      </w:pPr>
      <w:r w:rsidRPr="00C5680F">
        <w:t xml:space="preserve">Бот може виконувати </w:t>
      </w:r>
      <w:r w:rsidR="00D82C39" w:rsidRPr="00C5680F">
        <w:t xml:space="preserve">наступні </w:t>
      </w:r>
      <w:r w:rsidRPr="00C5680F">
        <w:t>завдання:</w:t>
      </w:r>
    </w:p>
    <w:p w14:paraId="35936EFD" w14:textId="7A135C65" w:rsidR="007B4894" w:rsidRPr="00C5680F" w:rsidRDefault="00556711" w:rsidP="00C9572F">
      <w:pPr>
        <w:pStyle w:val="af0"/>
        <w:numPr>
          <w:ilvl w:val="0"/>
          <w:numId w:val="14"/>
        </w:numPr>
      </w:pPr>
      <w:r w:rsidRPr="00C5680F">
        <w:t>керувати спільнотами</w:t>
      </w:r>
      <w:r w:rsidR="0026218B" w:rsidRPr="00C5680F">
        <w:rPr>
          <w:color w:val="0D0D0D" w:themeColor="text1" w:themeTint="F2"/>
        </w:rPr>
        <w:t>;</w:t>
      </w:r>
    </w:p>
    <w:p w14:paraId="487B7C06" w14:textId="37B00BE8" w:rsidR="00556711" w:rsidRPr="00C5680F" w:rsidRDefault="007B4894" w:rsidP="00C9572F">
      <w:pPr>
        <w:pStyle w:val="af0"/>
        <w:numPr>
          <w:ilvl w:val="0"/>
          <w:numId w:val="14"/>
        </w:numPr>
      </w:pPr>
      <w:r w:rsidRPr="00C5680F">
        <w:t>б</w:t>
      </w:r>
      <w:r w:rsidR="00556711" w:rsidRPr="00C5680F">
        <w:t>ронювати місця в кафе</w:t>
      </w:r>
      <w:r w:rsidRPr="00C5680F">
        <w:rPr>
          <w:color w:val="0D0D0D" w:themeColor="text1" w:themeTint="F2"/>
        </w:rPr>
        <w:t>;</w:t>
      </w:r>
    </w:p>
    <w:p w14:paraId="104C1628" w14:textId="7EDE1640" w:rsidR="00556711" w:rsidRPr="00C5680F" w:rsidRDefault="00556711" w:rsidP="00C9572F">
      <w:pPr>
        <w:pStyle w:val="af0"/>
        <w:numPr>
          <w:ilvl w:val="0"/>
          <w:numId w:val="11"/>
        </w:numPr>
      </w:pPr>
      <w:r w:rsidRPr="00C5680F">
        <w:t>завантажувати файли</w:t>
      </w:r>
      <w:r w:rsidR="007B4894" w:rsidRPr="00C5680F">
        <w:rPr>
          <w:color w:val="0D0D0D" w:themeColor="text1" w:themeTint="F2"/>
        </w:rPr>
        <w:t>;</w:t>
      </w:r>
    </w:p>
    <w:p w14:paraId="1A50221D" w14:textId="45018E36" w:rsidR="00556711" w:rsidRPr="00C5680F" w:rsidRDefault="00556711" w:rsidP="00C9572F">
      <w:pPr>
        <w:pStyle w:val="af0"/>
        <w:numPr>
          <w:ilvl w:val="0"/>
          <w:numId w:val="11"/>
        </w:numPr>
      </w:pPr>
      <w:r w:rsidRPr="00C5680F">
        <w:t>обробляти платежі</w:t>
      </w:r>
      <w:r w:rsidR="007B4894" w:rsidRPr="00C5680F">
        <w:rPr>
          <w:color w:val="0D0D0D" w:themeColor="text1" w:themeTint="F2"/>
        </w:rPr>
        <w:t>;</w:t>
      </w:r>
    </w:p>
    <w:p w14:paraId="2C8BFEE7" w14:textId="0EA72D8F" w:rsidR="00556711" w:rsidRPr="00C5680F" w:rsidRDefault="00556711" w:rsidP="00C9572F">
      <w:pPr>
        <w:pStyle w:val="af0"/>
        <w:numPr>
          <w:ilvl w:val="0"/>
          <w:numId w:val="11"/>
        </w:numPr>
      </w:pPr>
      <w:r w:rsidRPr="00C5680F">
        <w:t>фільтрувати повідомлення в чатах</w:t>
      </w:r>
      <w:r w:rsidR="007B4894" w:rsidRPr="00C5680F">
        <w:rPr>
          <w:color w:val="0D0D0D" w:themeColor="text1" w:themeTint="F2"/>
        </w:rPr>
        <w:t>;</w:t>
      </w:r>
    </w:p>
    <w:p w14:paraId="5D0132F7" w14:textId="7BA7031D" w:rsidR="00556711" w:rsidRPr="00C5680F" w:rsidRDefault="00556711" w:rsidP="00C9572F">
      <w:pPr>
        <w:pStyle w:val="af0"/>
        <w:numPr>
          <w:ilvl w:val="0"/>
          <w:numId w:val="11"/>
        </w:numPr>
      </w:pPr>
      <w:r w:rsidRPr="00C5680F">
        <w:t>допомагати з реєстрацією користувачів</w:t>
      </w:r>
      <w:r w:rsidR="007B4894" w:rsidRPr="00C5680F">
        <w:rPr>
          <w:color w:val="0D0D0D" w:themeColor="text1" w:themeTint="F2"/>
        </w:rPr>
        <w:t>;</w:t>
      </w:r>
    </w:p>
    <w:p w14:paraId="1DA26744" w14:textId="15F4DF3F" w:rsidR="00556711" w:rsidRPr="00C5680F" w:rsidRDefault="00556711" w:rsidP="00C9572F">
      <w:pPr>
        <w:pStyle w:val="af0"/>
        <w:numPr>
          <w:ilvl w:val="0"/>
          <w:numId w:val="11"/>
        </w:numPr>
      </w:pPr>
      <w:r w:rsidRPr="00C5680F">
        <w:t>відповідати на запитання (</w:t>
      </w:r>
      <w:proofErr w:type="spellStart"/>
      <w:r w:rsidRPr="006F6777">
        <w:rPr>
          <w:i/>
          <w:iCs/>
        </w:rPr>
        <w:t>support</w:t>
      </w:r>
      <w:proofErr w:type="spellEnd"/>
      <w:r w:rsidRPr="00C5680F">
        <w:t>-бот)</w:t>
      </w:r>
      <w:r w:rsidR="0026218B" w:rsidRPr="00C5680F">
        <w:rPr>
          <w:color w:val="0D0D0D" w:themeColor="text1" w:themeTint="F2"/>
        </w:rPr>
        <w:t>;</w:t>
      </w:r>
    </w:p>
    <w:p w14:paraId="602E56D1" w14:textId="75E684D8" w:rsidR="00556711" w:rsidRPr="00C5680F" w:rsidRDefault="00556711" w:rsidP="00C9572F">
      <w:pPr>
        <w:pStyle w:val="af0"/>
        <w:numPr>
          <w:ilvl w:val="0"/>
          <w:numId w:val="11"/>
        </w:numPr>
      </w:pPr>
      <w:r w:rsidRPr="00C5680F">
        <w:t>продавати послуги</w:t>
      </w:r>
      <w:r w:rsidR="007B4894" w:rsidRPr="00C5680F">
        <w:rPr>
          <w:color w:val="0D0D0D" w:themeColor="text1" w:themeTint="F2"/>
        </w:rPr>
        <w:t>;</w:t>
      </w:r>
    </w:p>
    <w:p w14:paraId="109BB2F4" w14:textId="3ED20E52" w:rsidR="00847CE6" w:rsidRPr="00C5680F" w:rsidRDefault="00556711" w:rsidP="00C9572F">
      <w:pPr>
        <w:pStyle w:val="af0"/>
        <w:numPr>
          <w:ilvl w:val="0"/>
          <w:numId w:val="11"/>
        </w:numPr>
      </w:pPr>
      <w:r w:rsidRPr="00C5680F">
        <w:t>виконувати роль розважального бота</w:t>
      </w:r>
      <w:r w:rsidR="0026218B" w:rsidRPr="00C5680F">
        <w:t>.</w:t>
      </w:r>
    </w:p>
    <w:p w14:paraId="1894F440" w14:textId="6847CD15" w:rsidR="00556711" w:rsidRPr="00C5680F" w:rsidRDefault="00556711" w:rsidP="007B4894">
      <w:pPr>
        <w:ind w:firstLine="709"/>
      </w:pPr>
      <w:r w:rsidRPr="00C5680F">
        <w:t>Кожен бот має унікальну назву</w:t>
      </w:r>
      <w:r w:rsidR="00847CE6" w:rsidRPr="00C5680F">
        <w:t xml:space="preserve"> (</w:t>
      </w:r>
      <w:proofErr w:type="spellStart"/>
      <w:r w:rsidR="00847CE6" w:rsidRPr="006F6777">
        <w:rPr>
          <w:i/>
          <w:iCs/>
        </w:rPr>
        <w:t>username</w:t>
      </w:r>
      <w:proofErr w:type="spellEnd"/>
      <w:r w:rsidR="00847CE6" w:rsidRPr="00C5680F">
        <w:t xml:space="preserve">) тому легко знаходити потрібного бота </w:t>
      </w:r>
      <w:r w:rsidRPr="00C5680F">
        <w:t xml:space="preserve">через пошук у </w:t>
      </w:r>
      <w:r w:rsidRPr="006F6777">
        <w:rPr>
          <w:i/>
          <w:iCs/>
        </w:rPr>
        <w:t>Telegram</w:t>
      </w:r>
      <w:r w:rsidRPr="00C5680F">
        <w:t>.</w:t>
      </w:r>
    </w:p>
    <w:p w14:paraId="256AE908" w14:textId="0EA0E6CA" w:rsidR="00556711" w:rsidRPr="00C5680F" w:rsidRDefault="00556711" w:rsidP="00847CE6">
      <w:pPr>
        <w:ind w:firstLine="709"/>
      </w:pPr>
      <w:r w:rsidRPr="00C5680F">
        <w:t>Можливості ботів обмежені лише фантазією та навичками розробників, тому компанії активно використовують їх для щоденних завдань.</w:t>
      </w:r>
    </w:p>
    <w:p w14:paraId="20497BE3" w14:textId="14DFA765" w:rsidR="00637153" w:rsidRPr="00C5680F" w:rsidRDefault="00556711" w:rsidP="00AF645E">
      <w:pPr>
        <w:ind w:firstLine="709"/>
      </w:pPr>
      <w:r w:rsidRPr="00C5680F">
        <w:t xml:space="preserve">У квітні 2022 року команда </w:t>
      </w:r>
      <w:r w:rsidRPr="006F6777">
        <w:rPr>
          <w:i/>
          <w:iCs/>
        </w:rPr>
        <w:t>Telegram</w:t>
      </w:r>
      <w:r w:rsidRPr="00C5680F">
        <w:t xml:space="preserve"> представила друге покоління ботів: розробники отримали інструменти для створення повноцінних інтерфейсів на </w:t>
      </w:r>
      <w:proofErr w:type="spellStart"/>
      <w:r w:rsidRPr="006F6777">
        <w:rPr>
          <w:i/>
          <w:iCs/>
        </w:rPr>
        <w:t>JavaScript</w:t>
      </w:r>
      <w:proofErr w:type="spellEnd"/>
      <w:r w:rsidRPr="00C5680F">
        <w:t xml:space="preserve"> прямо в месенджері. Такі боти відходять від стандартної моделі «запит </w:t>
      </w:r>
      <w:r w:rsidR="00D82C39" w:rsidRPr="00C5680F">
        <w:t>–</w:t>
      </w:r>
      <w:r w:rsidRPr="00C5680F">
        <w:t xml:space="preserve"> відповідь у чаті»</w:t>
      </w:r>
      <w:r w:rsidR="00B67AB8" w:rsidRPr="00C5680F">
        <w:t xml:space="preserve"> </w:t>
      </w:r>
      <w:r w:rsidR="007B4894" w:rsidRPr="00C5680F">
        <w:t>[3]</w:t>
      </w:r>
      <w:r w:rsidR="00B67AB8" w:rsidRPr="00C5680F">
        <w:t>.</w:t>
      </w:r>
    </w:p>
    <w:p w14:paraId="5FB2566C" w14:textId="4C03F46F" w:rsidR="009F2137" w:rsidRPr="00C5680F" w:rsidRDefault="007B4894" w:rsidP="00880D4F">
      <w:pPr>
        <w:ind w:firstLine="709"/>
      </w:pPr>
      <w:r w:rsidRPr="00C5680F">
        <w:rPr>
          <w:color w:val="0D0D0D" w:themeColor="text1" w:themeTint="F2"/>
        </w:rPr>
        <w:lastRenderedPageBreak/>
        <w:t>Курсовий</w:t>
      </w:r>
      <w:r w:rsidR="00B35169" w:rsidRPr="00C5680F">
        <w:rPr>
          <w:color w:val="0D0D0D" w:themeColor="text1" w:themeTint="F2"/>
        </w:rPr>
        <w:t xml:space="preserve"> п</w:t>
      </w:r>
      <w:r w:rsidR="00A31663" w:rsidRPr="00C5680F">
        <w:rPr>
          <w:color w:val="0D0D0D" w:themeColor="text1" w:themeTint="F2"/>
        </w:rPr>
        <w:t>ро</w:t>
      </w:r>
      <w:r w:rsidRPr="00C5680F">
        <w:rPr>
          <w:color w:val="0D0D0D" w:themeColor="text1" w:themeTint="F2"/>
        </w:rPr>
        <w:t>єкт</w:t>
      </w:r>
      <w:r w:rsidR="00A31663" w:rsidRPr="00C5680F">
        <w:rPr>
          <w:color w:val="0D0D0D" w:themeColor="text1" w:themeTint="F2"/>
        </w:rPr>
        <w:t xml:space="preserve"> </w:t>
      </w:r>
      <w:r w:rsidR="00B35169" w:rsidRPr="00C5680F">
        <w:t xml:space="preserve">(КП) </w:t>
      </w:r>
      <w:r w:rsidR="00A31663" w:rsidRPr="00C5680F">
        <w:t>передбачає створення бота, який дозволяє зберігати, організовувати та прослуховувати музичні файли. Особливістю такого програмного забезпечення є простота використання, швидкий доступ до музичних файлів та можливість створення персоналізованих плейлистів.</w:t>
      </w:r>
    </w:p>
    <w:p w14:paraId="256A1B7D" w14:textId="2E004B9F" w:rsidR="009F2137" w:rsidRPr="00C5680F" w:rsidRDefault="00B67AB8" w:rsidP="007B4894">
      <w:pPr>
        <w:ind w:firstLine="709"/>
      </w:pPr>
      <w:r w:rsidRPr="00C5680F">
        <w:t>В ході досліджень, щодо</w:t>
      </w:r>
      <w:r w:rsidR="009F2137" w:rsidRPr="00C5680F">
        <w:t xml:space="preserve"> реалізації поставленого завдання</w:t>
      </w:r>
      <w:r w:rsidRPr="00C5680F">
        <w:t xml:space="preserve">, виявлено функціональні </w:t>
      </w:r>
      <w:r w:rsidR="0026218B" w:rsidRPr="00C5680F">
        <w:t>бот</w:t>
      </w:r>
      <w:r w:rsidRPr="00C5680F">
        <w:t xml:space="preserve">и стилістику та графічний інтерфейс яких </w:t>
      </w:r>
      <w:r w:rsidR="00DA2FAF" w:rsidRPr="00C5680F">
        <w:t xml:space="preserve">надав змогу </w:t>
      </w:r>
      <w:r w:rsidR="0026218B" w:rsidRPr="00C5680F">
        <w:t>зрозуміти можливості</w:t>
      </w:r>
      <w:r w:rsidR="00DA2FAF" w:rsidRPr="00C5680F">
        <w:t xml:space="preserve"> </w:t>
      </w:r>
      <w:r w:rsidR="00DA2FAF" w:rsidRPr="006F6777">
        <w:rPr>
          <w:i/>
          <w:iCs/>
        </w:rPr>
        <w:t>Telegram</w:t>
      </w:r>
      <w:r w:rsidR="00DA2FAF" w:rsidRPr="00C5680F">
        <w:t xml:space="preserve"> в рамках дисципліни</w:t>
      </w:r>
      <w:r w:rsidR="009F2137" w:rsidRPr="00C5680F">
        <w:t>:</w:t>
      </w:r>
    </w:p>
    <w:p w14:paraId="7B26A7A2" w14:textId="6E2524F6" w:rsidR="007B4894" w:rsidRPr="00C5680F" w:rsidRDefault="007B4894" w:rsidP="00C9572F">
      <w:pPr>
        <w:pStyle w:val="af0"/>
        <w:numPr>
          <w:ilvl w:val="0"/>
          <w:numId w:val="13"/>
        </w:numPr>
        <w:rPr>
          <w:color w:val="0D0D0D" w:themeColor="text1" w:themeTint="F2"/>
        </w:rPr>
      </w:pPr>
      <w:r w:rsidRPr="006F6777">
        <w:rPr>
          <w:i/>
          <w:iCs/>
          <w:color w:val="0D0D0D" w:themeColor="text1" w:themeTint="F2"/>
        </w:rPr>
        <w:t>@eyesaverbot</w:t>
      </w:r>
      <w:r w:rsidRPr="00C5680F">
        <w:rPr>
          <w:color w:val="0D0D0D" w:themeColor="text1" w:themeTint="F2"/>
        </w:rPr>
        <w:t xml:space="preserve"> </w:t>
      </w:r>
      <w:r w:rsidR="0026218B" w:rsidRPr="00C5680F">
        <w:rPr>
          <w:color w:val="0D0D0D" w:themeColor="text1" w:themeTint="F2"/>
        </w:rPr>
        <w:t>–</w:t>
      </w:r>
      <w:r w:rsidRPr="00C5680F">
        <w:rPr>
          <w:color w:val="0D0D0D" w:themeColor="text1" w:themeTint="F2"/>
        </w:rPr>
        <w:t xml:space="preserve"> Бот для завантаження та прослуховування музики за допомогою знаходження її за назвою</w:t>
      </w:r>
      <w:r w:rsidR="0026218B" w:rsidRPr="00C5680F">
        <w:rPr>
          <w:color w:val="0D0D0D" w:themeColor="text1" w:themeTint="F2"/>
        </w:rPr>
        <w:t>;</w:t>
      </w:r>
    </w:p>
    <w:p w14:paraId="2C807774" w14:textId="084E2250" w:rsidR="007B4894" w:rsidRPr="00C5680F" w:rsidRDefault="0026218B" w:rsidP="00C9572F">
      <w:pPr>
        <w:pStyle w:val="af0"/>
        <w:numPr>
          <w:ilvl w:val="0"/>
          <w:numId w:val="13"/>
        </w:numPr>
        <w:rPr>
          <w:color w:val="0D0D0D" w:themeColor="text1" w:themeTint="F2"/>
          <w:u w:val="single"/>
        </w:rPr>
      </w:pPr>
      <w:r w:rsidRPr="006F6777">
        <w:rPr>
          <w:i/>
          <w:iCs/>
          <w:color w:val="0D0D0D" w:themeColor="text1" w:themeTint="F2"/>
        </w:rPr>
        <w:t>@SaveOFFbot / @SaveYoutubeBot</w:t>
      </w:r>
      <w:r w:rsidRPr="00C5680F">
        <w:rPr>
          <w:color w:val="0D0D0D" w:themeColor="text1" w:themeTint="F2"/>
        </w:rPr>
        <w:t xml:space="preserve"> – Боти для завантаження та зберігання відео/фото/аудіо файлів з різних джерел;</w:t>
      </w:r>
    </w:p>
    <w:p w14:paraId="3862D8BE" w14:textId="5C1F9462" w:rsidR="0026218B" w:rsidRPr="00C5680F" w:rsidRDefault="0026218B" w:rsidP="00C9572F">
      <w:pPr>
        <w:pStyle w:val="af0"/>
        <w:numPr>
          <w:ilvl w:val="0"/>
          <w:numId w:val="13"/>
        </w:numPr>
      </w:pPr>
      <w:r w:rsidRPr="006F6777">
        <w:rPr>
          <w:i/>
          <w:iCs/>
        </w:rPr>
        <w:t>@iris_black_bot</w:t>
      </w:r>
      <w:r w:rsidRPr="00C5680F">
        <w:t xml:space="preserve"> </w:t>
      </w:r>
      <w:r w:rsidRPr="00C5680F">
        <w:rPr>
          <w:color w:val="0D0D0D" w:themeColor="text1" w:themeTint="F2"/>
        </w:rPr>
        <w:t xml:space="preserve">– Дуже функціональний та популярний бот в </w:t>
      </w:r>
      <w:r w:rsidRPr="006F6777">
        <w:rPr>
          <w:i/>
          <w:iCs/>
          <w:color w:val="0D0D0D" w:themeColor="text1" w:themeTint="F2"/>
        </w:rPr>
        <w:t>Telegram</w:t>
      </w:r>
      <w:r w:rsidRPr="00C5680F">
        <w:rPr>
          <w:color w:val="0D0D0D" w:themeColor="text1" w:themeTint="F2"/>
        </w:rPr>
        <w:t xml:space="preserve">, допомагає керувати чатом/сітками чатів, виконує </w:t>
      </w:r>
      <w:r w:rsidR="00880D4F" w:rsidRPr="00C5680F">
        <w:rPr>
          <w:color w:val="0D0D0D" w:themeColor="text1" w:themeTint="F2"/>
        </w:rPr>
        <w:t>розважальну функцію та допомагає ідентифікувати користувача;</w:t>
      </w:r>
    </w:p>
    <w:p w14:paraId="57FBDE8A" w14:textId="624FEEC5" w:rsidR="00880D4F" w:rsidRPr="00C5680F" w:rsidRDefault="00880D4F" w:rsidP="00C9572F">
      <w:pPr>
        <w:pStyle w:val="af0"/>
        <w:numPr>
          <w:ilvl w:val="0"/>
          <w:numId w:val="13"/>
        </w:numPr>
      </w:pPr>
      <w:r w:rsidRPr="006F6777">
        <w:rPr>
          <w:i/>
          <w:iCs/>
        </w:rPr>
        <w:t>@telegraph</w:t>
      </w:r>
      <w:r w:rsidRPr="00C5680F">
        <w:t xml:space="preserve"> </w:t>
      </w:r>
      <w:r w:rsidRPr="00C5680F">
        <w:rPr>
          <w:color w:val="0D0D0D" w:themeColor="text1" w:themeTint="F2"/>
        </w:rPr>
        <w:t>–</w:t>
      </w:r>
      <w:r w:rsidRPr="00C5680F">
        <w:t xml:space="preserve"> Офіційний бот від Telegram який допомагає робити статті/книги і тому подібне.</w:t>
      </w:r>
    </w:p>
    <w:p w14:paraId="7EDCE413" w14:textId="6C53D762" w:rsidR="007B4894" w:rsidRPr="00C5680F" w:rsidRDefault="00880D4F" w:rsidP="00C9572F">
      <w:pPr>
        <w:pStyle w:val="af0"/>
        <w:numPr>
          <w:ilvl w:val="0"/>
          <w:numId w:val="13"/>
        </w:numPr>
      </w:pPr>
      <w:r w:rsidRPr="006F6777">
        <w:rPr>
          <w:i/>
          <w:iCs/>
        </w:rPr>
        <w:t>@BotFather</w:t>
      </w:r>
      <w:r w:rsidRPr="00C5680F">
        <w:t xml:space="preserve"> </w:t>
      </w:r>
      <w:r w:rsidRPr="00C5680F">
        <w:rPr>
          <w:color w:val="0D0D0D" w:themeColor="text1" w:themeTint="F2"/>
        </w:rPr>
        <w:t>–</w:t>
      </w:r>
      <w:r w:rsidRPr="00C5680F">
        <w:t xml:space="preserve"> Головний бот Telegram який надає змогу почати створювати свого бота.</w:t>
      </w:r>
    </w:p>
    <w:p w14:paraId="2C30756C" w14:textId="448351BD" w:rsidR="00880D4F" w:rsidRPr="00C5680F" w:rsidRDefault="009F2137" w:rsidP="004874F4">
      <w:pPr>
        <w:ind w:firstLine="709"/>
      </w:pPr>
      <w:r w:rsidRPr="00C5680F">
        <w:t xml:space="preserve">Розробники </w:t>
      </w:r>
      <w:r w:rsidRPr="006F6777">
        <w:rPr>
          <w:i/>
          <w:iCs/>
        </w:rPr>
        <w:t>Telegram</w:t>
      </w:r>
      <w:r w:rsidRPr="00C5680F">
        <w:t xml:space="preserve"> активно розвивають месенджер, тому важливо, щоб бібліотека оновлювалася так само часто й підтримувала всі нововведення сервісу. Найчастіше ботів пишуть на </w:t>
      </w:r>
      <w:r w:rsidR="00DA2FAF" w:rsidRPr="00C5680F">
        <w:t xml:space="preserve">мові </w:t>
      </w:r>
      <w:r w:rsidRPr="006F6777">
        <w:rPr>
          <w:i/>
          <w:iCs/>
        </w:rPr>
        <w:t>Python</w:t>
      </w:r>
      <w:r w:rsidR="00DA2FAF" w:rsidRPr="00C5680F">
        <w:t xml:space="preserve"> </w:t>
      </w:r>
      <w:r w:rsidR="0040239A" w:rsidRPr="00C5680F">
        <w:t>[1]</w:t>
      </w:r>
      <w:r w:rsidR="001A55D6" w:rsidRPr="00C5680F">
        <w:t xml:space="preserve"> (Py)</w:t>
      </w:r>
      <w:r w:rsidRPr="00C5680F">
        <w:t xml:space="preserve"> через простоту та зручність цієї мови</w:t>
      </w:r>
      <w:r w:rsidR="004874F4" w:rsidRPr="00C5680F">
        <w:t>.</w:t>
      </w:r>
    </w:p>
    <w:p w14:paraId="26B53C52" w14:textId="6736531A" w:rsidR="00880D4F" w:rsidRPr="00C5680F" w:rsidRDefault="000B4E3C" w:rsidP="004874F4">
      <w:pPr>
        <w:ind w:firstLine="709"/>
      </w:pPr>
      <w:r w:rsidRPr="00C5680F">
        <w:t>Зр</w:t>
      </w:r>
      <w:r w:rsidR="004874F4" w:rsidRPr="00C5680F">
        <w:t>учність</w:t>
      </w:r>
      <w:r w:rsidR="00880D4F" w:rsidRPr="00C5680F">
        <w:t xml:space="preserve"> та популярн</w:t>
      </w:r>
      <w:r w:rsidR="004874F4" w:rsidRPr="00C5680F">
        <w:t>ість</w:t>
      </w:r>
      <w:r w:rsidR="00880D4F" w:rsidRPr="00C5680F">
        <w:t xml:space="preserve"> в розробці ботів, наявності бібліотек для роботи з </w:t>
      </w:r>
      <w:r w:rsidR="00880D4F" w:rsidRPr="006F6777">
        <w:rPr>
          <w:i/>
          <w:iCs/>
        </w:rPr>
        <w:t>Telegram API</w:t>
      </w:r>
      <w:r w:rsidR="00880D4F" w:rsidRPr="00C5680F">
        <w:t xml:space="preserve"> та можливості ефективно працювати з аудіофайлами</w:t>
      </w:r>
      <w:r w:rsidRPr="00C5680F">
        <w:t xml:space="preserve"> стали критеріями вибору мови </w:t>
      </w:r>
      <w:r w:rsidRPr="006F6777">
        <w:rPr>
          <w:i/>
          <w:iCs/>
        </w:rPr>
        <w:t>Py</w:t>
      </w:r>
      <w:r w:rsidRPr="00C5680F">
        <w:t>, як інструменту</w:t>
      </w:r>
      <w:r w:rsidR="00880D4F" w:rsidRPr="00C5680F">
        <w:t>.</w:t>
      </w:r>
    </w:p>
    <w:p w14:paraId="2BA4E569" w14:textId="77777777" w:rsidR="004874F4" w:rsidRPr="00C5680F" w:rsidRDefault="004874F4" w:rsidP="004874F4">
      <w:pPr>
        <w:ind w:firstLine="709"/>
      </w:pPr>
      <w:r w:rsidRPr="00C5680F">
        <w:t xml:space="preserve">Однією з переваг </w:t>
      </w:r>
      <w:r w:rsidRPr="006F6777">
        <w:rPr>
          <w:i/>
          <w:iCs/>
        </w:rPr>
        <w:t>Telegram</w:t>
      </w:r>
      <w:r w:rsidRPr="00C5680F">
        <w:t xml:space="preserve"> є відкрите </w:t>
      </w:r>
      <w:r w:rsidRPr="006F6777">
        <w:rPr>
          <w:i/>
          <w:iCs/>
        </w:rPr>
        <w:t>API</w:t>
      </w:r>
      <w:r w:rsidRPr="00C5680F">
        <w:t xml:space="preserve"> з гарною документацією, тому ботів можна розробляти майже будь-якою мовою програмування, але зручніше використовувати вже готові бібліотеки.</w:t>
      </w:r>
    </w:p>
    <w:p w14:paraId="528491A2" w14:textId="636F4835" w:rsidR="009F2137" w:rsidRPr="00C5680F" w:rsidRDefault="00BE697A" w:rsidP="004874F4">
      <w:pPr>
        <w:ind w:firstLine="709"/>
      </w:pPr>
      <w:r w:rsidRPr="00C5680F">
        <w:t xml:space="preserve">В якості </w:t>
      </w:r>
      <w:r w:rsidR="009F2137" w:rsidRPr="00C5680F">
        <w:t xml:space="preserve">бібліотеку </w:t>
      </w:r>
      <w:r w:rsidRPr="00C5680F">
        <w:t xml:space="preserve">мови </w:t>
      </w:r>
      <w:r w:rsidRPr="006F6777">
        <w:rPr>
          <w:i/>
          <w:iCs/>
        </w:rPr>
        <w:t>Py</w:t>
      </w:r>
      <w:r w:rsidRPr="00C5680F">
        <w:t xml:space="preserve"> для комунікації з </w:t>
      </w:r>
      <w:proofErr w:type="spellStart"/>
      <w:r w:rsidRPr="006F6777">
        <w:rPr>
          <w:i/>
          <w:iCs/>
        </w:rPr>
        <w:t>Telegram</w:t>
      </w:r>
      <w:proofErr w:type="spellEnd"/>
      <w:r w:rsidRPr="00C5680F">
        <w:t xml:space="preserve"> обрано </w:t>
      </w:r>
      <w:r w:rsidRPr="006F6777">
        <w:rPr>
          <w:i/>
          <w:iCs/>
        </w:rPr>
        <w:t xml:space="preserve">API </w:t>
      </w:r>
      <w:proofErr w:type="spellStart"/>
      <w:r w:rsidR="009F2137" w:rsidRPr="006F6777">
        <w:rPr>
          <w:i/>
          <w:iCs/>
        </w:rPr>
        <w:t>telebot</w:t>
      </w:r>
      <w:proofErr w:type="spellEnd"/>
      <w:r w:rsidR="009F2137" w:rsidRPr="00C5680F">
        <w:t>.</w:t>
      </w:r>
    </w:p>
    <w:p w14:paraId="42D3C90C" w14:textId="3F320CB8" w:rsidR="009F2137" w:rsidRPr="00C5680F" w:rsidRDefault="00A36278" w:rsidP="004874F4">
      <w:pPr>
        <w:ind w:firstLine="709"/>
      </w:pPr>
      <w:r w:rsidRPr="006F6777">
        <w:rPr>
          <w:i/>
          <w:iCs/>
        </w:rPr>
        <w:t>T</w:t>
      </w:r>
      <w:r w:rsidR="009F2137" w:rsidRPr="006F6777">
        <w:rPr>
          <w:i/>
          <w:iCs/>
        </w:rPr>
        <w:t>elebot (pyTelegramBotAPI)</w:t>
      </w:r>
      <w:r w:rsidR="00BE697A" w:rsidRPr="00C5680F">
        <w:t xml:space="preserve"> </w:t>
      </w:r>
      <w:r w:rsidR="0040239A" w:rsidRPr="00C5680F">
        <w:t>[4]</w:t>
      </w:r>
      <w:r w:rsidR="009F2137" w:rsidRPr="00C5680F">
        <w:t xml:space="preserve"> </w:t>
      </w:r>
      <w:r w:rsidR="006F6521" w:rsidRPr="00C5680F">
        <w:rPr>
          <w:color w:val="0D0D0D" w:themeColor="text1" w:themeTint="F2"/>
        </w:rPr>
        <w:t>–</w:t>
      </w:r>
      <w:r w:rsidR="009F2137" w:rsidRPr="00C5680F">
        <w:t xml:space="preserve"> бібліотека для створення простих ботів із невеликою кількістю користувачів, яка підтримує основні методи </w:t>
      </w:r>
      <w:r w:rsidR="009F2137" w:rsidRPr="006F6777">
        <w:rPr>
          <w:i/>
          <w:iCs/>
        </w:rPr>
        <w:t>Telegram API</w:t>
      </w:r>
      <w:r w:rsidR="009F2137" w:rsidRPr="00C5680F">
        <w:t>.</w:t>
      </w:r>
    </w:p>
    <w:p w14:paraId="51D498FD" w14:textId="1855B8A7" w:rsidR="009F2137" w:rsidRPr="00C5680F" w:rsidRDefault="00BE697A" w:rsidP="00BE697A">
      <w:pPr>
        <w:ind w:firstLine="709"/>
      </w:pPr>
      <w:r w:rsidRPr="00C5680F">
        <w:t xml:space="preserve">До недоліків </w:t>
      </w:r>
      <w:proofErr w:type="spellStart"/>
      <w:r w:rsidR="009F2137" w:rsidRPr="006F6777">
        <w:rPr>
          <w:i/>
          <w:iCs/>
        </w:rPr>
        <w:t>telebot</w:t>
      </w:r>
      <w:proofErr w:type="spellEnd"/>
      <w:r w:rsidRPr="00C5680F">
        <w:t xml:space="preserve"> слід віднести </w:t>
      </w:r>
      <w:r w:rsidR="009F2137" w:rsidRPr="00C5680F">
        <w:t>складн</w:t>
      </w:r>
      <w:r w:rsidRPr="00C5680F">
        <w:t>у</w:t>
      </w:r>
      <w:r w:rsidR="009F2137" w:rsidRPr="00C5680F">
        <w:t xml:space="preserve"> організ</w:t>
      </w:r>
      <w:r w:rsidRPr="00C5680F">
        <w:t>ацію</w:t>
      </w:r>
      <w:r w:rsidR="009F2137" w:rsidRPr="00C5680F">
        <w:t xml:space="preserve"> асинхронн</w:t>
      </w:r>
      <w:r w:rsidRPr="00C5680F">
        <w:t>их запитів</w:t>
      </w:r>
      <w:r w:rsidR="009F2137" w:rsidRPr="00C5680F">
        <w:t xml:space="preserve"> і масштаб</w:t>
      </w:r>
      <w:r w:rsidRPr="00C5680F">
        <w:t>ованості</w:t>
      </w:r>
      <w:r w:rsidR="009F2137" w:rsidRPr="00C5680F">
        <w:t xml:space="preserve"> навантаження, але </w:t>
      </w:r>
      <w:r w:rsidRPr="00C5680F">
        <w:t>з переваг – низький поріг входу для новачків</w:t>
      </w:r>
      <w:r w:rsidR="009F2137" w:rsidRPr="00C5680F">
        <w:t>.</w:t>
      </w:r>
    </w:p>
    <w:p w14:paraId="325C9207" w14:textId="77777777" w:rsidR="00BE697A" w:rsidRPr="00C5680F" w:rsidRDefault="004874F4" w:rsidP="00BE697A">
      <w:pPr>
        <w:ind w:firstLine="709"/>
      </w:pPr>
      <w:proofErr w:type="spellStart"/>
      <w:r w:rsidRPr="006F6777">
        <w:rPr>
          <w:i/>
          <w:iCs/>
        </w:rPr>
        <w:t>Visual</w:t>
      </w:r>
      <w:proofErr w:type="spellEnd"/>
      <w:r w:rsidRPr="006F6777">
        <w:rPr>
          <w:i/>
          <w:iCs/>
        </w:rPr>
        <w:t xml:space="preserve"> </w:t>
      </w:r>
      <w:proofErr w:type="spellStart"/>
      <w:r w:rsidRPr="006F6777">
        <w:rPr>
          <w:i/>
          <w:iCs/>
        </w:rPr>
        <w:t>Studio</w:t>
      </w:r>
      <w:proofErr w:type="spellEnd"/>
      <w:r w:rsidRPr="006F6777">
        <w:rPr>
          <w:i/>
          <w:iCs/>
        </w:rPr>
        <w:t xml:space="preserve"> </w:t>
      </w:r>
      <w:proofErr w:type="spellStart"/>
      <w:r w:rsidRPr="006F6777">
        <w:rPr>
          <w:i/>
          <w:iCs/>
        </w:rPr>
        <w:t>Code</w:t>
      </w:r>
      <w:proofErr w:type="spellEnd"/>
      <w:r w:rsidRPr="006F6777">
        <w:rPr>
          <w:i/>
          <w:iCs/>
        </w:rPr>
        <w:t xml:space="preserve"> (VS)</w:t>
      </w:r>
      <w:r w:rsidR="00BE697A" w:rsidRPr="00C5680F">
        <w:t xml:space="preserve"> – безкоштовне</w:t>
      </w:r>
      <w:r w:rsidRPr="00C5680F">
        <w:t xml:space="preserve"> легке та потужне середовище розробки, створене компанією </w:t>
      </w:r>
      <w:r w:rsidRPr="006F6777">
        <w:rPr>
          <w:i/>
          <w:iCs/>
        </w:rPr>
        <w:t>Microsoft.</w:t>
      </w:r>
      <w:r w:rsidR="00A36278" w:rsidRPr="00C5680F">
        <w:t xml:space="preserve"> </w:t>
      </w:r>
      <w:r w:rsidRPr="006F6777">
        <w:rPr>
          <w:i/>
          <w:iCs/>
        </w:rPr>
        <w:t>VS</w:t>
      </w:r>
      <w:r w:rsidRPr="00C5680F">
        <w:t xml:space="preserve"> підтримує велику кількість мов програмування, зокрема </w:t>
      </w:r>
      <w:r w:rsidRPr="006F6777">
        <w:rPr>
          <w:i/>
          <w:iCs/>
        </w:rPr>
        <w:t>Py</w:t>
      </w:r>
      <w:r w:rsidRPr="00C5680F">
        <w:t>, і забезпечує зручну роботу завдяки вбудованому терміналу, розширенням, автодоповненням коду та засобам налагодження.</w:t>
      </w:r>
    </w:p>
    <w:p w14:paraId="6CD498B8" w14:textId="245AF362" w:rsidR="004874F4" w:rsidRPr="00C5680F" w:rsidRDefault="00A36278" w:rsidP="00BE697A">
      <w:pPr>
        <w:ind w:firstLine="709"/>
      </w:pPr>
      <w:r w:rsidRPr="006F6777">
        <w:rPr>
          <w:i/>
          <w:iCs/>
        </w:rPr>
        <w:t>VS</w:t>
      </w:r>
      <w:r w:rsidRPr="00C5680F">
        <w:t xml:space="preserve"> </w:t>
      </w:r>
      <w:r w:rsidR="004874F4" w:rsidRPr="00C5680F">
        <w:t xml:space="preserve">використовується як </w:t>
      </w:r>
      <w:r w:rsidRPr="00C5680F">
        <w:t>середовище</w:t>
      </w:r>
      <w:r w:rsidR="004874F4" w:rsidRPr="00C5680F">
        <w:t xml:space="preserve"> розробки через свою</w:t>
      </w:r>
      <w:r w:rsidR="00BE697A" w:rsidRPr="00C5680F">
        <w:t xml:space="preserve"> </w:t>
      </w:r>
      <w:r w:rsidR="004874F4" w:rsidRPr="00C5680F">
        <w:t xml:space="preserve">зручність, підтримку </w:t>
      </w:r>
      <w:r w:rsidR="004874F4" w:rsidRPr="006F6777">
        <w:rPr>
          <w:i/>
          <w:iCs/>
        </w:rPr>
        <w:t>Py</w:t>
      </w:r>
      <w:r w:rsidR="004874F4" w:rsidRPr="00C5680F">
        <w:t xml:space="preserve"> і наявність плагінів для ефективної роботи з кодом і тестуванням.</w:t>
      </w:r>
    </w:p>
    <w:p w14:paraId="20791B87" w14:textId="5238A19E" w:rsidR="00214714" w:rsidRPr="00C5680F" w:rsidRDefault="00BE697A" w:rsidP="00BE697A">
      <w:pPr>
        <w:ind w:firstLine="709"/>
      </w:pPr>
      <w:r w:rsidRPr="00C5680F">
        <w:t>Для демонстрації</w:t>
      </w:r>
      <w:r w:rsidR="00214714" w:rsidRPr="00C5680F">
        <w:t xml:space="preserve"> </w:t>
      </w:r>
      <w:r w:rsidRPr="00C5680F">
        <w:t xml:space="preserve">програмного </w:t>
      </w:r>
      <w:r w:rsidR="00214714" w:rsidRPr="00C5680F">
        <w:t>код</w:t>
      </w:r>
      <w:r w:rsidRPr="00C5680F">
        <w:t>у</w:t>
      </w:r>
      <w:r w:rsidR="00214714" w:rsidRPr="00C5680F">
        <w:t xml:space="preserve"> та</w:t>
      </w:r>
      <w:r w:rsidRPr="00C5680F">
        <w:t xml:space="preserve"> </w:t>
      </w:r>
      <w:r w:rsidR="00214714" w:rsidRPr="00C5680F">
        <w:t>оновлен</w:t>
      </w:r>
      <w:r w:rsidRPr="00C5680F">
        <w:t xml:space="preserve">ь використана технологія </w:t>
      </w:r>
      <w:r w:rsidR="00214714" w:rsidRPr="006F6777">
        <w:rPr>
          <w:i/>
          <w:iCs/>
        </w:rPr>
        <w:t>GitHub.</w:t>
      </w:r>
    </w:p>
    <w:p w14:paraId="3CD39DA0" w14:textId="7A2AEB8A" w:rsidR="00A36278" w:rsidRPr="00C5680F" w:rsidRDefault="006F6521" w:rsidP="00BE697A">
      <w:pPr>
        <w:ind w:firstLine="708"/>
      </w:pPr>
      <w:r w:rsidRPr="006F6777">
        <w:rPr>
          <w:i/>
          <w:iCs/>
        </w:rPr>
        <w:lastRenderedPageBreak/>
        <w:t>GitHub</w:t>
      </w:r>
      <w:r w:rsidRPr="00C5680F">
        <w:t xml:space="preserve"> </w:t>
      </w:r>
      <w:r w:rsidRPr="00C5680F">
        <w:rPr>
          <w:color w:val="0D0D0D" w:themeColor="text1" w:themeTint="F2"/>
        </w:rPr>
        <w:t>–</w:t>
      </w:r>
      <w:r w:rsidRPr="00C5680F">
        <w:t xml:space="preserve"> веб-платформа для зберігання, керування та спільної розробки проєктів на основі системи контролю версій </w:t>
      </w:r>
      <w:r w:rsidRPr="006F6777">
        <w:rPr>
          <w:i/>
          <w:iCs/>
        </w:rPr>
        <w:t>Git</w:t>
      </w:r>
      <w:r w:rsidRPr="00C5680F">
        <w:t xml:space="preserve">. Вона дозволяє розробникам ефективно відслідковувати зміни в коді, працювати над проєктами у командах, створювати гілки для тестування нових функцій, а також об'єднувати результати роботи через </w:t>
      </w:r>
      <w:proofErr w:type="spellStart"/>
      <w:r w:rsidRPr="006F6777">
        <w:rPr>
          <w:i/>
          <w:iCs/>
        </w:rPr>
        <w:t>pull</w:t>
      </w:r>
      <w:proofErr w:type="spellEnd"/>
      <w:r w:rsidRPr="006F6777">
        <w:rPr>
          <w:i/>
          <w:iCs/>
        </w:rPr>
        <w:t xml:space="preserve"> </w:t>
      </w:r>
      <w:proofErr w:type="spellStart"/>
      <w:r w:rsidRPr="006F6777">
        <w:rPr>
          <w:i/>
          <w:iCs/>
        </w:rPr>
        <w:t>request</w:t>
      </w:r>
      <w:proofErr w:type="spellEnd"/>
      <w:r w:rsidRPr="006F6777">
        <w:rPr>
          <w:i/>
          <w:iCs/>
        </w:rPr>
        <w:t>. GitHub</w:t>
      </w:r>
      <w:r w:rsidRPr="00C5680F">
        <w:t xml:space="preserve"> забезпечує інструменти для контролю версій, документації, автоматизації процесів </w:t>
      </w:r>
      <w:r w:rsidRPr="006F6777">
        <w:rPr>
          <w:i/>
          <w:iCs/>
        </w:rPr>
        <w:t>CI/CD</w:t>
      </w:r>
      <w:r w:rsidRPr="00C5680F">
        <w:t xml:space="preserve"> та обміну кодом у відкритому або приватному режимі. Завдяки інтеграції з іншими сервісами і багатій екосистемі, </w:t>
      </w:r>
      <w:r w:rsidRPr="006F6777">
        <w:rPr>
          <w:i/>
          <w:iCs/>
        </w:rPr>
        <w:t>GitHub</w:t>
      </w:r>
      <w:r w:rsidRPr="00C5680F">
        <w:t xml:space="preserve"> став стандартом де-факто для ведення сучасних проєктів у програмуванні.</w:t>
      </w:r>
    </w:p>
    <w:p w14:paraId="3A4A5784" w14:textId="77777777" w:rsidR="009F2137" w:rsidRPr="00C5680F" w:rsidRDefault="009F2137" w:rsidP="00B15DD6"/>
    <w:p w14:paraId="57519541" w14:textId="0462BF72" w:rsidR="00B35169" w:rsidRPr="00C5680F" w:rsidRDefault="00B35169">
      <w:pPr>
        <w:jc w:val="left"/>
        <w:rPr>
          <w:b/>
          <w:bCs/>
          <w:color w:val="ED7D31"/>
        </w:rPr>
      </w:pPr>
      <w:r w:rsidRPr="00C5680F">
        <w:rPr>
          <w:b/>
          <w:bCs/>
          <w:color w:val="ED7D31"/>
        </w:rPr>
        <w:br w:type="page"/>
      </w:r>
    </w:p>
    <w:p w14:paraId="53005E81" w14:textId="6F986D96" w:rsidR="004835F3" w:rsidRPr="00C5680F" w:rsidRDefault="009647AE" w:rsidP="00BE697A">
      <w:pPr>
        <w:pStyle w:val="1"/>
      </w:pPr>
      <w:bookmarkStart w:id="3" w:name="_Toc196771887"/>
      <w:r w:rsidRPr="00C5680F">
        <w:lastRenderedPageBreak/>
        <w:t>1</w:t>
      </w:r>
      <w:r w:rsidR="004835F3" w:rsidRPr="00C5680F">
        <w:t xml:space="preserve"> ПОСТАНОВ</w:t>
      </w:r>
      <w:r w:rsidR="00E5058F" w:rsidRPr="00C5680F">
        <w:t>К</w:t>
      </w:r>
      <w:r w:rsidR="004835F3" w:rsidRPr="00C5680F">
        <w:t>А ЗАДАЧІ</w:t>
      </w:r>
      <w:bookmarkEnd w:id="3"/>
    </w:p>
    <w:p w14:paraId="5989AB6B" w14:textId="32EB2946" w:rsidR="00B35169" w:rsidRPr="00C5680F" w:rsidRDefault="004835F3" w:rsidP="00BE697A">
      <w:pPr>
        <w:ind w:firstLine="709"/>
      </w:pPr>
      <w:r w:rsidRPr="00C5680F">
        <w:t xml:space="preserve"> У рамках </w:t>
      </w:r>
      <w:r w:rsidR="00B35169" w:rsidRPr="00C5680F">
        <w:t>КП</w:t>
      </w:r>
      <w:r w:rsidRPr="00C5680F">
        <w:t xml:space="preserve"> з дисципліни «Інструментальні засоби візуального програмування» </w:t>
      </w:r>
      <w:r w:rsidR="00EC624C" w:rsidRPr="00C5680F">
        <w:t>визначення завдання</w:t>
      </w:r>
      <w:r w:rsidRPr="00C5680F">
        <w:t xml:space="preserve"> розробити бота для прослуховування музики з використанням мови програмування </w:t>
      </w:r>
      <w:r w:rsidRPr="006F6777">
        <w:rPr>
          <w:i/>
          <w:iCs/>
        </w:rPr>
        <w:t>Py</w:t>
      </w:r>
      <w:r w:rsidRPr="00C5680F">
        <w:t xml:space="preserve"> та бібліотеки </w:t>
      </w:r>
      <w:r w:rsidRPr="006F6777">
        <w:rPr>
          <w:i/>
          <w:iCs/>
        </w:rPr>
        <w:t>Telebot у V</w:t>
      </w:r>
      <w:r w:rsidR="00A36278" w:rsidRPr="006F6777">
        <w:rPr>
          <w:i/>
          <w:iCs/>
        </w:rPr>
        <w:t>S</w:t>
      </w:r>
      <w:r w:rsidR="00EC624C" w:rsidRPr="006F6777">
        <w:rPr>
          <w:i/>
          <w:iCs/>
        </w:rPr>
        <w:t>.</w:t>
      </w:r>
    </w:p>
    <w:p w14:paraId="6E926D17" w14:textId="475FEA31" w:rsidR="001C1407" w:rsidRPr="00C5680F" w:rsidRDefault="001C1407" w:rsidP="001C1407">
      <w:pPr>
        <w:ind w:firstLine="709"/>
      </w:pPr>
      <w:r w:rsidRPr="00C5680F">
        <w:t xml:space="preserve">Бот має забезпечити інтуїтивно зрозумілий інтерфейс взаємодії з користувачем через </w:t>
      </w:r>
      <w:r w:rsidRPr="006F6777">
        <w:rPr>
          <w:i/>
          <w:iCs/>
        </w:rPr>
        <w:t>Telegram</w:t>
      </w:r>
      <w:r w:rsidRPr="00C5680F">
        <w:t xml:space="preserve">, а також надійно працювати з </w:t>
      </w:r>
      <w:r w:rsidRPr="00C5680F">
        <w:rPr>
          <w:color w:val="0D0D0D" w:themeColor="text1" w:themeTint="F2"/>
        </w:rPr>
        <w:t>БД</w:t>
      </w:r>
      <w:r w:rsidRPr="00C5680F">
        <w:t xml:space="preserve"> для зберігання інформації про музичні файли та плейлисти. Особливу увагу приділяється зручності використання, швидкому доступу до потрібної композиції та створенню плейлистів. На рисунку 1 за допомогою нотацій </w:t>
      </w:r>
      <w:r w:rsidRPr="006F6777">
        <w:rPr>
          <w:i/>
          <w:iCs/>
        </w:rPr>
        <w:t xml:space="preserve">UML </w:t>
      </w:r>
      <w:r w:rsidR="00D51210" w:rsidRPr="006F6777">
        <w:rPr>
          <w:i/>
          <w:iCs/>
        </w:rPr>
        <w:t xml:space="preserve">– </w:t>
      </w:r>
      <w:r w:rsidR="00D51210" w:rsidRPr="006F6777">
        <w:rPr>
          <w:i/>
          <w:iCs/>
          <w:lang w:val="en-US"/>
        </w:rPr>
        <w:t>USE</w:t>
      </w:r>
      <w:r w:rsidR="00D51210" w:rsidRPr="006F6777">
        <w:rPr>
          <w:i/>
          <w:iCs/>
          <w:lang w:val="ru-RU"/>
        </w:rPr>
        <w:t xml:space="preserve"> </w:t>
      </w:r>
      <w:r w:rsidR="00D51210" w:rsidRPr="006F6777">
        <w:rPr>
          <w:i/>
          <w:iCs/>
          <w:lang w:val="en-US"/>
        </w:rPr>
        <w:t>CASE</w:t>
      </w:r>
      <w:r w:rsidR="00D51210" w:rsidRPr="006F6777">
        <w:rPr>
          <w:i/>
          <w:iCs/>
          <w:lang w:val="ru-RU"/>
        </w:rPr>
        <w:t xml:space="preserve"> </w:t>
      </w:r>
      <w:r w:rsidR="00D51210">
        <w:t xml:space="preserve">діаграма, </w:t>
      </w:r>
      <w:r w:rsidRPr="00C5680F">
        <w:t>відображені функціональні вимоги до програмного забезпечення (ПЗ):</w:t>
      </w:r>
    </w:p>
    <w:p w14:paraId="1FD2A50D" w14:textId="77777777" w:rsidR="001C1407" w:rsidRPr="00C5680F" w:rsidRDefault="001C1407" w:rsidP="00C9572F">
      <w:pPr>
        <w:pStyle w:val="af0"/>
        <w:numPr>
          <w:ilvl w:val="0"/>
          <w:numId w:val="38"/>
        </w:numPr>
      </w:pPr>
      <w:r w:rsidRPr="00C5680F">
        <w:rPr>
          <w:color w:val="0D0D0D" w:themeColor="text1" w:themeTint="F2"/>
        </w:rPr>
        <w:t>прослухати музику;</w:t>
      </w:r>
    </w:p>
    <w:p w14:paraId="377AD727" w14:textId="77777777" w:rsidR="001C1407" w:rsidRPr="00C5680F" w:rsidRDefault="001C1407" w:rsidP="00C9572F">
      <w:pPr>
        <w:pStyle w:val="af0"/>
        <w:numPr>
          <w:ilvl w:val="0"/>
          <w:numId w:val="38"/>
        </w:numPr>
      </w:pPr>
      <w:r w:rsidRPr="00C5680F">
        <w:rPr>
          <w:color w:val="0D0D0D" w:themeColor="text1" w:themeTint="F2"/>
        </w:rPr>
        <w:t>завантажити музику;</w:t>
      </w:r>
    </w:p>
    <w:p w14:paraId="373744C8" w14:textId="73103604" w:rsidR="001C1407" w:rsidRPr="00C5680F" w:rsidRDefault="001C1407" w:rsidP="00C9572F">
      <w:pPr>
        <w:pStyle w:val="af0"/>
        <w:numPr>
          <w:ilvl w:val="0"/>
          <w:numId w:val="38"/>
        </w:numPr>
      </w:pPr>
      <w:r w:rsidRPr="00C5680F">
        <w:rPr>
          <w:color w:val="0D0D0D" w:themeColor="text1" w:themeTint="F2"/>
        </w:rPr>
        <w:t>створити плейлист.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2"/>
      </w:tblGrid>
      <w:tr w:rsidR="001C1407" w:rsidRPr="00C5680F" w14:paraId="138CAF7C" w14:textId="77777777" w:rsidTr="001C1407">
        <w:tc>
          <w:tcPr>
            <w:tcW w:w="9922" w:type="dxa"/>
            <w:shd w:val="clear" w:color="auto" w:fill="FAE2D5" w:themeFill="accent2" w:themeFillTint="33"/>
          </w:tcPr>
          <w:p w14:paraId="34F76FE7" w14:textId="474C0230" w:rsidR="001C1407" w:rsidRPr="00C5680F" w:rsidRDefault="00AD75F1" w:rsidP="001C1407">
            <w:pPr>
              <w:spacing w:before="240" w:after="240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B553C84" wp14:editId="5004B991">
                  <wp:extent cx="6156960" cy="3474720"/>
                  <wp:effectExtent l="0" t="0" r="0" b="0"/>
                  <wp:docPr id="27235793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6960" cy="3474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1407" w:rsidRPr="00C5680F" w14:paraId="65B068FE" w14:textId="77777777" w:rsidTr="001C1407">
        <w:tc>
          <w:tcPr>
            <w:tcW w:w="9922" w:type="dxa"/>
          </w:tcPr>
          <w:p w14:paraId="1734F53A" w14:textId="5E7063F0" w:rsidR="001C1407" w:rsidRPr="00C5680F" w:rsidRDefault="001C1407" w:rsidP="001C1407">
            <w:pPr>
              <w:spacing w:before="240" w:after="240"/>
              <w:jc w:val="center"/>
            </w:pPr>
            <w:r w:rsidRPr="00C5680F">
              <w:t>Рисунок</w:t>
            </w:r>
            <w:r w:rsidR="00055571" w:rsidRPr="00C5680F">
              <w:t xml:space="preserve"> </w:t>
            </w:r>
            <w:r w:rsidR="00055571" w:rsidRPr="00C5680F">
              <w:rPr>
                <w:color w:val="0D0D0D" w:themeColor="text1" w:themeTint="F2"/>
              </w:rPr>
              <w:t>1 – Функціональні вимоги до ПЗ</w:t>
            </w:r>
          </w:p>
        </w:tc>
      </w:tr>
    </w:tbl>
    <w:p w14:paraId="4FC98A26" w14:textId="6416520B" w:rsidR="004835F3" w:rsidRPr="00C5680F" w:rsidRDefault="004835F3" w:rsidP="00B35169">
      <w:pPr>
        <w:ind w:firstLine="709"/>
      </w:pPr>
      <w:r w:rsidRPr="00C5680F">
        <w:t xml:space="preserve">Метою </w:t>
      </w:r>
      <w:r w:rsidR="00B35169" w:rsidRPr="00C5680F">
        <w:t>КП є</w:t>
      </w:r>
      <w:r w:rsidRPr="00C5680F">
        <w:t xml:space="preserve"> створення</w:t>
      </w:r>
      <w:r w:rsidR="00C36506" w:rsidRPr="00C5680F">
        <w:t xml:space="preserve"> ПЗ </w:t>
      </w:r>
      <w:r w:rsidR="00B35169" w:rsidRPr="00C5680F">
        <w:t>–</w:t>
      </w:r>
      <w:r w:rsidR="00A36278" w:rsidRPr="00C5680F">
        <w:t xml:space="preserve"> бота </w:t>
      </w:r>
      <w:r w:rsidR="00B35169" w:rsidRPr="00AD75F1">
        <w:rPr>
          <w:i/>
          <w:iCs/>
        </w:rPr>
        <w:t>“NLAI”</w:t>
      </w:r>
      <w:r w:rsidR="00B35169" w:rsidRPr="00C5680F">
        <w:t xml:space="preserve"> </w:t>
      </w:r>
      <w:r w:rsidR="00C36506" w:rsidRPr="00C5680F">
        <w:t>який вирішує наступні завдання</w:t>
      </w:r>
      <w:r w:rsidR="00A36278" w:rsidRPr="00C5680F">
        <w:t>:</w:t>
      </w:r>
    </w:p>
    <w:p w14:paraId="705A885C" w14:textId="0059C3C9" w:rsidR="005303C5" w:rsidRPr="00C5680F" w:rsidRDefault="00055571" w:rsidP="00C9572F">
      <w:pPr>
        <w:pStyle w:val="af0"/>
        <w:numPr>
          <w:ilvl w:val="0"/>
          <w:numId w:val="40"/>
        </w:numPr>
        <w:tabs>
          <w:tab w:val="left" w:pos="993"/>
        </w:tabs>
        <w:ind w:left="0" w:firstLine="709"/>
      </w:pPr>
      <w:r w:rsidRPr="00C5680F">
        <w:rPr>
          <w:color w:val="0D0D0D" w:themeColor="text1" w:themeTint="F2"/>
        </w:rPr>
        <w:t>Д</w:t>
      </w:r>
      <w:r w:rsidR="004835F3" w:rsidRPr="00C5680F">
        <w:rPr>
          <w:color w:val="0D0D0D" w:themeColor="text1" w:themeTint="F2"/>
        </w:rPr>
        <w:t>одава</w:t>
      </w:r>
      <w:r w:rsidR="00B35169" w:rsidRPr="00C5680F">
        <w:rPr>
          <w:color w:val="0D0D0D" w:themeColor="text1" w:themeTint="F2"/>
        </w:rPr>
        <w:t>ння</w:t>
      </w:r>
      <w:r w:rsidR="004835F3" w:rsidRPr="00C5680F">
        <w:rPr>
          <w:color w:val="0D0D0D" w:themeColor="text1" w:themeTint="F2"/>
        </w:rPr>
        <w:t xml:space="preserve"> </w:t>
      </w:r>
      <w:proofErr w:type="spellStart"/>
      <w:r w:rsidR="004835F3" w:rsidRPr="00C5680F">
        <w:rPr>
          <w:color w:val="0D0D0D" w:themeColor="text1" w:themeTint="F2"/>
        </w:rPr>
        <w:t>аудіофай</w:t>
      </w:r>
      <w:r w:rsidR="00B35169" w:rsidRPr="00C5680F">
        <w:rPr>
          <w:color w:val="0D0D0D" w:themeColor="text1" w:themeTint="F2"/>
        </w:rPr>
        <w:t>лів</w:t>
      </w:r>
      <w:proofErr w:type="spellEnd"/>
      <w:r w:rsidR="004835F3" w:rsidRPr="00C5680F">
        <w:rPr>
          <w:color w:val="0D0D0D" w:themeColor="text1" w:themeTint="F2"/>
        </w:rPr>
        <w:t xml:space="preserve"> </w:t>
      </w:r>
      <w:r w:rsidR="004835F3" w:rsidRPr="00C5680F">
        <w:t>до бази даних</w:t>
      </w:r>
      <w:r w:rsidR="009F2137" w:rsidRPr="00C5680F">
        <w:t xml:space="preserve"> (БД)</w:t>
      </w:r>
      <w:r w:rsidR="004835F3" w:rsidRPr="00C5680F">
        <w:t xml:space="preserve"> із збереженням їхніх унікальних ідентифікаторів (</w:t>
      </w:r>
      <w:r w:rsidR="004835F3" w:rsidRPr="00AD75F1">
        <w:rPr>
          <w:i/>
          <w:iCs/>
        </w:rPr>
        <w:t>ID</w:t>
      </w:r>
      <w:r w:rsidR="004835F3" w:rsidRPr="00C5680F">
        <w:t>)</w:t>
      </w:r>
      <w:r w:rsidRPr="00C5680F">
        <w:t>. На рисунку 2 зображена діаграма послідовності функціональної вимоги “Завантажити музику”.</w:t>
      </w:r>
    </w:p>
    <w:tbl>
      <w:tblPr>
        <w:tblStyle w:val="af"/>
        <w:tblpPr w:leftFromText="180" w:rightFromText="180" w:vertAnchor="text" w:horzAnchor="margin" w:tblpY="30"/>
        <w:tblW w:w="0" w:type="auto"/>
        <w:tblLook w:val="04A0" w:firstRow="1" w:lastRow="0" w:firstColumn="1" w:lastColumn="0" w:noHBand="0" w:noVBand="1"/>
      </w:tblPr>
      <w:tblGrid>
        <w:gridCol w:w="9922"/>
      </w:tblGrid>
      <w:tr w:rsidR="00C36506" w:rsidRPr="00C5680F" w14:paraId="0C399350" w14:textId="77777777" w:rsidTr="00B676CB">
        <w:tc>
          <w:tcPr>
            <w:tcW w:w="9912" w:type="dxa"/>
            <w:tcBorders>
              <w:top w:val="nil"/>
              <w:left w:val="nil"/>
              <w:bottom w:val="nil"/>
              <w:right w:val="nil"/>
            </w:tcBorders>
          </w:tcPr>
          <w:p w14:paraId="7AA0F73B" w14:textId="52BB8E8F" w:rsidR="00C36506" w:rsidRPr="00C5680F" w:rsidRDefault="00C36506" w:rsidP="00EC624C">
            <w:pPr>
              <w:spacing w:before="240" w:after="240"/>
              <w:jc w:val="center"/>
              <w:rPr>
                <w:b/>
                <w:bCs/>
              </w:rPr>
            </w:pPr>
            <w:r w:rsidRPr="00C5680F">
              <w:rPr>
                <w:noProof/>
              </w:rPr>
              <w:lastRenderedPageBreak/>
              <w:drawing>
                <wp:inline distT="0" distB="0" distL="0" distR="0" wp14:anchorId="0058DC72" wp14:editId="78285540">
                  <wp:extent cx="6183492" cy="5127956"/>
                  <wp:effectExtent l="0" t="0" r="8255" b="0"/>
                  <wp:docPr id="1728482822" name="Рисунок 1" descr="Изображение выглядит как снимок экрана, текст, Шрифт, круг&#10;&#10;Контент, сгенерированный ИИ, может содержать ошибки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8482822" name="Рисунок 1" descr="Изображение выглядит как снимок экрана, текст, Шрифт, круг&#10;&#10;Контент, сгенерированный ИИ, может содержать ошибки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23172" cy="51608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6506" w:rsidRPr="00C5680F" w14:paraId="6761BEDE" w14:textId="77777777" w:rsidTr="00B676CB">
        <w:tc>
          <w:tcPr>
            <w:tcW w:w="9912" w:type="dxa"/>
            <w:tcBorders>
              <w:top w:val="nil"/>
              <w:left w:val="nil"/>
              <w:bottom w:val="nil"/>
              <w:right w:val="nil"/>
            </w:tcBorders>
          </w:tcPr>
          <w:p w14:paraId="17D527BA" w14:textId="417BF883" w:rsidR="00C36506" w:rsidRPr="00C5680F" w:rsidRDefault="00C36506" w:rsidP="00EC624C">
            <w:pPr>
              <w:spacing w:before="240" w:after="240"/>
              <w:jc w:val="center"/>
            </w:pPr>
            <w:r w:rsidRPr="00C5680F">
              <w:t xml:space="preserve">Рисунок </w:t>
            </w:r>
            <w:r w:rsidR="00055571" w:rsidRPr="00C5680F">
              <w:t>2</w:t>
            </w:r>
            <w:r w:rsidR="00073CAF" w:rsidRPr="00C5680F">
              <w:t xml:space="preserve"> –</w:t>
            </w:r>
            <w:r w:rsidRPr="00C5680F">
              <w:t xml:space="preserve"> </w:t>
            </w:r>
            <w:r w:rsidR="00073CAF" w:rsidRPr="00C5680F">
              <w:t>д</w:t>
            </w:r>
            <w:r w:rsidRPr="00C5680F">
              <w:t xml:space="preserve">іаграма </w:t>
            </w:r>
            <w:r w:rsidR="002F5D84" w:rsidRPr="00C5680F">
              <w:t>послідовності</w:t>
            </w:r>
            <w:r w:rsidRPr="00C5680F">
              <w:t xml:space="preserve"> </w:t>
            </w:r>
            <w:r w:rsidR="00073CAF" w:rsidRPr="00C5680F">
              <w:t xml:space="preserve">функції </w:t>
            </w:r>
            <w:r w:rsidR="00055571" w:rsidRPr="00C5680F">
              <w:t>“Завантажити музику”</w:t>
            </w:r>
          </w:p>
        </w:tc>
      </w:tr>
    </w:tbl>
    <w:p w14:paraId="4CEFE99A" w14:textId="1283835B" w:rsidR="00055571" w:rsidRPr="00C5680F" w:rsidRDefault="00055571" w:rsidP="00055571">
      <w:pPr>
        <w:ind w:firstLine="708"/>
      </w:pPr>
      <w:r w:rsidRPr="00C5680F">
        <w:t xml:space="preserve">В таблиці 1 представлена специфікація прецеденту “Завантажити музику”. </w:t>
      </w:r>
    </w:p>
    <w:p w14:paraId="528A50F5" w14:textId="77777777" w:rsidR="00EC624C" w:rsidRPr="00C5680F" w:rsidRDefault="00EC624C">
      <w:pPr>
        <w:jc w:val="left"/>
      </w:pPr>
      <w:r w:rsidRPr="00C5680F">
        <w:br w:type="page"/>
      </w:r>
    </w:p>
    <w:p w14:paraId="046EE340" w14:textId="511BBE3B" w:rsidR="002F5D84" w:rsidRPr="00C5680F" w:rsidRDefault="002F5D84" w:rsidP="002F5D84"/>
    <w:tbl>
      <w:tblPr>
        <w:tblStyle w:val="21"/>
        <w:tblW w:w="9366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78"/>
        <w:gridCol w:w="7088"/>
      </w:tblGrid>
      <w:tr w:rsidR="00055571" w:rsidRPr="00C5680F" w14:paraId="40F1A090" w14:textId="77777777" w:rsidTr="00055571">
        <w:trPr>
          <w:trHeight w:val="420"/>
        </w:trPr>
        <w:tc>
          <w:tcPr>
            <w:tcW w:w="936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44E6E" w14:textId="3F8AA058" w:rsidR="00055571" w:rsidRPr="00C5680F" w:rsidRDefault="00055571" w:rsidP="000555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>Таблиця 1 – специфікація функціональної вимоги “Завантажити музику”</w:t>
            </w:r>
          </w:p>
        </w:tc>
      </w:tr>
      <w:tr w:rsidR="002F5D84" w:rsidRPr="00C5680F" w14:paraId="758BDDC2" w14:textId="77777777" w:rsidTr="00055571">
        <w:trPr>
          <w:trHeight w:val="22"/>
        </w:trPr>
        <w:tc>
          <w:tcPr>
            <w:tcW w:w="9366" w:type="dxa"/>
            <w:gridSpan w:val="2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0B8BC" w14:textId="77777777" w:rsidR="002F5D84" w:rsidRPr="00C5680F" w:rsidRDefault="002F5D84" w:rsidP="000555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>Завантажити музику</w:t>
            </w:r>
          </w:p>
        </w:tc>
      </w:tr>
      <w:tr w:rsidR="002F5D84" w:rsidRPr="00C5680F" w14:paraId="11D23925" w14:textId="77777777" w:rsidTr="00055571">
        <w:trPr>
          <w:trHeight w:val="12"/>
        </w:trPr>
        <w:tc>
          <w:tcPr>
            <w:tcW w:w="22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75709" w14:textId="77777777" w:rsidR="002F5D84" w:rsidRPr="00C5680F" w:rsidRDefault="002F5D84" w:rsidP="000555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>Опис</w:t>
            </w:r>
          </w:p>
        </w:tc>
        <w:tc>
          <w:tcPr>
            <w:tcW w:w="70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2BBFA" w14:textId="77777777" w:rsidR="002F5D84" w:rsidRPr="00C5680F" w:rsidRDefault="002F5D84" w:rsidP="000555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>Виклик цієї функції дає запит на завантаження музики до бази даних.</w:t>
            </w:r>
          </w:p>
        </w:tc>
      </w:tr>
      <w:tr w:rsidR="002F5D84" w:rsidRPr="00C5680F" w14:paraId="36604043" w14:textId="77777777" w:rsidTr="00055571">
        <w:trPr>
          <w:trHeight w:val="12"/>
        </w:trPr>
        <w:tc>
          <w:tcPr>
            <w:tcW w:w="22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6F351" w14:textId="77777777" w:rsidR="002F5D84" w:rsidRPr="00C5680F" w:rsidRDefault="002F5D84" w:rsidP="000555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 xml:space="preserve">Актори </w:t>
            </w:r>
          </w:p>
        </w:tc>
        <w:tc>
          <w:tcPr>
            <w:tcW w:w="70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15113" w14:textId="77777777" w:rsidR="002F5D84" w:rsidRPr="00C5680F" w:rsidRDefault="002F5D84" w:rsidP="000555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>Користувач</w:t>
            </w:r>
          </w:p>
        </w:tc>
      </w:tr>
      <w:tr w:rsidR="002F5D84" w:rsidRPr="00C5680F" w14:paraId="27D44250" w14:textId="77777777" w:rsidTr="00055571">
        <w:tc>
          <w:tcPr>
            <w:tcW w:w="22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E1592" w14:textId="77777777" w:rsidR="002F5D84" w:rsidRPr="00C5680F" w:rsidRDefault="002F5D84" w:rsidP="000555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>Передумова</w:t>
            </w:r>
          </w:p>
        </w:tc>
        <w:tc>
          <w:tcPr>
            <w:tcW w:w="70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E439A" w14:textId="77777777" w:rsidR="002F5D84" w:rsidRPr="00C5680F" w:rsidRDefault="002F5D84" w:rsidP="000555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 xml:space="preserve">Користувач надіслав файл формату </w:t>
            </w:r>
            <w:r w:rsidRPr="00AD75F1">
              <w:rPr>
                <w:rFonts w:ascii="Times New Roman" w:hAnsi="Times New Roman" w:cs="Times New Roman"/>
                <w:i/>
                <w:iCs/>
                <w:lang w:val="uk-UA"/>
              </w:rPr>
              <w:t>mp3</w:t>
            </w:r>
            <w:r w:rsidRPr="00C5680F">
              <w:rPr>
                <w:rFonts w:ascii="Times New Roman" w:hAnsi="Times New Roman" w:cs="Times New Roman"/>
                <w:lang w:val="uk-UA"/>
              </w:rPr>
              <w:t xml:space="preserve"> чи </w:t>
            </w:r>
            <w:proofErr w:type="spellStart"/>
            <w:r w:rsidRPr="00AD75F1">
              <w:rPr>
                <w:rFonts w:ascii="Times New Roman" w:hAnsi="Times New Roman" w:cs="Times New Roman"/>
                <w:i/>
                <w:iCs/>
                <w:lang w:val="uk-UA"/>
              </w:rPr>
              <w:t>ogg</w:t>
            </w:r>
            <w:proofErr w:type="spellEnd"/>
            <w:r w:rsidRPr="00C5680F">
              <w:rPr>
                <w:rFonts w:ascii="Times New Roman" w:hAnsi="Times New Roman" w:cs="Times New Roman"/>
                <w:lang w:val="uk-UA"/>
              </w:rPr>
              <w:t xml:space="preserve"> в чат бота.</w:t>
            </w:r>
          </w:p>
        </w:tc>
      </w:tr>
      <w:tr w:rsidR="002F5D84" w:rsidRPr="00C5680F" w14:paraId="23E444D6" w14:textId="77777777" w:rsidTr="00055571">
        <w:tc>
          <w:tcPr>
            <w:tcW w:w="22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0C8F6" w14:textId="77777777" w:rsidR="002F5D84" w:rsidRPr="00C5680F" w:rsidRDefault="002F5D84" w:rsidP="000555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>Тригер</w:t>
            </w:r>
          </w:p>
        </w:tc>
        <w:tc>
          <w:tcPr>
            <w:tcW w:w="70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A4D4C" w14:textId="3C5F625C" w:rsidR="002F5D84" w:rsidRPr="00C5680F" w:rsidRDefault="002F5D84" w:rsidP="000555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>Користувач запустив бота</w:t>
            </w:r>
          </w:p>
        </w:tc>
      </w:tr>
      <w:tr w:rsidR="002F5D84" w:rsidRPr="00C5680F" w14:paraId="18031D2F" w14:textId="77777777" w:rsidTr="00055571">
        <w:trPr>
          <w:trHeight w:val="2208"/>
        </w:trPr>
        <w:tc>
          <w:tcPr>
            <w:tcW w:w="22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1929F" w14:textId="77777777" w:rsidR="002F5D84" w:rsidRPr="00C5680F" w:rsidRDefault="002F5D84" w:rsidP="000555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>Успішний сценарій</w:t>
            </w:r>
          </w:p>
        </w:tc>
        <w:tc>
          <w:tcPr>
            <w:tcW w:w="70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29F2D" w14:textId="352EFD45" w:rsidR="002F5D84" w:rsidRPr="00C5680F" w:rsidRDefault="002F5D84" w:rsidP="00C9572F">
            <w:pPr>
              <w:widowControl w:val="0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61" w:hanging="425"/>
              <w:jc w:val="left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>Користувач відкриває чат бота та прописує /</w:t>
            </w:r>
            <w:proofErr w:type="spellStart"/>
            <w:r w:rsidRPr="00AD75F1">
              <w:rPr>
                <w:rFonts w:ascii="Times New Roman" w:hAnsi="Times New Roman" w:cs="Times New Roman"/>
                <w:i/>
                <w:iCs/>
                <w:lang w:val="uk-UA"/>
              </w:rPr>
              <w:t>start</w:t>
            </w:r>
            <w:proofErr w:type="spellEnd"/>
            <w:r w:rsidRPr="00C5680F">
              <w:rPr>
                <w:rFonts w:ascii="Times New Roman" w:hAnsi="Times New Roman" w:cs="Times New Roman"/>
                <w:lang w:val="uk-UA"/>
              </w:rPr>
              <w:t>, щоб бот мав інформацію о користувачеві.</w:t>
            </w:r>
          </w:p>
          <w:p w14:paraId="080E8E6F" w14:textId="66B70154" w:rsidR="002F5D84" w:rsidRPr="00C5680F" w:rsidRDefault="002F5D84" w:rsidP="00C9572F">
            <w:pPr>
              <w:pStyle w:val="af0"/>
              <w:widowControl w:val="0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61" w:hanging="425"/>
              <w:jc w:val="left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>Натискає кнопку Почати</w:t>
            </w:r>
            <w:r w:rsidR="00055571" w:rsidRPr="00C5680F">
              <w:rPr>
                <w:rFonts w:ascii="Times New Roman" w:hAnsi="Times New Roman" w:cs="Times New Roman"/>
                <w:lang w:val="uk-UA"/>
              </w:rPr>
              <w:t>.</w:t>
            </w:r>
          </w:p>
          <w:p w14:paraId="56A8E721" w14:textId="15BAD560" w:rsidR="002F5D84" w:rsidRPr="00C5680F" w:rsidRDefault="002F5D84" w:rsidP="00C9572F">
            <w:pPr>
              <w:pStyle w:val="af0"/>
              <w:widowControl w:val="0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61" w:hanging="425"/>
              <w:jc w:val="left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>Натискає кнопку Додати Музику</w:t>
            </w:r>
            <w:r w:rsidR="00055571" w:rsidRPr="00C5680F">
              <w:rPr>
                <w:rFonts w:ascii="Times New Roman" w:hAnsi="Times New Roman" w:cs="Times New Roman"/>
                <w:lang w:val="uk-UA"/>
              </w:rPr>
              <w:t>.</w:t>
            </w:r>
          </w:p>
          <w:p w14:paraId="2F2963EF" w14:textId="3B987FE5" w:rsidR="002F5D84" w:rsidRPr="00C5680F" w:rsidRDefault="002F5D84" w:rsidP="00C9572F">
            <w:pPr>
              <w:pStyle w:val="af0"/>
              <w:widowControl w:val="0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61" w:hanging="425"/>
              <w:jc w:val="left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>Додає файл формату mp3 до чату</w:t>
            </w:r>
            <w:r w:rsidR="00055571" w:rsidRPr="00C5680F">
              <w:rPr>
                <w:rFonts w:ascii="Times New Roman" w:hAnsi="Times New Roman" w:cs="Times New Roman"/>
                <w:lang w:val="uk-UA"/>
              </w:rPr>
              <w:t>.</w:t>
            </w:r>
          </w:p>
          <w:p w14:paraId="24B78A30" w14:textId="646F3A9F" w:rsidR="002F5D84" w:rsidRPr="00C5680F" w:rsidRDefault="002F5D84" w:rsidP="00C9572F">
            <w:pPr>
              <w:pStyle w:val="af0"/>
              <w:widowControl w:val="0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61" w:hanging="425"/>
              <w:jc w:val="left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>Бот оброблює файл і при не наявності в бібліотеці додає музику для прослуховування</w:t>
            </w:r>
            <w:r w:rsidR="00055571" w:rsidRPr="00C5680F">
              <w:rPr>
                <w:rFonts w:ascii="Times New Roman" w:hAnsi="Times New Roman" w:cs="Times New Roman"/>
                <w:lang w:val="uk-UA"/>
              </w:rPr>
              <w:t>.</w:t>
            </w:r>
          </w:p>
          <w:p w14:paraId="30646F00" w14:textId="37DE56A9" w:rsidR="002F5D84" w:rsidRPr="00C5680F" w:rsidRDefault="002F5D84" w:rsidP="00C9572F">
            <w:pPr>
              <w:pStyle w:val="af0"/>
              <w:widowControl w:val="0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61" w:hanging="425"/>
              <w:jc w:val="left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>Натискає кнопку вийти щоб вийти з стану додавання музики</w:t>
            </w:r>
            <w:r w:rsidR="00055571" w:rsidRPr="00C5680F">
              <w:rPr>
                <w:rFonts w:ascii="Times New Roman" w:hAnsi="Times New Roman" w:cs="Times New Roman"/>
                <w:lang w:val="uk-UA"/>
              </w:rPr>
              <w:t>.</w:t>
            </w:r>
          </w:p>
        </w:tc>
      </w:tr>
      <w:tr w:rsidR="002F5D84" w:rsidRPr="00C5680F" w14:paraId="62DFBC9A" w14:textId="77777777" w:rsidTr="00055571">
        <w:trPr>
          <w:trHeight w:val="1075"/>
        </w:trPr>
        <w:tc>
          <w:tcPr>
            <w:tcW w:w="22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340CE" w14:textId="77777777" w:rsidR="002F5D84" w:rsidRPr="00C5680F" w:rsidRDefault="002F5D84" w:rsidP="000555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>Альтернативний сценарій</w:t>
            </w:r>
          </w:p>
        </w:tc>
        <w:tc>
          <w:tcPr>
            <w:tcW w:w="70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02DA2" w14:textId="77777777" w:rsidR="00055571" w:rsidRPr="00C5680F" w:rsidRDefault="002F5D84" w:rsidP="00C9572F">
            <w:pPr>
              <w:pStyle w:val="af0"/>
              <w:widowControl w:val="0"/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61" w:hanging="425"/>
              <w:jc w:val="left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>Якщо формат файлу не вірний то нічого не зберігається.</w:t>
            </w:r>
          </w:p>
          <w:p w14:paraId="4706971B" w14:textId="29540713" w:rsidR="002F5D84" w:rsidRPr="00C5680F" w:rsidRDefault="002F5D84" w:rsidP="00C9572F">
            <w:pPr>
              <w:pStyle w:val="af0"/>
              <w:widowControl w:val="0"/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61" w:hanging="425"/>
              <w:jc w:val="left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>Якщо музика вже збережена і користувач надсилає ідентичний файл, то нічого не зберігається.</w:t>
            </w:r>
          </w:p>
        </w:tc>
      </w:tr>
    </w:tbl>
    <w:p w14:paraId="7E8D9DC6" w14:textId="65FFA960" w:rsidR="00A755E7" w:rsidRPr="00C5680F" w:rsidRDefault="00A755E7" w:rsidP="00A755E7">
      <w:pPr>
        <w:jc w:val="left"/>
        <w:rPr>
          <w:color w:val="0D0D0D" w:themeColor="text1" w:themeTint="F2"/>
        </w:rPr>
      </w:pPr>
    </w:p>
    <w:p w14:paraId="1C11C814" w14:textId="77777777" w:rsidR="00A755E7" w:rsidRPr="00C5680F" w:rsidRDefault="00A755E7">
      <w:pPr>
        <w:jc w:val="left"/>
        <w:rPr>
          <w:color w:val="0D0D0D" w:themeColor="text1" w:themeTint="F2"/>
        </w:rPr>
      </w:pPr>
      <w:r w:rsidRPr="00C5680F">
        <w:rPr>
          <w:color w:val="0D0D0D" w:themeColor="text1" w:themeTint="F2"/>
        </w:rPr>
        <w:br w:type="page"/>
      </w:r>
    </w:p>
    <w:p w14:paraId="713578EF" w14:textId="54C55E8D" w:rsidR="00A755E7" w:rsidRPr="00C5680F" w:rsidRDefault="00A755E7" w:rsidP="00C9572F">
      <w:pPr>
        <w:pStyle w:val="af0"/>
        <w:numPr>
          <w:ilvl w:val="0"/>
          <w:numId w:val="40"/>
        </w:numPr>
        <w:tabs>
          <w:tab w:val="left" w:pos="993"/>
        </w:tabs>
        <w:ind w:left="0" w:firstLine="709"/>
        <w:rPr>
          <w:color w:val="0D0D0D" w:themeColor="text1" w:themeTint="F2"/>
        </w:rPr>
      </w:pPr>
      <w:r w:rsidRPr="00C5680F">
        <w:rPr>
          <w:color w:val="0D0D0D" w:themeColor="text1" w:themeTint="F2"/>
        </w:rPr>
        <w:lastRenderedPageBreak/>
        <w:t xml:space="preserve">Відтворювання  </w:t>
      </w:r>
      <w:proofErr w:type="spellStart"/>
      <w:r w:rsidRPr="00C5680F">
        <w:rPr>
          <w:color w:val="0D0D0D" w:themeColor="text1" w:themeTint="F2"/>
        </w:rPr>
        <w:t>аудіофайлів</w:t>
      </w:r>
      <w:proofErr w:type="spellEnd"/>
      <w:r w:rsidRPr="00C5680F">
        <w:rPr>
          <w:color w:val="0D0D0D" w:themeColor="text1" w:themeTint="F2"/>
        </w:rPr>
        <w:t xml:space="preserve"> на запит користувача</w:t>
      </w:r>
      <w:r w:rsidR="00055571" w:rsidRPr="00C5680F">
        <w:rPr>
          <w:color w:val="0D0D0D" w:themeColor="text1" w:themeTint="F2"/>
        </w:rPr>
        <w:t xml:space="preserve">. </w:t>
      </w:r>
      <w:r w:rsidR="00055571" w:rsidRPr="00C5680F">
        <w:t>На рисунку 3 зображена діаграма послідовності функціональної вимоги “Прослухати музику”.</w:t>
      </w:r>
    </w:p>
    <w:p w14:paraId="76B056D2" w14:textId="77777777" w:rsidR="00B676CB" w:rsidRPr="00C5680F" w:rsidRDefault="00B676CB" w:rsidP="00A755E7">
      <w:pPr>
        <w:jc w:val="left"/>
        <w:rPr>
          <w:color w:val="0D0D0D" w:themeColor="text1" w:themeTint="F2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2"/>
      </w:tblGrid>
      <w:tr w:rsidR="00B676CB" w:rsidRPr="00C5680F" w14:paraId="5A9FFF92" w14:textId="77777777" w:rsidTr="008C0E0D">
        <w:tc>
          <w:tcPr>
            <w:tcW w:w="9912" w:type="dxa"/>
          </w:tcPr>
          <w:p w14:paraId="5DBA9982" w14:textId="4BAEAAA2" w:rsidR="00B676CB" w:rsidRPr="00C5680F" w:rsidRDefault="00B676CB" w:rsidP="00655255">
            <w:pPr>
              <w:spacing w:before="240" w:after="240"/>
              <w:jc w:val="center"/>
              <w:rPr>
                <w:noProof/>
              </w:rPr>
            </w:pPr>
            <w:r w:rsidRPr="00C5680F">
              <w:rPr>
                <w:noProof/>
              </w:rPr>
              <w:drawing>
                <wp:inline distT="0" distB="0" distL="0" distR="0" wp14:anchorId="06D4E072" wp14:editId="72BBA097">
                  <wp:extent cx="5759532" cy="3551828"/>
                  <wp:effectExtent l="0" t="0" r="0" b="0"/>
                  <wp:docPr id="632661461" name="Рисунок 2" descr="Изображение выглядит как текст, снимок экрана, Шрифт, дизайн&#10;&#10;Контент, сгенерированный ИИ, может содержать ошибки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2661461" name="Рисунок 2" descr="Изображение выглядит как текст, снимок экрана, Шрифт, дизайн&#10;&#10;Контент, сгенерированный ИИ, может содержать ошибки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5445" cy="3567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6CB" w:rsidRPr="00C5680F" w14:paraId="25D197D8" w14:textId="77777777" w:rsidTr="008C0E0D">
        <w:tc>
          <w:tcPr>
            <w:tcW w:w="9912" w:type="dxa"/>
          </w:tcPr>
          <w:p w14:paraId="471C5ABB" w14:textId="3D6C393C" w:rsidR="00B676CB" w:rsidRPr="00C5680F" w:rsidRDefault="00B676CB" w:rsidP="00655255">
            <w:pPr>
              <w:spacing w:before="240" w:after="240"/>
              <w:jc w:val="center"/>
              <w:rPr>
                <w:noProof/>
              </w:rPr>
            </w:pPr>
            <w:r w:rsidRPr="00C5680F">
              <w:rPr>
                <w:noProof/>
              </w:rPr>
              <w:t xml:space="preserve">Рисунок </w:t>
            </w:r>
            <w:r w:rsidR="00055571" w:rsidRPr="00C5680F">
              <w:rPr>
                <w:noProof/>
              </w:rPr>
              <w:t xml:space="preserve">3 – </w:t>
            </w:r>
            <w:r w:rsidRPr="00C5680F">
              <w:rPr>
                <w:noProof/>
              </w:rPr>
              <w:t xml:space="preserve"> </w:t>
            </w:r>
            <w:r w:rsidR="00055571" w:rsidRPr="00C5680F">
              <w:rPr>
                <w:noProof/>
              </w:rPr>
              <w:t>д</w:t>
            </w:r>
            <w:r w:rsidRPr="00C5680F">
              <w:rPr>
                <w:noProof/>
              </w:rPr>
              <w:t xml:space="preserve">іаграма </w:t>
            </w:r>
            <w:r w:rsidR="002F5D84" w:rsidRPr="00C5680F">
              <w:rPr>
                <w:noProof/>
              </w:rPr>
              <w:t>послідовності</w:t>
            </w:r>
            <w:r w:rsidRPr="00C5680F">
              <w:rPr>
                <w:noProof/>
              </w:rPr>
              <w:t xml:space="preserve"> </w:t>
            </w:r>
            <w:r w:rsidR="00055571" w:rsidRPr="00C5680F">
              <w:rPr>
                <w:noProof/>
              </w:rPr>
              <w:t>функції “Прослухати музику”</w:t>
            </w:r>
          </w:p>
        </w:tc>
      </w:tr>
    </w:tbl>
    <w:p w14:paraId="7AF1F884" w14:textId="70A3571D" w:rsidR="00655255" w:rsidRPr="00C5680F" w:rsidRDefault="00655255" w:rsidP="00655255">
      <w:pPr>
        <w:ind w:firstLine="708"/>
      </w:pPr>
      <w:r w:rsidRPr="00C5680F">
        <w:t>В таблиці 2 представлена специфікація прецеденту “</w:t>
      </w:r>
      <w:r w:rsidRPr="00C5680F">
        <w:rPr>
          <w:noProof/>
        </w:rPr>
        <w:t>Прослухати музику</w:t>
      </w:r>
      <w:r w:rsidRPr="00C5680F">
        <w:t xml:space="preserve">”. </w:t>
      </w:r>
    </w:p>
    <w:tbl>
      <w:tblPr>
        <w:tblStyle w:val="11"/>
        <w:tblW w:w="9771" w:type="dxa"/>
        <w:tblInd w:w="10" w:type="dxa"/>
        <w:tblLayout w:type="fixed"/>
        <w:tblLook w:val="04A0" w:firstRow="1" w:lastRow="0" w:firstColumn="1" w:lastColumn="0" w:noHBand="0" w:noVBand="1"/>
      </w:tblPr>
      <w:tblGrid>
        <w:gridCol w:w="2258"/>
        <w:gridCol w:w="7513"/>
      </w:tblGrid>
      <w:tr w:rsidR="00055571" w:rsidRPr="00C5680F" w14:paraId="77B411C0" w14:textId="77777777" w:rsidTr="00055571">
        <w:trPr>
          <w:trHeight w:val="420"/>
        </w:trPr>
        <w:tc>
          <w:tcPr>
            <w:tcW w:w="9771" w:type="dxa"/>
            <w:gridSpan w:val="2"/>
          </w:tcPr>
          <w:p w14:paraId="70BF5886" w14:textId="1F1EB330" w:rsidR="00055571" w:rsidRPr="00C5680F" w:rsidRDefault="00055571" w:rsidP="006552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216" w:lineRule="auto"/>
              <w:jc w:val="right"/>
              <w:rPr>
                <w:rFonts w:ascii="Times New Roman" w:hAnsi="Times New Roman" w:cs="Times New Roman"/>
                <w:lang w:val="uk-UA"/>
              </w:rPr>
            </w:pPr>
            <w:bookmarkStart w:id="4" w:name="_Hlk196675917"/>
            <w:r w:rsidRPr="00C5680F">
              <w:rPr>
                <w:rFonts w:ascii="Times New Roman" w:hAnsi="Times New Roman" w:cs="Times New Roman"/>
                <w:lang w:val="uk-UA"/>
              </w:rPr>
              <w:t>Таблиця 2 – специфікація функціональної вимоги “Прослухати музику”</w:t>
            </w:r>
          </w:p>
        </w:tc>
      </w:tr>
      <w:tr w:rsidR="00A755E7" w:rsidRPr="00C5680F" w14:paraId="0A793A58" w14:textId="77777777" w:rsidTr="00055571">
        <w:tblPrEx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trHeight w:val="15"/>
        </w:trPr>
        <w:tc>
          <w:tcPr>
            <w:tcW w:w="977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1ACA7" w14:textId="77777777" w:rsidR="00A755E7" w:rsidRPr="00C5680F" w:rsidRDefault="00A755E7" w:rsidP="006552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16" w:lineRule="auto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>Прослухати музику</w:t>
            </w:r>
          </w:p>
        </w:tc>
      </w:tr>
      <w:tr w:rsidR="00A755E7" w:rsidRPr="00C5680F" w14:paraId="5208BDAD" w14:textId="77777777" w:rsidTr="00055571">
        <w:tblPrEx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trHeight w:val="15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FF3DE" w14:textId="77777777" w:rsidR="00A755E7" w:rsidRPr="00C5680F" w:rsidRDefault="00A755E7" w:rsidP="006552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16" w:lineRule="auto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 xml:space="preserve">Опис </w:t>
            </w:r>
          </w:p>
        </w:tc>
        <w:tc>
          <w:tcPr>
            <w:tcW w:w="7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B8ACD" w14:textId="77777777" w:rsidR="00A755E7" w:rsidRPr="00C5680F" w:rsidRDefault="00A755E7" w:rsidP="006552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16" w:lineRule="auto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>Виклик цієї функції дає запит на надсилання музики</w:t>
            </w:r>
          </w:p>
        </w:tc>
      </w:tr>
      <w:tr w:rsidR="00A755E7" w:rsidRPr="00C5680F" w14:paraId="376A6A82" w14:textId="77777777" w:rsidTr="00655255">
        <w:tblPrEx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trHeight w:val="12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18292" w14:textId="77777777" w:rsidR="00A755E7" w:rsidRPr="00C5680F" w:rsidRDefault="00A755E7" w:rsidP="006552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16" w:lineRule="auto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>Актори</w:t>
            </w:r>
          </w:p>
        </w:tc>
        <w:tc>
          <w:tcPr>
            <w:tcW w:w="7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AE406" w14:textId="77777777" w:rsidR="00A755E7" w:rsidRPr="00C5680F" w:rsidRDefault="00A755E7" w:rsidP="006552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16" w:lineRule="auto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 xml:space="preserve">Користувач </w:t>
            </w:r>
          </w:p>
        </w:tc>
      </w:tr>
      <w:tr w:rsidR="00A755E7" w:rsidRPr="00C5680F" w14:paraId="47DF775D" w14:textId="77777777" w:rsidTr="00055571">
        <w:tblPrEx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trHeight w:val="15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4DD23" w14:textId="77777777" w:rsidR="00A755E7" w:rsidRPr="00C5680F" w:rsidRDefault="00A755E7" w:rsidP="006552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16" w:lineRule="auto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 xml:space="preserve">Передумова </w:t>
            </w:r>
          </w:p>
        </w:tc>
        <w:tc>
          <w:tcPr>
            <w:tcW w:w="7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44E5F" w14:textId="77777777" w:rsidR="00A755E7" w:rsidRPr="00C5680F" w:rsidRDefault="00A755E7" w:rsidP="006552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16" w:lineRule="auto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>Музика, була додана до бази даних.</w:t>
            </w:r>
          </w:p>
        </w:tc>
      </w:tr>
      <w:tr w:rsidR="00A755E7" w:rsidRPr="00C5680F" w14:paraId="11BD8AF3" w14:textId="77777777" w:rsidTr="00055571">
        <w:tblPrEx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31781" w14:textId="77777777" w:rsidR="00A755E7" w:rsidRPr="00C5680F" w:rsidRDefault="00A755E7" w:rsidP="006552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16" w:lineRule="auto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>Тригер</w:t>
            </w:r>
          </w:p>
        </w:tc>
        <w:tc>
          <w:tcPr>
            <w:tcW w:w="7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99F35" w14:textId="77777777" w:rsidR="00A755E7" w:rsidRPr="00C5680F" w:rsidRDefault="00A755E7" w:rsidP="006552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16" w:lineRule="auto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>Натискання кнопки прослухати музику.</w:t>
            </w:r>
          </w:p>
        </w:tc>
      </w:tr>
      <w:tr w:rsidR="00A755E7" w:rsidRPr="00C5680F" w14:paraId="63F58DA6" w14:textId="77777777" w:rsidTr="00055571">
        <w:tblPrEx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845D3" w14:textId="77777777" w:rsidR="00A755E7" w:rsidRPr="00C5680F" w:rsidRDefault="00A755E7" w:rsidP="006552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16" w:lineRule="auto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 xml:space="preserve">Успішний сценарій </w:t>
            </w:r>
          </w:p>
        </w:tc>
        <w:tc>
          <w:tcPr>
            <w:tcW w:w="7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E701A" w14:textId="77777777" w:rsidR="00055571" w:rsidRPr="00C5680F" w:rsidRDefault="00A755E7" w:rsidP="00C9572F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6" w:lineRule="auto"/>
              <w:ind w:left="343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>Користувач відкриває чат бота та прописує /</w:t>
            </w:r>
            <w:proofErr w:type="spellStart"/>
            <w:r w:rsidRPr="00AD75F1">
              <w:rPr>
                <w:rFonts w:ascii="Times New Roman" w:hAnsi="Times New Roman" w:cs="Times New Roman"/>
                <w:i/>
                <w:iCs/>
                <w:lang w:val="uk-UA"/>
              </w:rPr>
              <w:t>start</w:t>
            </w:r>
            <w:proofErr w:type="spellEnd"/>
            <w:r w:rsidRPr="00C5680F">
              <w:rPr>
                <w:rFonts w:ascii="Times New Roman" w:hAnsi="Times New Roman" w:cs="Times New Roman"/>
                <w:lang w:val="uk-UA"/>
              </w:rPr>
              <w:t xml:space="preserve"> , щоб бот мав інформацію о користувачеві.</w:t>
            </w:r>
          </w:p>
          <w:p w14:paraId="58DDA2CB" w14:textId="3268A0D2" w:rsidR="00A755E7" w:rsidRPr="00C5680F" w:rsidRDefault="00A755E7" w:rsidP="00C9572F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6" w:lineRule="auto"/>
              <w:ind w:left="343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>Натискає кнопку Почати</w:t>
            </w:r>
          </w:p>
          <w:p w14:paraId="2BDCC1F9" w14:textId="77777777" w:rsidR="00A755E7" w:rsidRPr="00C5680F" w:rsidRDefault="00A755E7" w:rsidP="00C9572F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6" w:lineRule="auto"/>
              <w:ind w:left="343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>Натискає кнопку Прослухати музику</w:t>
            </w:r>
          </w:p>
          <w:p w14:paraId="588BFE36" w14:textId="77777777" w:rsidR="00A755E7" w:rsidRPr="00C5680F" w:rsidRDefault="00A755E7" w:rsidP="00C9572F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6" w:lineRule="auto"/>
              <w:ind w:left="343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 xml:space="preserve">Проглядає список доданої музики та вибирає яку хоче прослухати </w:t>
            </w:r>
          </w:p>
          <w:p w14:paraId="717D0353" w14:textId="77777777" w:rsidR="00A755E7" w:rsidRPr="00C5680F" w:rsidRDefault="00A755E7" w:rsidP="00C9572F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6" w:lineRule="auto"/>
              <w:ind w:left="343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lastRenderedPageBreak/>
              <w:t>Натискає кнопку прослухати</w:t>
            </w:r>
          </w:p>
        </w:tc>
      </w:tr>
      <w:tr w:rsidR="00A755E7" w:rsidRPr="00C5680F" w14:paraId="7309B34C" w14:textId="77777777" w:rsidTr="00055571">
        <w:tblPrEx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trHeight w:val="20"/>
        </w:trPr>
        <w:tc>
          <w:tcPr>
            <w:tcW w:w="22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7F4F1" w14:textId="77777777" w:rsidR="00A755E7" w:rsidRPr="00C5680F" w:rsidRDefault="00A755E7" w:rsidP="006552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16" w:lineRule="auto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lastRenderedPageBreak/>
              <w:t xml:space="preserve">Альтернативний сценарій </w:t>
            </w:r>
          </w:p>
        </w:tc>
        <w:tc>
          <w:tcPr>
            <w:tcW w:w="7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CA103" w14:textId="77777777" w:rsidR="00A755E7" w:rsidRPr="00C5680F" w:rsidRDefault="00A755E7" w:rsidP="006552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16" w:lineRule="auto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>Якщо музики немає то переглянути доступну для прослуховування музику неможливо.</w:t>
            </w:r>
          </w:p>
        </w:tc>
      </w:tr>
      <w:bookmarkEnd w:id="4"/>
    </w:tbl>
    <w:p w14:paraId="56306830" w14:textId="52E21109" w:rsidR="00A755E7" w:rsidRPr="00C5680F" w:rsidRDefault="00A755E7" w:rsidP="00A755E7"/>
    <w:p w14:paraId="716DC1E6" w14:textId="63C4957E" w:rsidR="00655255" w:rsidRDefault="00A755E7" w:rsidP="00C9572F">
      <w:pPr>
        <w:pStyle w:val="af0"/>
        <w:numPr>
          <w:ilvl w:val="0"/>
          <w:numId w:val="40"/>
        </w:numPr>
        <w:tabs>
          <w:tab w:val="left" w:pos="993"/>
        </w:tabs>
        <w:ind w:left="0" w:firstLine="709"/>
      </w:pPr>
      <w:r w:rsidRPr="00C5680F">
        <w:rPr>
          <w:color w:val="0D0D0D" w:themeColor="text1" w:themeTint="F2"/>
        </w:rPr>
        <w:t xml:space="preserve">Організовування музики </w:t>
      </w:r>
      <w:r w:rsidRPr="00C5680F">
        <w:t>у вигляді плейлистів</w:t>
      </w:r>
      <w:r w:rsidR="006D00AA" w:rsidRPr="00C5680F">
        <w:t>.</w:t>
      </w:r>
      <w:r w:rsidR="00655255" w:rsidRPr="00C5680F">
        <w:t xml:space="preserve"> На рисунку 4 зображена діаграма послідовності функціональної вимоги “</w:t>
      </w:r>
      <w:r w:rsidR="003E7E96" w:rsidRPr="003E7E96">
        <w:t>Створити плейлист</w:t>
      </w:r>
      <w:r w:rsidR="00655255" w:rsidRPr="00C5680F">
        <w:t>”.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2"/>
      </w:tblGrid>
      <w:tr w:rsidR="003E7E96" w:rsidRPr="00C5680F" w14:paraId="6D58625B" w14:textId="77777777" w:rsidTr="00D2161A">
        <w:tc>
          <w:tcPr>
            <w:tcW w:w="9912" w:type="dxa"/>
          </w:tcPr>
          <w:p w14:paraId="5F3E1FD7" w14:textId="4883A6EA" w:rsidR="003E7E96" w:rsidRPr="00C5680F" w:rsidRDefault="003E7E96" w:rsidP="00D2161A">
            <w:pPr>
              <w:spacing w:before="240" w:after="240"/>
              <w:jc w:val="center"/>
              <w:rPr>
                <w:noProof/>
              </w:rPr>
            </w:pPr>
            <w:r w:rsidRPr="003E7E96">
              <w:rPr>
                <w:noProof/>
              </w:rPr>
              <w:drawing>
                <wp:inline distT="0" distB="0" distL="0" distR="0" wp14:anchorId="7DA73E63" wp14:editId="109B00BE">
                  <wp:extent cx="5861945" cy="4147682"/>
                  <wp:effectExtent l="0" t="0" r="5715" b="5715"/>
                  <wp:docPr id="1" name="Picture 1" descr="C:\Users\stma0917\Downloads\Telegram Desktop\Playli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tma0917\Downloads\Telegram Desktop\Playli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6116" cy="4150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E96" w:rsidRPr="00C5680F" w14:paraId="1CAFF363" w14:textId="77777777" w:rsidTr="00D2161A">
        <w:tc>
          <w:tcPr>
            <w:tcW w:w="9912" w:type="dxa"/>
          </w:tcPr>
          <w:p w14:paraId="72C2226F" w14:textId="0D30891C" w:rsidR="003E7E96" w:rsidRPr="00C5680F" w:rsidRDefault="003E7E96" w:rsidP="00D2161A">
            <w:pPr>
              <w:spacing w:before="240" w:after="240"/>
              <w:jc w:val="center"/>
              <w:rPr>
                <w:noProof/>
              </w:rPr>
            </w:pPr>
            <w:r w:rsidRPr="00C5680F">
              <w:rPr>
                <w:noProof/>
              </w:rPr>
              <w:t xml:space="preserve">Рисунок </w:t>
            </w:r>
            <w:r>
              <w:rPr>
                <w:noProof/>
              </w:rPr>
              <w:t>4</w:t>
            </w:r>
            <w:r w:rsidRPr="00C5680F">
              <w:rPr>
                <w:noProof/>
              </w:rPr>
              <w:t xml:space="preserve"> –  діаграма послідовності функції “Прослухати музику”</w:t>
            </w:r>
          </w:p>
        </w:tc>
      </w:tr>
    </w:tbl>
    <w:p w14:paraId="1533CFE2" w14:textId="48B0CECC" w:rsidR="00655255" w:rsidRPr="00C5680F" w:rsidRDefault="00655255" w:rsidP="00655255">
      <w:pPr>
        <w:ind w:firstLine="708"/>
      </w:pPr>
      <w:r w:rsidRPr="00C5680F">
        <w:t xml:space="preserve">В таблиці 3 представлена специфікація прецеденту “Створити плейлист”. </w:t>
      </w:r>
    </w:p>
    <w:tbl>
      <w:tblPr>
        <w:tblStyle w:val="11"/>
        <w:tblW w:w="9771" w:type="dxa"/>
        <w:tblInd w:w="10" w:type="dxa"/>
        <w:tblLayout w:type="fixed"/>
        <w:tblLook w:val="04A0" w:firstRow="1" w:lastRow="0" w:firstColumn="1" w:lastColumn="0" w:noHBand="0" w:noVBand="1"/>
      </w:tblPr>
      <w:tblGrid>
        <w:gridCol w:w="2400"/>
        <w:gridCol w:w="7229"/>
        <w:gridCol w:w="142"/>
      </w:tblGrid>
      <w:tr w:rsidR="00655255" w:rsidRPr="00C5680F" w14:paraId="2524AFEE" w14:textId="77777777" w:rsidTr="00655255">
        <w:trPr>
          <w:trHeight w:val="420"/>
        </w:trPr>
        <w:tc>
          <w:tcPr>
            <w:tcW w:w="9771" w:type="dxa"/>
            <w:gridSpan w:val="3"/>
          </w:tcPr>
          <w:p w14:paraId="0D342965" w14:textId="6C34ED9B" w:rsidR="00655255" w:rsidRPr="00C5680F" w:rsidRDefault="00655255" w:rsidP="00D216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16" w:lineRule="auto"/>
              <w:jc w:val="right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>Таблиця 3 – специфікація функціональної вимоги “Створити плейлист”</w:t>
            </w:r>
          </w:p>
        </w:tc>
      </w:tr>
      <w:tr w:rsidR="00A755E7" w:rsidRPr="00C5680F" w14:paraId="798A2793" w14:textId="77777777" w:rsidTr="00655255">
        <w:tblPrEx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gridAfter w:val="1"/>
          <w:wAfter w:w="142" w:type="dxa"/>
          <w:trHeight w:val="12"/>
        </w:trPr>
        <w:tc>
          <w:tcPr>
            <w:tcW w:w="96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F6107" w14:textId="56458A10" w:rsidR="00A755E7" w:rsidRPr="00C5680F" w:rsidRDefault="00A755E7" w:rsidP="006552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>Створ</w:t>
            </w:r>
            <w:r w:rsidR="00655255" w:rsidRPr="00C5680F">
              <w:rPr>
                <w:rFonts w:ascii="Times New Roman" w:hAnsi="Times New Roman" w:cs="Times New Roman"/>
                <w:lang w:val="uk-UA"/>
              </w:rPr>
              <w:t>ити</w:t>
            </w:r>
            <w:r w:rsidRPr="00C5680F">
              <w:rPr>
                <w:rFonts w:ascii="Times New Roman" w:hAnsi="Times New Roman" w:cs="Times New Roman"/>
                <w:lang w:val="uk-UA"/>
              </w:rPr>
              <w:t xml:space="preserve"> плейлист</w:t>
            </w:r>
          </w:p>
        </w:tc>
      </w:tr>
      <w:tr w:rsidR="00A755E7" w:rsidRPr="00C5680F" w14:paraId="1C01C79D" w14:textId="77777777" w:rsidTr="00655255">
        <w:tblPrEx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gridAfter w:val="1"/>
          <w:wAfter w:w="142" w:type="dxa"/>
          <w:trHeight w:val="520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D3108" w14:textId="77777777" w:rsidR="00A755E7" w:rsidRPr="00C5680F" w:rsidRDefault="00A755E7" w:rsidP="006552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 xml:space="preserve">Опис </w:t>
            </w:r>
          </w:p>
        </w:tc>
        <w:tc>
          <w:tcPr>
            <w:tcW w:w="72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ED8D9" w14:textId="3FF908BD" w:rsidR="00A755E7" w:rsidRPr="00C5680F" w:rsidRDefault="00A755E7" w:rsidP="006552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 xml:space="preserve">Виклик цієї функції дає змогу створити та прослухати </w:t>
            </w:r>
            <w:r w:rsidR="00655255" w:rsidRPr="00C5680F">
              <w:rPr>
                <w:rFonts w:ascii="Times New Roman" w:hAnsi="Times New Roman" w:cs="Times New Roman"/>
                <w:lang w:val="uk-UA"/>
              </w:rPr>
              <w:t>створений</w:t>
            </w:r>
            <w:r w:rsidRPr="00C5680F">
              <w:rPr>
                <w:rFonts w:ascii="Times New Roman" w:hAnsi="Times New Roman" w:cs="Times New Roman"/>
                <w:lang w:val="uk-UA"/>
              </w:rPr>
              <w:t xml:space="preserve"> плейлист</w:t>
            </w:r>
          </w:p>
        </w:tc>
      </w:tr>
      <w:tr w:rsidR="00A755E7" w:rsidRPr="00C5680F" w14:paraId="3AC5D434" w14:textId="77777777" w:rsidTr="00655255">
        <w:tblPrEx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gridAfter w:val="1"/>
          <w:wAfter w:w="142" w:type="dxa"/>
          <w:trHeight w:val="254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39027" w14:textId="77777777" w:rsidR="00A755E7" w:rsidRPr="00C5680F" w:rsidRDefault="00A755E7" w:rsidP="006552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>Актори</w:t>
            </w:r>
          </w:p>
        </w:tc>
        <w:tc>
          <w:tcPr>
            <w:tcW w:w="72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DF1E6" w14:textId="77777777" w:rsidR="00A755E7" w:rsidRPr="00C5680F" w:rsidRDefault="00A755E7" w:rsidP="006552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 xml:space="preserve">Користувач </w:t>
            </w:r>
          </w:p>
        </w:tc>
      </w:tr>
      <w:tr w:rsidR="00A755E7" w:rsidRPr="00C5680F" w14:paraId="5A7DDFFF" w14:textId="77777777" w:rsidTr="00655255">
        <w:tblPrEx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gridAfter w:val="1"/>
          <w:wAfter w:w="142" w:type="dxa"/>
          <w:trHeight w:val="266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AABF3" w14:textId="77777777" w:rsidR="00A755E7" w:rsidRPr="00C5680F" w:rsidRDefault="00A755E7" w:rsidP="006552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lastRenderedPageBreak/>
              <w:t xml:space="preserve">Передумова </w:t>
            </w:r>
          </w:p>
        </w:tc>
        <w:tc>
          <w:tcPr>
            <w:tcW w:w="72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37A0B" w14:textId="77777777" w:rsidR="00A755E7" w:rsidRPr="00C5680F" w:rsidRDefault="00A755E7" w:rsidP="006552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>Музика, була додана до бази даних.</w:t>
            </w:r>
          </w:p>
        </w:tc>
      </w:tr>
      <w:tr w:rsidR="00A755E7" w:rsidRPr="00C5680F" w14:paraId="514ABB1A" w14:textId="77777777" w:rsidTr="00655255">
        <w:tblPrEx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gridAfter w:val="1"/>
          <w:wAfter w:w="142" w:type="dxa"/>
          <w:trHeight w:val="254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717F9" w14:textId="77777777" w:rsidR="00A755E7" w:rsidRPr="00C5680F" w:rsidRDefault="00A755E7" w:rsidP="006552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>Тригер</w:t>
            </w:r>
          </w:p>
        </w:tc>
        <w:tc>
          <w:tcPr>
            <w:tcW w:w="72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F793B" w14:textId="77777777" w:rsidR="00A755E7" w:rsidRPr="00C5680F" w:rsidRDefault="00A755E7" w:rsidP="006552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>Натискання кнопки плейлист.</w:t>
            </w:r>
          </w:p>
        </w:tc>
      </w:tr>
      <w:tr w:rsidR="00A755E7" w:rsidRPr="00C5680F" w14:paraId="771C3D54" w14:textId="77777777" w:rsidTr="00655255">
        <w:tblPrEx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gridAfter w:val="1"/>
          <w:wAfter w:w="142" w:type="dxa"/>
          <w:trHeight w:val="1829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8B939" w14:textId="77777777" w:rsidR="00A755E7" w:rsidRPr="00C5680F" w:rsidRDefault="00A755E7" w:rsidP="006552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 xml:space="preserve">Успішний сценарій </w:t>
            </w:r>
          </w:p>
        </w:tc>
        <w:tc>
          <w:tcPr>
            <w:tcW w:w="72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6A54F" w14:textId="77777777" w:rsidR="00A755E7" w:rsidRPr="00C5680F" w:rsidRDefault="00A755E7" w:rsidP="00C9572F">
            <w:pPr>
              <w:widowControl w:val="0"/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6" w:lineRule="auto"/>
              <w:ind w:left="343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>Користувач відкриває чат бота та прописує /</w:t>
            </w:r>
            <w:proofErr w:type="spellStart"/>
            <w:r w:rsidRPr="00AD75F1">
              <w:rPr>
                <w:rFonts w:ascii="Times New Roman" w:hAnsi="Times New Roman" w:cs="Times New Roman"/>
                <w:i/>
                <w:iCs/>
                <w:lang w:val="uk-UA"/>
              </w:rPr>
              <w:t>start</w:t>
            </w:r>
            <w:proofErr w:type="spellEnd"/>
            <w:r w:rsidRPr="00C5680F">
              <w:rPr>
                <w:rFonts w:ascii="Times New Roman" w:hAnsi="Times New Roman" w:cs="Times New Roman"/>
                <w:lang w:val="uk-UA"/>
              </w:rPr>
              <w:t xml:space="preserve"> , щоб бот мав інформацію о користувачеві.</w:t>
            </w:r>
          </w:p>
          <w:p w14:paraId="38E268B5" w14:textId="36E94AAD" w:rsidR="00A755E7" w:rsidRPr="00C5680F" w:rsidRDefault="00A755E7" w:rsidP="00C9572F">
            <w:pPr>
              <w:widowControl w:val="0"/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6" w:lineRule="auto"/>
              <w:ind w:left="343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>Натискає кнопку Почати</w:t>
            </w:r>
            <w:r w:rsidR="00655255" w:rsidRPr="00C5680F">
              <w:rPr>
                <w:rFonts w:ascii="Times New Roman" w:hAnsi="Times New Roman" w:cs="Times New Roman"/>
                <w:lang w:val="uk-UA"/>
              </w:rPr>
              <w:t>.</w:t>
            </w:r>
          </w:p>
          <w:p w14:paraId="4CC97CD1" w14:textId="2EE2ABC3" w:rsidR="00A755E7" w:rsidRPr="00C5680F" w:rsidRDefault="00A755E7" w:rsidP="00C9572F">
            <w:pPr>
              <w:widowControl w:val="0"/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6" w:lineRule="auto"/>
              <w:ind w:left="343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>Натискає кнопку Плейлист</w:t>
            </w:r>
            <w:r w:rsidR="00655255" w:rsidRPr="00C5680F">
              <w:rPr>
                <w:rFonts w:ascii="Times New Roman" w:hAnsi="Times New Roman" w:cs="Times New Roman"/>
                <w:lang w:val="uk-UA"/>
              </w:rPr>
              <w:t>.</w:t>
            </w:r>
          </w:p>
          <w:p w14:paraId="1930768A" w14:textId="17015498" w:rsidR="00A755E7" w:rsidRPr="00C5680F" w:rsidRDefault="00A755E7" w:rsidP="00C9572F">
            <w:pPr>
              <w:widowControl w:val="0"/>
              <w:numPr>
                <w:ilvl w:val="0"/>
                <w:numId w:val="41"/>
              </w:numPr>
              <w:spacing w:line="216" w:lineRule="auto"/>
              <w:ind w:left="343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>Натискає кнопку створити Плейлист</w:t>
            </w:r>
            <w:r w:rsidR="00655255" w:rsidRPr="00C5680F">
              <w:rPr>
                <w:rFonts w:ascii="Times New Roman" w:hAnsi="Times New Roman" w:cs="Times New Roman"/>
                <w:lang w:val="uk-UA"/>
              </w:rPr>
              <w:t>.</w:t>
            </w:r>
          </w:p>
          <w:p w14:paraId="045923E4" w14:textId="2916F6FB" w:rsidR="00A755E7" w:rsidRPr="00C5680F" w:rsidRDefault="00A755E7" w:rsidP="00C9572F">
            <w:pPr>
              <w:widowControl w:val="0"/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6" w:lineRule="auto"/>
              <w:ind w:left="343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 xml:space="preserve">Додає назву </w:t>
            </w:r>
            <w:proofErr w:type="spellStart"/>
            <w:r w:rsidRPr="00C5680F">
              <w:rPr>
                <w:rFonts w:ascii="Times New Roman" w:hAnsi="Times New Roman" w:cs="Times New Roman"/>
                <w:lang w:val="uk-UA"/>
              </w:rPr>
              <w:t>плейлисту</w:t>
            </w:r>
            <w:proofErr w:type="spellEnd"/>
            <w:r w:rsidR="00655255" w:rsidRPr="00C5680F">
              <w:rPr>
                <w:rFonts w:ascii="Times New Roman" w:hAnsi="Times New Roman" w:cs="Times New Roman"/>
                <w:lang w:val="uk-UA"/>
              </w:rPr>
              <w:t>.</w:t>
            </w:r>
          </w:p>
          <w:p w14:paraId="42F584E4" w14:textId="710DB1A7" w:rsidR="00A755E7" w:rsidRPr="00C5680F" w:rsidRDefault="00A755E7" w:rsidP="00C9572F">
            <w:pPr>
              <w:widowControl w:val="0"/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6" w:lineRule="auto"/>
              <w:ind w:left="343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>Натискає кнопку редагувати плейлисти</w:t>
            </w:r>
            <w:r w:rsidR="00655255" w:rsidRPr="00C5680F">
              <w:rPr>
                <w:rFonts w:ascii="Times New Roman" w:hAnsi="Times New Roman" w:cs="Times New Roman"/>
                <w:lang w:val="uk-UA"/>
              </w:rPr>
              <w:t>.</w:t>
            </w:r>
          </w:p>
          <w:p w14:paraId="47CF0100" w14:textId="55146036" w:rsidR="00A755E7" w:rsidRPr="00C5680F" w:rsidRDefault="00A755E7" w:rsidP="00C9572F">
            <w:pPr>
              <w:widowControl w:val="0"/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6" w:lineRule="auto"/>
              <w:ind w:left="343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 xml:space="preserve">Вибирає </w:t>
            </w:r>
            <w:r w:rsidR="00655255" w:rsidRPr="00C5680F">
              <w:rPr>
                <w:rFonts w:ascii="Times New Roman" w:hAnsi="Times New Roman" w:cs="Times New Roman"/>
                <w:lang w:val="uk-UA"/>
              </w:rPr>
              <w:t>створений</w:t>
            </w:r>
            <w:r w:rsidRPr="00C5680F">
              <w:rPr>
                <w:rFonts w:ascii="Times New Roman" w:hAnsi="Times New Roman" w:cs="Times New Roman"/>
                <w:lang w:val="uk-UA"/>
              </w:rPr>
              <w:t xml:space="preserve"> плейлист</w:t>
            </w:r>
            <w:r w:rsidR="00655255" w:rsidRPr="00C5680F">
              <w:rPr>
                <w:rFonts w:ascii="Times New Roman" w:hAnsi="Times New Roman" w:cs="Times New Roman"/>
                <w:lang w:val="uk-UA"/>
              </w:rPr>
              <w:t>.</w:t>
            </w:r>
          </w:p>
          <w:p w14:paraId="4980FCBA" w14:textId="09BBD821" w:rsidR="00A755E7" w:rsidRPr="00C5680F" w:rsidRDefault="00A755E7" w:rsidP="00C9572F">
            <w:pPr>
              <w:widowControl w:val="0"/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6" w:lineRule="auto"/>
              <w:ind w:left="343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>Додає музику яку хоче в плейлист</w:t>
            </w:r>
            <w:r w:rsidR="00655255" w:rsidRPr="00C5680F">
              <w:rPr>
                <w:rFonts w:ascii="Times New Roman" w:hAnsi="Times New Roman" w:cs="Times New Roman"/>
                <w:lang w:val="uk-UA"/>
              </w:rPr>
              <w:t>.</w:t>
            </w:r>
          </w:p>
          <w:p w14:paraId="7AEE84F3" w14:textId="065F1BAB" w:rsidR="00A755E7" w:rsidRPr="00C5680F" w:rsidRDefault="00A755E7" w:rsidP="00C9572F">
            <w:pPr>
              <w:widowControl w:val="0"/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6" w:lineRule="auto"/>
              <w:ind w:left="343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>Натискає кнопку прослухати плейлисти</w:t>
            </w:r>
            <w:r w:rsidR="00655255" w:rsidRPr="00C5680F">
              <w:rPr>
                <w:rFonts w:ascii="Times New Roman" w:hAnsi="Times New Roman" w:cs="Times New Roman"/>
                <w:lang w:val="uk-UA"/>
              </w:rPr>
              <w:t>.</w:t>
            </w:r>
          </w:p>
          <w:p w14:paraId="67B40705" w14:textId="0C220CFF" w:rsidR="00A755E7" w:rsidRPr="00C5680F" w:rsidRDefault="00A755E7" w:rsidP="00C9572F">
            <w:pPr>
              <w:widowControl w:val="0"/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6" w:lineRule="auto"/>
              <w:ind w:left="343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>Вибирає плейлист</w:t>
            </w:r>
            <w:r w:rsidR="00655255" w:rsidRPr="00C5680F">
              <w:rPr>
                <w:rFonts w:ascii="Times New Roman" w:hAnsi="Times New Roman" w:cs="Times New Roman"/>
                <w:lang w:val="uk-UA"/>
              </w:rPr>
              <w:t>.</w:t>
            </w:r>
          </w:p>
          <w:p w14:paraId="03B2A2CD" w14:textId="11595A6C" w:rsidR="00A755E7" w:rsidRPr="00C5680F" w:rsidRDefault="00A755E7" w:rsidP="00C9572F">
            <w:pPr>
              <w:widowControl w:val="0"/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6" w:lineRule="auto"/>
              <w:ind w:left="343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>Бот відправляє файли</w:t>
            </w:r>
            <w:r w:rsidR="00655255" w:rsidRPr="00C5680F">
              <w:rPr>
                <w:rFonts w:ascii="Times New Roman" w:hAnsi="Times New Roman" w:cs="Times New Roman"/>
                <w:lang w:val="uk-UA"/>
              </w:rPr>
              <w:t>.</w:t>
            </w:r>
          </w:p>
        </w:tc>
      </w:tr>
      <w:tr w:rsidR="00A755E7" w:rsidRPr="00C5680F" w14:paraId="737C5BAC" w14:textId="77777777" w:rsidTr="00655255">
        <w:tblPrEx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gridAfter w:val="1"/>
          <w:wAfter w:w="142" w:type="dxa"/>
          <w:trHeight w:val="79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9C752" w14:textId="77777777" w:rsidR="00A755E7" w:rsidRPr="00C5680F" w:rsidRDefault="00A755E7" w:rsidP="006552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>Альтернативний сценарій</w:t>
            </w:r>
          </w:p>
        </w:tc>
        <w:tc>
          <w:tcPr>
            <w:tcW w:w="72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05C7F" w14:textId="2BEE9529" w:rsidR="00A755E7" w:rsidRPr="00C5680F" w:rsidRDefault="00A755E7" w:rsidP="00C9572F">
            <w:pPr>
              <w:widowControl w:val="0"/>
              <w:numPr>
                <w:ilvl w:val="0"/>
                <w:numId w:val="4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6" w:lineRule="auto"/>
              <w:ind w:left="329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>Якщо немає музики то користувач не зможе додати музику до плейлиста</w:t>
            </w:r>
            <w:r w:rsidR="00655255" w:rsidRPr="00C5680F">
              <w:rPr>
                <w:rFonts w:ascii="Times New Roman" w:hAnsi="Times New Roman" w:cs="Times New Roman"/>
                <w:lang w:val="uk-UA"/>
              </w:rPr>
              <w:t>.</w:t>
            </w:r>
          </w:p>
          <w:p w14:paraId="26F72CBF" w14:textId="704A3A49" w:rsidR="00A755E7" w:rsidRPr="00C5680F" w:rsidRDefault="00A755E7" w:rsidP="00C9572F">
            <w:pPr>
              <w:widowControl w:val="0"/>
              <w:numPr>
                <w:ilvl w:val="0"/>
                <w:numId w:val="4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6" w:lineRule="auto"/>
              <w:ind w:left="343"/>
              <w:rPr>
                <w:rFonts w:ascii="Times New Roman" w:hAnsi="Times New Roman" w:cs="Times New Roman"/>
                <w:lang w:val="uk-UA"/>
              </w:rPr>
            </w:pPr>
            <w:r w:rsidRPr="00C5680F">
              <w:rPr>
                <w:rFonts w:ascii="Times New Roman" w:hAnsi="Times New Roman" w:cs="Times New Roman"/>
                <w:lang w:val="uk-UA"/>
              </w:rPr>
              <w:t>Якщо не</w:t>
            </w:r>
            <w:r w:rsidR="00655255" w:rsidRPr="00C5680F">
              <w:rPr>
                <w:rFonts w:ascii="Times New Roman" w:hAnsi="Times New Roman" w:cs="Times New Roman"/>
                <w:lang w:val="uk-UA"/>
              </w:rPr>
              <w:t xml:space="preserve"> </w:t>
            </w:r>
            <w:r w:rsidRPr="00C5680F">
              <w:rPr>
                <w:rFonts w:ascii="Times New Roman" w:hAnsi="Times New Roman" w:cs="Times New Roman"/>
                <w:lang w:val="uk-UA"/>
              </w:rPr>
              <w:t>було створено плейлиста то додати музику до неіснуючого плейлиста не вийде</w:t>
            </w:r>
            <w:r w:rsidR="00655255" w:rsidRPr="00C5680F">
              <w:rPr>
                <w:rFonts w:ascii="Times New Roman" w:hAnsi="Times New Roman" w:cs="Times New Roman"/>
                <w:lang w:val="uk-UA"/>
              </w:rPr>
              <w:t>.</w:t>
            </w:r>
          </w:p>
        </w:tc>
      </w:tr>
    </w:tbl>
    <w:p w14:paraId="5E3FDBDA" w14:textId="77777777" w:rsidR="00A755E7" w:rsidRPr="00C5680F" w:rsidRDefault="00A755E7" w:rsidP="00A755E7"/>
    <w:p w14:paraId="60D0723E" w14:textId="43D02BCA" w:rsidR="00A755E7" w:rsidRPr="00C5680F" w:rsidRDefault="00A755E7">
      <w:pPr>
        <w:jc w:val="left"/>
        <w:rPr>
          <w:b/>
          <w:bCs/>
        </w:rPr>
      </w:pPr>
    </w:p>
    <w:p w14:paraId="242CAF9D" w14:textId="77777777" w:rsidR="00A755E7" w:rsidRPr="00C5680F" w:rsidRDefault="00A755E7">
      <w:pPr>
        <w:jc w:val="left"/>
        <w:rPr>
          <w:b/>
          <w:bCs/>
        </w:rPr>
      </w:pPr>
      <w:r w:rsidRPr="00C5680F">
        <w:rPr>
          <w:b/>
          <w:bCs/>
        </w:rPr>
        <w:br w:type="page"/>
      </w:r>
    </w:p>
    <w:p w14:paraId="20284447" w14:textId="77777777" w:rsidR="008C0E0D" w:rsidRPr="00C5680F" w:rsidRDefault="008C0E0D">
      <w:pPr>
        <w:jc w:val="left"/>
        <w:rPr>
          <w:b/>
          <w:bCs/>
        </w:rPr>
      </w:pPr>
    </w:p>
    <w:p w14:paraId="4FC31C12" w14:textId="6159DB99" w:rsidR="00A633F2" w:rsidRPr="00C5680F" w:rsidRDefault="00A633F2" w:rsidP="00A755E7">
      <w:pPr>
        <w:pStyle w:val="1"/>
        <w:rPr>
          <w:color w:val="0D0D0D" w:themeColor="text1" w:themeTint="F2"/>
        </w:rPr>
      </w:pPr>
      <w:bookmarkStart w:id="5" w:name="_Toc196771888"/>
      <w:r w:rsidRPr="00C5680F">
        <w:rPr>
          <w:bCs/>
          <w:color w:val="0D0D0D" w:themeColor="text1" w:themeTint="F2"/>
        </w:rPr>
        <w:t>2</w:t>
      </w:r>
      <w:r w:rsidRPr="00C5680F">
        <w:rPr>
          <w:b w:val="0"/>
          <w:bCs/>
          <w:color w:val="0D0D0D" w:themeColor="text1" w:themeTint="F2"/>
        </w:rPr>
        <w:t xml:space="preserve"> </w:t>
      </w:r>
      <w:r w:rsidRPr="00C5680F">
        <w:rPr>
          <w:color w:val="0D0D0D" w:themeColor="text1" w:themeTint="F2"/>
        </w:rPr>
        <w:t>ОПИС МАТЕМАТИЧНОГО МЕТОДУ РІШЕННЯ ЗАДАЧІ</w:t>
      </w:r>
      <w:bookmarkEnd w:id="5"/>
    </w:p>
    <w:p w14:paraId="3330D43C" w14:textId="6E6DA96C" w:rsidR="009647AE" w:rsidRPr="00C5680F" w:rsidRDefault="009647AE" w:rsidP="00E00556">
      <w:pPr>
        <w:pStyle w:val="2"/>
      </w:pPr>
      <w:bookmarkStart w:id="6" w:name="_Toc196771889"/>
      <w:r w:rsidRPr="00C5680F">
        <w:t xml:space="preserve">2.1 </w:t>
      </w:r>
      <w:r w:rsidR="00AF4F4F" w:rsidRPr="00C5680F">
        <w:t>Визначення структури вхідних даних</w:t>
      </w:r>
      <w:bookmarkEnd w:id="6"/>
    </w:p>
    <w:p w14:paraId="734AC9F3" w14:textId="029B22F2" w:rsidR="009647AE" w:rsidRPr="00C5680F" w:rsidRDefault="009647AE" w:rsidP="00E00556">
      <w:pPr>
        <w:ind w:firstLine="709"/>
      </w:pPr>
      <w:r w:rsidRPr="00C5680F">
        <w:t xml:space="preserve"> У процесі взаємодії з ботом користувач надсилає певні вхідні дані, які обробляються програмою. До таких вхідних даних належать:</w:t>
      </w:r>
    </w:p>
    <w:p w14:paraId="17326C69" w14:textId="1759E4F0" w:rsidR="009647AE" w:rsidRPr="00C5680F" w:rsidRDefault="009647AE" w:rsidP="009647AE">
      <w:pPr>
        <w:numPr>
          <w:ilvl w:val="0"/>
          <w:numId w:val="2"/>
        </w:numPr>
        <w:jc w:val="left"/>
      </w:pPr>
      <w:r w:rsidRPr="00C5680F">
        <w:t>Команди користувача - текстові повідомлення, що починаються з символу «/», наприклад:</w:t>
      </w:r>
    </w:p>
    <w:p w14:paraId="0475B8D0" w14:textId="679437B4" w:rsidR="009647AE" w:rsidRPr="00C5680F" w:rsidRDefault="009647AE" w:rsidP="00C9572F">
      <w:pPr>
        <w:pStyle w:val="af0"/>
        <w:numPr>
          <w:ilvl w:val="0"/>
          <w:numId w:val="12"/>
        </w:numPr>
        <w:ind w:left="993"/>
        <w:jc w:val="left"/>
      </w:pPr>
      <w:r w:rsidRPr="00C5680F">
        <w:t>/</w:t>
      </w:r>
      <w:proofErr w:type="spellStart"/>
      <w:r w:rsidRPr="00AD75F1">
        <w:rPr>
          <w:i/>
          <w:iCs/>
        </w:rPr>
        <w:t>start</w:t>
      </w:r>
      <w:proofErr w:type="spellEnd"/>
      <w:r w:rsidRPr="00AD75F1">
        <w:rPr>
          <w:i/>
          <w:iCs/>
        </w:rPr>
        <w:t xml:space="preserve"> </w:t>
      </w:r>
      <w:r w:rsidRPr="00C5680F">
        <w:t>- запуск бота;</w:t>
      </w:r>
    </w:p>
    <w:p w14:paraId="333FADAC" w14:textId="59C1CD3D" w:rsidR="009647AE" w:rsidRPr="00C5680F" w:rsidRDefault="009647AE" w:rsidP="00C9572F">
      <w:pPr>
        <w:pStyle w:val="af0"/>
        <w:numPr>
          <w:ilvl w:val="0"/>
          <w:numId w:val="12"/>
        </w:numPr>
        <w:ind w:left="993"/>
        <w:jc w:val="left"/>
      </w:pPr>
      <w:r w:rsidRPr="00C5680F">
        <w:t>/</w:t>
      </w:r>
      <w:proofErr w:type="spellStart"/>
      <w:r w:rsidRPr="00AD75F1">
        <w:rPr>
          <w:i/>
          <w:iCs/>
        </w:rPr>
        <w:t>info</w:t>
      </w:r>
      <w:proofErr w:type="spellEnd"/>
      <w:r w:rsidRPr="00C5680F">
        <w:t xml:space="preserve"> - отримання довідкової інформації;</w:t>
      </w:r>
    </w:p>
    <w:p w14:paraId="2DFD49F2" w14:textId="61F7138F" w:rsidR="009647AE" w:rsidRPr="00C5680F" w:rsidRDefault="009647AE" w:rsidP="00C9572F">
      <w:pPr>
        <w:pStyle w:val="af0"/>
        <w:numPr>
          <w:ilvl w:val="0"/>
          <w:numId w:val="12"/>
        </w:numPr>
        <w:ind w:left="993"/>
        <w:jc w:val="left"/>
      </w:pPr>
      <w:r w:rsidRPr="00C5680F">
        <w:t>/</w:t>
      </w:r>
      <w:proofErr w:type="spellStart"/>
      <w:r w:rsidRPr="00AD75F1">
        <w:rPr>
          <w:i/>
          <w:iCs/>
        </w:rPr>
        <w:t>help</w:t>
      </w:r>
      <w:proofErr w:type="spellEnd"/>
      <w:r w:rsidRPr="00C5680F">
        <w:t xml:space="preserve"> – отримання свого </w:t>
      </w:r>
      <w:r w:rsidRPr="00AD75F1">
        <w:rPr>
          <w:i/>
          <w:iCs/>
        </w:rPr>
        <w:t>ID</w:t>
      </w:r>
      <w:r w:rsidRPr="00C5680F">
        <w:t xml:space="preserve"> користува</w:t>
      </w:r>
      <w:r w:rsidRPr="00C5680F">
        <w:rPr>
          <w:color w:val="0D0D0D" w:themeColor="text1" w:themeTint="F2"/>
        </w:rPr>
        <w:t>ча</w:t>
      </w:r>
      <w:r w:rsidR="00AF4F4F" w:rsidRPr="00C5680F">
        <w:rPr>
          <w:color w:val="0D0D0D" w:themeColor="text1" w:themeTint="F2"/>
        </w:rPr>
        <w:t>.</w:t>
      </w:r>
    </w:p>
    <w:p w14:paraId="33B49ABD" w14:textId="0FD56D40" w:rsidR="009647AE" w:rsidRPr="00C5680F" w:rsidRDefault="009647AE" w:rsidP="009647AE">
      <w:pPr>
        <w:numPr>
          <w:ilvl w:val="0"/>
          <w:numId w:val="2"/>
        </w:numPr>
        <w:jc w:val="left"/>
      </w:pPr>
      <w:proofErr w:type="spellStart"/>
      <w:r w:rsidRPr="00C5680F">
        <w:t>Аудіофайли</w:t>
      </w:r>
      <w:proofErr w:type="spellEnd"/>
      <w:r w:rsidRPr="00C5680F">
        <w:t xml:space="preserve"> - </w:t>
      </w:r>
      <w:proofErr w:type="spellStart"/>
      <w:r w:rsidRPr="00C5680F">
        <w:t>медіафайли</w:t>
      </w:r>
      <w:proofErr w:type="spellEnd"/>
      <w:r w:rsidRPr="00C5680F">
        <w:t xml:space="preserve">, надіслані користувачем. </w:t>
      </w:r>
      <w:r w:rsidRPr="00AD75F1">
        <w:rPr>
          <w:i/>
          <w:iCs/>
        </w:rPr>
        <w:t>Telegram</w:t>
      </w:r>
      <w:r w:rsidRPr="00C5680F">
        <w:t xml:space="preserve"> передає їх у форматі </w:t>
      </w:r>
      <w:r w:rsidRPr="00AD75F1">
        <w:rPr>
          <w:i/>
          <w:iCs/>
        </w:rPr>
        <w:t>JSON</w:t>
      </w:r>
      <w:r w:rsidRPr="00C5680F">
        <w:t>-об’єкта, який містить:</w:t>
      </w:r>
    </w:p>
    <w:p w14:paraId="32A115F5" w14:textId="22582294" w:rsidR="009647AE" w:rsidRPr="00C5680F" w:rsidRDefault="009647AE" w:rsidP="00C9572F">
      <w:pPr>
        <w:numPr>
          <w:ilvl w:val="1"/>
          <w:numId w:val="17"/>
        </w:numPr>
        <w:jc w:val="left"/>
      </w:pPr>
      <w:proofErr w:type="spellStart"/>
      <w:r w:rsidRPr="00AD75F1">
        <w:rPr>
          <w:i/>
          <w:iCs/>
        </w:rPr>
        <w:t>file_id</w:t>
      </w:r>
      <w:proofErr w:type="spellEnd"/>
      <w:r w:rsidRPr="00C5680F">
        <w:t xml:space="preserve"> - унікальний ідентифікатор файлу в </w:t>
      </w:r>
      <w:r w:rsidRPr="00AD75F1">
        <w:rPr>
          <w:i/>
          <w:iCs/>
        </w:rPr>
        <w:t>Telegram</w:t>
      </w:r>
      <w:r w:rsidRPr="00C5680F">
        <w:t>;</w:t>
      </w:r>
    </w:p>
    <w:p w14:paraId="68D434EA" w14:textId="71993A8E" w:rsidR="009647AE" w:rsidRPr="00C5680F" w:rsidRDefault="009647AE" w:rsidP="00C9572F">
      <w:pPr>
        <w:numPr>
          <w:ilvl w:val="1"/>
          <w:numId w:val="17"/>
        </w:numPr>
        <w:jc w:val="left"/>
      </w:pPr>
      <w:proofErr w:type="spellStart"/>
      <w:r w:rsidRPr="00AD75F1">
        <w:rPr>
          <w:i/>
          <w:iCs/>
        </w:rPr>
        <w:t>file_name</w:t>
      </w:r>
      <w:proofErr w:type="spellEnd"/>
      <w:r w:rsidRPr="00C5680F">
        <w:t xml:space="preserve"> - назва файлу (може бути відсутньою);</w:t>
      </w:r>
    </w:p>
    <w:p w14:paraId="15A4218F" w14:textId="65D97966" w:rsidR="009647AE" w:rsidRPr="00C5680F" w:rsidRDefault="009647AE" w:rsidP="00C9572F">
      <w:pPr>
        <w:numPr>
          <w:ilvl w:val="1"/>
          <w:numId w:val="17"/>
        </w:numPr>
        <w:jc w:val="left"/>
      </w:pPr>
      <w:proofErr w:type="spellStart"/>
      <w:r w:rsidRPr="00AD75F1">
        <w:rPr>
          <w:i/>
          <w:iCs/>
        </w:rPr>
        <w:t>user_id</w:t>
      </w:r>
      <w:proofErr w:type="spellEnd"/>
      <w:r w:rsidRPr="00C5680F">
        <w:t xml:space="preserve"> - ідентифікатор користувача який додав файл;</w:t>
      </w:r>
    </w:p>
    <w:p w14:paraId="6583CD21" w14:textId="363D057C" w:rsidR="009647AE" w:rsidRPr="00C5680F" w:rsidRDefault="009647AE" w:rsidP="009647AE">
      <w:pPr>
        <w:numPr>
          <w:ilvl w:val="0"/>
          <w:numId w:val="2"/>
        </w:numPr>
        <w:jc w:val="left"/>
      </w:pPr>
      <w:r w:rsidRPr="00C5680F">
        <w:t xml:space="preserve">Інтерактивні елементи </w:t>
      </w:r>
      <w:r w:rsidR="00D82C39" w:rsidRPr="00C5680F">
        <w:t>–</w:t>
      </w:r>
      <w:r w:rsidRPr="00C5680F">
        <w:t xml:space="preserve"> натискання на кнопки, створені за допомогою </w:t>
      </w:r>
      <w:proofErr w:type="spellStart"/>
      <w:r w:rsidRPr="00AD75F1">
        <w:rPr>
          <w:i/>
          <w:iCs/>
        </w:rPr>
        <w:t>InlineKeyboardMarkup</w:t>
      </w:r>
      <w:proofErr w:type="spellEnd"/>
      <w:r w:rsidRPr="00C5680F">
        <w:t xml:space="preserve"> або </w:t>
      </w:r>
      <w:proofErr w:type="spellStart"/>
      <w:r w:rsidRPr="00AD75F1">
        <w:rPr>
          <w:i/>
          <w:iCs/>
        </w:rPr>
        <w:t>ReplyKeyboardMarkup</w:t>
      </w:r>
      <w:proofErr w:type="spellEnd"/>
      <w:r w:rsidRPr="00C5680F">
        <w:t>, що дозволяють користувачу, наприклад, вибрати трек або підтвердити додавання до плейлиста.</w:t>
      </w:r>
    </w:p>
    <w:p w14:paraId="0C61662D" w14:textId="77777777" w:rsidR="009647AE" w:rsidRPr="00C5680F" w:rsidRDefault="009647AE" w:rsidP="009647AE">
      <w:pPr>
        <w:numPr>
          <w:ilvl w:val="0"/>
          <w:numId w:val="2"/>
        </w:numPr>
        <w:jc w:val="left"/>
      </w:pPr>
      <w:r w:rsidRPr="00C5680F">
        <w:t>Додаткова інформація:</w:t>
      </w:r>
    </w:p>
    <w:p w14:paraId="0F997124" w14:textId="6F41E413" w:rsidR="009647AE" w:rsidRPr="00C5680F" w:rsidRDefault="009647AE" w:rsidP="00C9572F">
      <w:pPr>
        <w:numPr>
          <w:ilvl w:val="1"/>
          <w:numId w:val="18"/>
        </w:numPr>
        <w:jc w:val="left"/>
      </w:pPr>
      <w:proofErr w:type="spellStart"/>
      <w:r w:rsidRPr="00AD75F1">
        <w:rPr>
          <w:i/>
          <w:iCs/>
        </w:rPr>
        <w:t>user_id</w:t>
      </w:r>
      <w:proofErr w:type="spellEnd"/>
      <w:r w:rsidRPr="00C5680F">
        <w:t xml:space="preserve"> - ідентифікатор користувача;</w:t>
      </w:r>
    </w:p>
    <w:p w14:paraId="0C962CAD" w14:textId="2BAF188B" w:rsidR="009647AE" w:rsidRPr="00C5680F" w:rsidRDefault="009647AE" w:rsidP="00C9572F">
      <w:pPr>
        <w:numPr>
          <w:ilvl w:val="1"/>
          <w:numId w:val="18"/>
        </w:numPr>
        <w:jc w:val="left"/>
      </w:pPr>
      <w:proofErr w:type="spellStart"/>
      <w:r w:rsidRPr="00AD75F1">
        <w:rPr>
          <w:i/>
          <w:iCs/>
        </w:rPr>
        <w:t>username</w:t>
      </w:r>
      <w:proofErr w:type="spellEnd"/>
      <w:r w:rsidRPr="00C5680F">
        <w:t xml:space="preserve"> - </w:t>
      </w:r>
      <w:proofErr w:type="spellStart"/>
      <w:r w:rsidRPr="00AD75F1">
        <w:rPr>
          <w:i/>
          <w:iCs/>
        </w:rPr>
        <w:t>Telegram</w:t>
      </w:r>
      <w:r w:rsidRPr="00C5680F">
        <w:t>-нік</w:t>
      </w:r>
      <w:proofErr w:type="spellEnd"/>
      <w:r w:rsidRPr="00C5680F">
        <w:t xml:space="preserve"> користувача (якщо є);</w:t>
      </w:r>
    </w:p>
    <w:p w14:paraId="783C9DF8" w14:textId="6F086452" w:rsidR="009647AE" w:rsidRPr="00C5680F" w:rsidRDefault="009647AE" w:rsidP="00C9572F">
      <w:pPr>
        <w:numPr>
          <w:ilvl w:val="1"/>
          <w:numId w:val="18"/>
        </w:numPr>
        <w:jc w:val="left"/>
      </w:pPr>
      <w:proofErr w:type="spellStart"/>
      <w:r w:rsidRPr="00AD75F1">
        <w:rPr>
          <w:i/>
          <w:iCs/>
        </w:rPr>
        <w:t>message_id</w:t>
      </w:r>
      <w:proofErr w:type="spellEnd"/>
      <w:r w:rsidRPr="00C5680F">
        <w:t xml:space="preserve"> - ідентифікатор повідомлення;</w:t>
      </w:r>
    </w:p>
    <w:p w14:paraId="48852AFB" w14:textId="5B2B0E38" w:rsidR="009647AE" w:rsidRPr="00C5680F" w:rsidRDefault="009647AE" w:rsidP="00C9572F">
      <w:pPr>
        <w:numPr>
          <w:ilvl w:val="1"/>
          <w:numId w:val="18"/>
        </w:numPr>
        <w:jc w:val="left"/>
      </w:pPr>
      <w:proofErr w:type="spellStart"/>
      <w:r w:rsidRPr="00AD75F1">
        <w:rPr>
          <w:i/>
          <w:iCs/>
        </w:rPr>
        <w:t>chat_id</w:t>
      </w:r>
      <w:proofErr w:type="spellEnd"/>
      <w:r w:rsidRPr="00C5680F">
        <w:t xml:space="preserve"> - ідентифікатор чату, який використовується для відповіді.</w:t>
      </w:r>
    </w:p>
    <w:p w14:paraId="52D962EA" w14:textId="47B57D57" w:rsidR="00986B36" w:rsidRPr="00C5680F" w:rsidRDefault="00986B36" w:rsidP="008B31C0">
      <w:pPr>
        <w:ind w:firstLine="709"/>
      </w:pPr>
      <w:r w:rsidRPr="00AD75F1">
        <w:rPr>
          <w:i/>
          <w:iCs/>
        </w:rPr>
        <w:t>JSON (</w:t>
      </w:r>
      <w:proofErr w:type="spellStart"/>
      <w:r w:rsidRPr="00AD75F1">
        <w:rPr>
          <w:i/>
          <w:iCs/>
        </w:rPr>
        <w:t>JavaScript</w:t>
      </w:r>
      <w:proofErr w:type="spellEnd"/>
      <w:r w:rsidRPr="00AD75F1">
        <w:rPr>
          <w:i/>
          <w:iCs/>
        </w:rPr>
        <w:t xml:space="preserve"> </w:t>
      </w:r>
      <w:proofErr w:type="spellStart"/>
      <w:r w:rsidRPr="00AD75F1">
        <w:rPr>
          <w:i/>
          <w:iCs/>
        </w:rPr>
        <w:t>Object</w:t>
      </w:r>
      <w:proofErr w:type="spellEnd"/>
      <w:r w:rsidRPr="00AD75F1">
        <w:rPr>
          <w:i/>
          <w:iCs/>
        </w:rPr>
        <w:t xml:space="preserve"> </w:t>
      </w:r>
      <w:proofErr w:type="spellStart"/>
      <w:r w:rsidRPr="00AD75F1">
        <w:rPr>
          <w:i/>
          <w:iCs/>
          <w:color w:val="0D0D0D" w:themeColor="text1" w:themeTint="F2"/>
        </w:rPr>
        <w:t>Notation</w:t>
      </w:r>
      <w:proofErr w:type="spellEnd"/>
      <w:r w:rsidRPr="00AD75F1">
        <w:rPr>
          <w:i/>
          <w:iCs/>
          <w:color w:val="0D0D0D" w:themeColor="text1" w:themeTint="F2"/>
        </w:rPr>
        <w:t>)</w:t>
      </w:r>
      <w:r w:rsidRPr="00C5680F">
        <w:rPr>
          <w:color w:val="0D0D0D" w:themeColor="text1" w:themeTint="F2"/>
        </w:rPr>
        <w:t xml:space="preserve"> </w:t>
      </w:r>
      <w:r w:rsidR="008B31C0" w:rsidRPr="00C5680F">
        <w:rPr>
          <w:color w:val="0D0D0D" w:themeColor="text1" w:themeTint="F2"/>
        </w:rPr>
        <w:t>[</w:t>
      </w:r>
      <w:r w:rsidR="00A755E7" w:rsidRPr="00C5680F">
        <w:rPr>
          <w:color w:val="0D0D0D" w:themeColor="text1" w:themeTint="F2"/>
        </w:rPr>
        <w:t>5</w:t>
      </w:r>
      <w:r w:rsidR="0040239A" w:rsidRPr="00C5680F">
        <w:rPr>
          <w:color w:val="0D0D0D" w:themeColor="text1" w:themeTint="F2"/>
        </w:rPr>
        <w:t>,8</w:t>
      </w:r>
      <w:r w:rsidR="008B31C0" w:rsidRPr="00C5680F">
        <w:rPr>
          <w:color w:val="0D0D0D" w:themeColor="text1" w:themeTint="F2"/>
        </w:rPr>
        <w:t xml:space="preserve">] </w:t>
      </w:r>
      <w:r w:rsidR="00D82C39" w:rsidRPr="00C5680F">
        <w:t>–</w:t>
      </w:r>
      <w:r w:rsidRPr="00C5680F">
        <w:t xml:space="preserve"> текстовий формат обміну даними, який є простим для читання людиною та обробки комп’ютером. Він використовується для зберігання структурованої інформації у вигляді пар "ключ-значення".</w:t>
      </w:r>
    </w:p>
    <w:p w14:paraId="78B499C0" w14:textId="77777777" w:rsidR="00986B36" w:rsidRPr="00C5680F" w:rsidRDefault="00986B36" w:rsidP="00986B36">
      <w:pPr>
        <w:ind w:firstLine="709"/>
        <w:jc w:val="left"/>
      </w:pPr>
      <w:r w:rsidRPr="00C5680F">
        <w:t xml:space="preserve">У даному проєкті </w:t>
      </w:r>
      <w:r w:rsidRPr="00AD75F1">
        <w:rPr>
          <w:i/>
          <w:iCs/>
        </w:rPr>
        <w:t>JSON</w:t>
      </w:r>
      <w:r w:rsidRPr="00C5680F">
        <w:t xml:space="preserve"> використовується для збереження таких параметрів:</w:t>
      </w:r>
    </w:p>
    <w:p w14:paraId="437B466C" w14:textId="77777777" w:rsidR="00986B36" w:rsidRPr="00C5680F" w:rsidRDefault="00986B36" w:rsidP="00C9572F">
      <w:pPr>
        <w:numPr>
          <w:ilvl w:val="1"/>
          <w:numId w:val="18"/>
        </w:numPr>
        <w:jc w:val="left"/>
      </w:pPr>
      <w:r w:rsidRPr="00C5680F">
        <w:t>Назва треку;</w:t>
      </w:r>
    </w:p>
    <w:p w14:paraId="6B4977D2" w14:textId="77777777" w:rsidR="00986B36" w:rsidRPr="00C5680F" w:rsidRDefault="00986B36" w:rsidP="00C9572F">
      <w:pPr>
        <w:numPr>
          <w:ilvl w:val="1"/>
          <w:numId w:val="18"/>
        </w:numPr>
        <w:jc w:val="left"/>
      </w:pPr>
      <w:r w:rsidRPr="00C5680F">
        <w:t>Ідентифікатор файлу;</w:t>
      </w:r>
    </w:p>
    <w:p w14:paraId="7C86A447" w14:textId="77777777" w:rsidR="00986B36" w:rsidRPr="00C5680F" w:rsidRDefault="00986B36" w:rsidP="00C9572F">
      <w:pPr>
        <w:numPr>
          <w:ilvl w:val="1"/>
          <w:numId w:val="18"/>
        </w:numPr>
        <w:jc w:val="left"/>
      </w:pPr>
      <w:r w:rsidRPr="00C5680F">
        <w:t>Додаткова інформація (за потреби).</w:t>
      </w:r>
    </w:p>
    <w:p w14:paraId="3DBF545A" w14:textId="77777777" w:rsidR="00E00556" w:rsidRPr="00C5680F" w:rsidRDefault="00E00556">
      <w:pPr>
        <w:jc w:val="left"/>
      </w:pPr>
      <w:r w:rsidRPr="00C5680F">
        <w:br w:type="page"/>
      </w:r>
    </w:p>
    <w:p w14:paraId="545934B3" w14:textId="6065252A" w:rsidR="00986B36" w:rsidRPr="00C5680F" w:rsidRDefault="00E00556" w:rsidP="00E00556">
      <w:pPr>
        <w:pStyle w:val="2"/>
      </w:pPr>
      <w:bookmarkStart w:id="7" w:name="_Toc196771890"/>
      <w:r w:rsidRPr="00C5680F">
        <w:lastRenderedPageBreak/>
        <w:t xml:space="preserve">2.2 </w:t>
      </w:r>
      <w:r w:rsidR="00986B36" w:rsidRPr="00C5680F">
        <w:t xml:space="preserve">Структура збереження даних у </w:t>
      </w:r>
      <w:r w:rsidR="00986B36" w:rsidRPr="00AD75F1">
        <w:rPr>
          <w:i/>
          <w:iCs/>
        </w:rPr>
        <w:t>JSON</w:t>
      </w:r>
      <w:bookmarkEnd w:id="7"/>
    </w:p>
    <w:p w14:paraId="5C21CE6E" w14:textId="319F87B5" w:rsidR="00986B36" w:rsidRPr="00C5680F" w:rsidRDefault="00E00556" w:rsidP="00986B36">
      <w:pPr>
        <w:ind w:firstLine="709"/>
        <w:jc w:val="left"/>
      </w:pPr>
      <w:r w:rsidRPr="00C5680F">
        <w:t xml:space="preserve">Надалі представлено фрагмент </w:t>
      </w:r>
      <w:r w:rsidRPr="00AD75F1">
        <w:rPr>
          <w:i/>
          <w:iCs/>
        </w:rPr>
        <w:t>JSON</w:t>
      </w:r>
      <w:r w:rsidRPr="00C5680F">
        <w:t xml:space="preserve"> файлу для збереження даних: </w:t>
      </w:r>
    </w:p>
    <w:p w14:paraId="5C9997C1" w14:textId="77777777" w:rsidR="00E00556" w:rsidRPr="00C5680F" w:rsidRDefault="00E00556" w:rsidP="00986B36">
      <w:pPr>
        <w:ind w:firstLine="709"/>
        <w:jc w:val="left"/>
      </w:pPr>
    </w:p>
    <w:p w14:paraId="1AD7ED2A" w14:textId="5025FE4C" w:rsidR="00986B36" w:rsidRPr="00AD75F1" w:rsidRDefault="00986B36" w:rsidP="00986B36">
      <w:pPr>
        <w:ind w:firstLine="709"/>
        <w:jc w:val="left"/>
        <w:rPr>
          <w:i/>
          <w:iCs/>
        </w:rPr>
      </w:pPr>
      <w:r w:rsidRPr="00AD75F1">
        <w:rPr>
          <w:i/>
          <w:iCs/>
        </w:rPr>
        <w:t>{</w:t>
      </w:r>
    </w:p>
    <w:p w14:paraId="68B231F5" w14:textId="77777777" w:rsidR="00986B36" w:rsidRPr="00AD75F1" w:rsidRDefault="00986B36" w:rsidP="00986B36">
      <w:pPr>
        <w:ind w:firstLine="709"/>
        <w:jc w:val="left"/>
        <w:rPr>
          <w:i/>
          <w:iCs/>
        </w:rPr>
      </w:pPr>
      <w:r w:rsidRPr="00AD75F1">
        <w:rPr>
          <w:i/>
          <w:iCs/>
        </w:rPr>
        <w:t>    "Касета - SadSvit.mp3": [</w:t>
      </w:r>
    </w:p>
    <w:p w14:paraId="17336BB5" w14:textId="77777777" w:rsidR="00986B36" w:rsidRPr="00AD75F1" w:rsidRDefault="00986B36" w:rsidP="00986B36">
      <w:pPr>
        <w:ind w:firstLine="709"/>
        <w:jc w:val="left"/>
        <w:rPr>
          <w:i/>
          <w:iCs/>
        </w:rPr>
      </w:pPr>
      <w:r w:rsidRPr="00AD75F1">
        <w:rPr>
          <w:i/>
          <w:iCs/>
        </w:rPr>
        <w:t>        {</w:t>
      </w:r>
    </w:p>
    <w:p w14:paraId="2AB7C138" w14:textId="26FD240E" w:rsidR="00986B36" w:rsidRPr="00AD75F1" w:rsidRDefault="00986B36" w:rsidP="00986B36">
      <w:pPr>
        <w:ind w:firstLine="709"/>
        <w:jc w:val="left"/>
        <w:rPr>
          <w:i/>
          <w:iCs/>
        </w:rPr>
      </w:pPr>
      <w:r w:rsidRPr="00AD75F1">
        <w:rPr>
          <w:i/>
          <w:iCs/>
        </w:rPr>
        <w:t>            "</w:t>
      </w:r>
      <w:proofErr w:type="spellStart"/>
      <w:r w:rsidRPr="00AD75F1">
        <w:rPr>
          <w:i/>
          <w:iCs/>
        </w:rPr>
        <w:t>file_id</w:t>
      </w:r>
      <w:proofErr w:type="spellEnd"/>
      <w:r w:rsidRPr="00AD75F1">
        <w:rPr>
          <w:i/>
          <w:iCs/>
        </w:rPr>
        <w:t>": "</w:t>
      </w:r>
      <w:proofErr w:type="spellStart"/>
      <w:r w:rsidRPr="00AD75F1">
        <w:rPr>
          <w:i/>
          <w:iCs/>
        </w:rPr>
        <w:t>CQACAgIAAxkBAAIJEGgGQG</w:t>
      </w:r>
      <w:proofErr w:type="spellEnd"/>
      <w:r w:rsidRPr="00AD75F1">
        <w:rPr>
          <w:i/>
          <w:iCs/>
        </w:rPr>
        <w:t>",</w:t>
      </w:r>
    </w:p>
    <w:p w14:paraId="667C393D" w14:textId="77777777" w:rsidR="00986B36" w:rsidRPr="00AD75F1" w:rsidRDefault="00986B36" w:rsidP="00986B36">
      <w:pPr>
        <w:ind w:firstLine="709"/>
        <w:jc w:val="left"/>
        <w:rPr>
          <w:i/>
          <w:iCs/>
        </w:rPr>
      </w:pPr>
      <w:r w:rsidRPr="00AD75F1">
        <w:rPr>
          <w:i/>
          <w:iCs/>
        </w:rPr>
        <w:t>            "</w:t>
      </w:r>
      <w:proofErr w:type="spellStart"/>
      <w:r w:rsidRPr="00AD75F1">
        <w:rPr>
          <w:i/>
          <w:iCs/>
        </w:rPr>
        <w:t>user_id</w:t>
      </w:r>
      <w:proofErr w:type="spellEnd"/>
      <w:r w:rsidRPr="00AD75F1">
        <w:rPr>
          <w:i/>
          <w:iCs/>
        </w:rPr>
        <w:t>": 853521065</w:t>
      </w:r>
    </w:p>
    <w:p w14:paraId="46ACC655" w14:textId="77777777" w:rsidR="00986B36" w:rsidRPr="00AD75F1" w:rsidRDefault="00986B36" w:rsidP="00986B36">
      <w:pPr>
        <w:ind w:firstLine="709"/>
        <w:jc w:val="left"/>
        <w:rPr>
          <w:i/>
          <w:iCs/>
        </w:rPr>
      </w:pPr>
      <w:r w:rsidRPr="00AD75F1">
        <w:rPr>
          <w:i/>
          <w:iCs/>
        </w:rPr>
        <w:t>        }</w:t>
      </w:r>
    </w:p>
    <w:p w14:paraId="6D41774E" w14:textId="77777777" w:rsidR="00986B36" w:rsidRPr="00AD75F1" w:rsidRDefault="00986B36" w:rsidP="00986B36">
      <w:pPr>
        <w:ind w:firstLine="709"/>
        <w:jc w:val="left"/>
        <w:rPr>
          <w:i/>
          <w:iCs/>
        </w:rPr>
      </w:pPr>
      <w:r w:rsidRPr="00AD75F1">
        <w:rPr>
          <w:i/>
          <w:iCs/>
        </w:rPr>
        <w:t>    ],</w:t>
      </w:r>
    </w:p>
    <w:p w14:paraId="17F92B34" w14:textId="4B79DBDE" w:rsidR="00986B36" w:rsidRPr="00AD75F1" w:rsidRDefault="00986B36" w:rsidP="00986B36">
      <w:pPr>
        <w:ind w:firstLine="709"/>
        <w:jc w:val="left"/>
        <w:rPr>
          <w:i/>
          <w:iCs/>
        </w:rPr>
      </w:pPr>
      <w:r w:rsidRPr="00AD75F1">
        <w:rPr>
          <w:i/>
          <w:iCs/>
        </w:rPr>
        <w:t>}</w:t>
      </w:r>
    </w:p>
    <w:p w14:paraId="09BEC5D8" w14:textId="77777777" w:rsidR="00986B36" w:rsidRPr="00C5680F" w:rsidRDefault="00986B36" w:rsidP="00E00556">
      <w:pPr>
        <w:ind w:firstLine="709"/>
      </w:pPr>
      <w:r w:rsidRPr="00C5680F">
        <w:t xml:space="preserve">Таким чином, основними вхідними даними є текстові команди, </w:t>
      </w:r>
      <w:proofErr w:type="spellStart"/>
      <w:r w:rsidRPr="00C5680F">
        <w:t>медіафайли</w:t>
      </w:r>
      <w:proofErr w:type="spellEnd"/>
      <w:r w:rsidRPr="00C5680F">
        <w:t xml:space="preserve"> та дії користувача у вигляді натискань кнопок. Усі вони передаються у вигляді структурованих об'єктів </w:t>
      </w:r>
      <w:r w:rsidRPr="00AD75F1">
        <w:rPr>
          <w:i/>
          <w:iCs/>
        </w:rPr>
        <w:t>JSON</w:t>
      </w:r>
      <w:r w:rsidRPr="00C5680F">
        <w:t xml:space="preserve"> через Telegram </w:t>
      </w:r>
      <w:r w:rsidRPr="00AD75F1">
        <w:rPr>
          <w:i/>
          <w:iCs/>
        </w:rPr>
        <w:t>API</w:t>
      </w:r>
      <w:r w:rsidRPr="00C5680F">
        <w:t xml:space="preserve"> та обробляються за допомогою бібліотеки </w:t>
      </w:r>
      <w:r w:rsidRPr="00AD75F1">
        <w:rPr>
          <w:i/>
          <w:iCs/>
        </w:rPr>
        <w:t>Telebot.</w:t>
      </w:r>
    </w:p>
    <w:p w14:paraId="22E5BFE2" w14:textId="604FD7D3" w:rsidR="00986B36" w:rsidRPr="00C5680F" w:rsidRDefault="00986B36" w:rsidP="00E00556">
      <w:pPr>
        <w:ind w:firstLine="709"/>
      </w:pPr>
      <w:r w:rsidRPr="00C5680F">
        <w:t xml:space="preserve">Вхідними даними для роботи бота є інформація про музичні треки, яка зберігається у форматі </w:t>
      </w:r>
      <w:r w:rsidRPr="00AD75F1">
        <w:rPr>
          <w:i/>
          <w:iCs/>
        </w:rPr>
        <w:t>JSON</w:t>
      </w:r>
      <w:r w:rsidRPr="00C5680F">
        <w:t>.</w:t>
      </w:r>
    </w:p>
    <w:p w14:paraId="0973FAEE" w14:textId="54BFD277" w:rsidR="009647AE" w:rsidRPr="00C5680F" w:rsidRDefault="009647AE" w:rsidP="00E00556">
      <w:pPr>
        <w:pStyle w:val="2"/>
      </w:pPr>
      <w:bookmarkStart w:id="8" w:name="_Toc196771891"/>
      <w:r w:rsidRPr="00C5680F">
        <w:t>2.</w:t>
      </w:r>
      <w:r w:rsidR="00E00556" w:rsidRPr="00C5680F">
        <w:t>3</w:t>
      </w:r>
      <w:r w:rsidRPr="00C5680F">
        <w:t xml:space="preserve"> </w:t>
      </w:r>
      <w:r w:rsidR="00F14B2D" w:rsidRPr="00C5680F">
        <w:t>Визначення структури вихідних даних</w:t>
      </w:r>
      <w:bookmarkEnd w:id="8"/>
    </w:p>
    <w:p w14:paraId="416E3BC7" w14:textId="14986074" w:rsidR="009647AE" w:rsidRPr="00C5680F" w:rsidRDefault="009647AE" w:rsidP="00E00556">
      <w:pPr>
        <w:ind w:firstLine="709"/>
      </w:pPr>
      <w:r w:rsidRPr="00C5680F">
        <w:t xml:space="preserve">Вихідними даними бота є відповіді, які він надсилає користувачу через </w:t>
      </w:r>
      <w:r w:rsidRPr="00AD75F1">
        <w:rPr>
          <w:i/>
          <w:iCs/>
        </w:rPr>
        <w:t>Telegram API</w:t>
      </w:r>
      <w:r w:rsidRPr="00C5680F">
        <w:t>, а також службові дії, пов’язані з обробкою та зберіганням даних у базі. Вихідні дані поділяються на кілька основних категорій:</w:t>
      </w:r>
    </w:p>
    <w:p w14:paraId="3CF8076D" w14:textId="70825D12" w:rsidR="009647AE" w:rsidRPr="00C5680F" w:rsidRDefault="009647AE" w:rsidP="009647AE">
      <w:pPr>
        <w:pStyle w:val="af0"/>
        <w:numPr>
          <w:ilvl w:val="0"/>
          <w:numId w:val="3"/>
        </w:numPr>
        <w:jc w:val="left"/>
      </w:pPr>
      <w:r w:rsidRPr="00C5680F">
        <w:t>Текстові повідомлення - відповіді, які бот надсилає у відповідь на команди чи дії користувача:</w:t>
      </w:r>
    </w:p>
    <w:p w14:paraId="1241BB0A" w14:textId="77777777" w:rsidR="009647AE" w:rsidRPr="00C5680F" w:rsidRDefault="009647AE" w:rsidP="00C9572F">
      <w:pPr>
        <w:numPr>
          <w:ilvl w:val="1"/>
          <w:numId w:val="19"/>
        </w:numPr>
        <w:jc w:val="left"/>
      </w:pPr>
      <w:r w:rsidRPr="00C5680F">
        <w:t>Привітання після /</w:t>
      </w:r>
      <w:proofErr w:type="spellStart"/>
      <w:r w:rsidRPr="00AD75F1">
        <w:rPr>
          <w:i/>
          <w:iCs/>
        </w:rPr>
        <w:t>start</w:t>
      </w:r>
      <w:proofErr w:type="spellEnd"/>
      <w:r w:rsidRPr="00C5680F">
        <w:t>;</w:t>
      </w:r>
    </w:p>
    <w:p w14:paraId="7EB12B52" w14:textId="77777777" w:rsidR="009647AE" w:rsidRPr="00C5680F" w:rsidRDefault="009647AE" w:rsidP="00C9572F">
      <w:pPr>
        <w:numPr>
          <w:ilvl w:val="1"/>
          <w:numId w:val="19"/>
        </w:numPr>
        <w:jc w:val="left"/>
      </w:pPr>
      <w:r w:rsidRPr="00C5680F">
        <w:t xml:space="preserve">Підтвердження успішного додавання </w:t>
      </w:r>
      <w:proofErr w:type="spellStart"/>
      <w:r w:rsidRPr="00C5680F">
        <w:t>аудіофайлу</w:t>
      </w:r>
      <w:proofErr w:type="spellEnd"/>
      <w:r w:rsidRPr="00C5680F">
        <w:t>;</w:t>
      </w:r>
    </w:p>
    <w:p w14:paraId="6DD7EDEF" w14:textId="1DC56A9C" w:rsidR="009647AE" w:rsidRPr="00C5680F" w:rsidRDefault="009647AE" w:rsidP="00C9572F">
      <w:pPr>
        <w:numPr>
          <w:ilvl w:val="1"/>
          <w:numId w:val="19"/>
        </w:numPr>
        <w:jc w:val="left"/>
      </w:pPr>
      <w:r w:rsidRPr="00C5680F">
        <w:t>Повідомлення про помилки (наприклад, "Ви не в режимі додавання музики натисніть…");</w:t>
      </w:r>
    </w:p>
    <w:p w14:paraId="0FCFE17D" w14:textId="1519995B" w:rsidR="009647AE" w:rsidRPr="00C5680F" w:rsidRDefault="009647AE" w:rsidP="00C9572F">
      <w:pPr>
        <w:numPr>
          <w:ilvl w:val="1"/>
          <w:numId w:val="19"/>
        </w:numPr>
        <w:jc w:val="left"/>
      </w:pPr>
      <w:r w:rsidRPr="00C5680F">
        <w:t>Інформація про треки або плейлисти.</w:t>
      </w:r>
    </w:p>
    <w:p w14:paraId="350A2F09" w14:textId="121CFE45" w:rsidR="009647AE" w:rsidRPr="00C5680F" w:rsidRDefault="009647AE" w:rsidP="009647AE">
      <w:pPr>
        <w:numPr>
          <w:ilvl w:val="0"/>
          <w:numId w:val="3"/>
        </w:numPr>
        <w:jc w:val="left"/>
      </w:pPr>
      <w:r w:rsidRPr="00C5680F">
        <w:t>Мультимедійні повідомлення:</w:t>
      </w:r>
    </w:p>
    <w:p w14:paraId="62BB2FB4" w14:textId="77777777" w:rsidR="009647AE" w:rsidRPr="00C5680F" w:rsidRDefault="009647AE" w:rsidP="00C9572F">
      <w:pPr>
        <w:pStyle w:val="af0"/>
        <w:numPr>
          <w:ilvl w:val="1"/>
          <w:numId w:val="20"/>
        </w:numPr>
        <w:jc w:val="left"/>
      </w:pPr>
      <w:r w:rsidRPr="00C5680F">
        <w:t xml:space="preserve">Відправка </w:t>
      </w:r>
      <w:proofErr w:type="spellStart"/>
      <w:r w:rsidRPr="00C5680F">
        <w:t>аудіофайлів</w:t>
      </w:r>
      <w:proofErr w:type="spellEnd"/>
      <w:r w:rsidRPr="00C5680F">
        <w:t xml:space="preserve"> користувачу за запитом (</w:t>
      </w:r>
      <w:proofErr w:type="spellStart"/>
      <w:r w:rsidRPr="00AD75F1">
        <w:rPr>
          <w:i/>
          <w:iCs/>
        </w:rPr>
        <w:t>send_audio</w:t>
      </w:r>
      <w:proofErr w:type="spellEnd"/>
      <w:r w:rsidRPr="00C5680F">
        <w:t>);</w:t>
      </w:r>
    </w:p>
    <w:p w14:paraId="4221F883" w14:textId="77777777" w:rsidR="009647AE" w:rsidRPr="00C5680F" w:rsidRDefault="009647AE" w:rsidP="00C9572F">
      <w:pPr>
        <w:pStyle w:val="af0"/>
        <w:numPr>
          <w:ilvl w:val="1"/>
          <w:numId w:val="20"/>
        </w:numPr>
        <w:jc w:val="left"/>
      </w:pPr>
      <w:r w:rsidRPr="00C5680F">
        <w:t xml:space="preserve">Надсилання файлів із бази даних за їхнім </w:t>
      </w:r>
      <w:r w:rsidRPr="00AD75F1">
        <w:rPr>
          <w:i/>
          <w:iCs/>
        </w:rPr>
        <w:t>ID</w:t>
      </w:r>
      <w:r w:rsidRPr="00C5680F">
        <w:t>.</w:t>
      </w:r>
    </w:p>
    <w:p w14:paraId="2C47978D" w14:textId="77777777" w:rsidR="009647AE" w:rsidRPr="00C5680F" w:rsidRDefault="009647AE" w:rsidP="009647AE">
      <w:pPr>
        <w:numPr>
          <w:ilvl w:val="0"/>
          <w:numId w:val="3"/>
        </w:numPr>
        <w:jc w:val="left"/>
      </w:pPr>
      <w:r w:rsidRPr="00C5680F">
        <w:t>Інтерактивні елементи:</w:t>
      </w:r>
    </w:p>
    <w:p w14:paraId="518DCD85" w14:textId="77777777" w:rsidR="009647AE" w:rsidRPr="00C5680F" w:rsidRDefault="009647AE" w:rsidP="00C9572F">
      <w:pPr>
        <w:numPr>
          <w:ilvl w:val="1"/>
          <w:numId w:val="21"/>
        </w:numPr>
        <w:jc w:val="left"/>
      </w:pPr>
      <w:r w:rsidRPr="00C5680F">
        <w:t xml:space="preserve">Кнопки вибору треків або </w:t>
      </w:r>
      <w:proofErr w:type="spellStart"/>
      <w:r w:rsidRPr="00C5680F">
        <w:t>плейлистів</w:t>
      </w:r>
      <w:proofErr w:type="spellEnd"/>
      <w:r w:rsidRPr="00C5680F">
        <w:t xml:space="preserve"> (</w:t>
      </w:r>
      <w:proofErr w:type="spellStart"/>
      <w:r w:rsidRPr="00AD75F1">
        <w:rPr>
          <w:i/>
          <w:iCs/>
        </w:rPr>
        <w:t>InlineKeyboardButton</w:t>
      </w:r>
      <w:proofErr w:type="spellEnd"/>
      <w:r w:rsidRPr="00AD75F1">
        <w:rPr>
          <w:i/>
          <w:iCs/>
        </w:rPr>
        <w:t>,</w:t>
      </w:r>
      <w:r w:rsidRPr="00C5680F">
        <w:t xml:space="preserve"> </w:t>
      </w:r>
      <w:proofErr w:type="spellStart"/>
      <w:r w:rsidRPr="00AD75F1">
        <w:rPr>
          <w:i/>
          <w:iCs/>
        </w:rPr>
        <w:t>ReplyKeyboardMarkup</w:t>
      </w:r>
      <w:proofErr w:type="spellEnd"/>
      <w:r w:rsidRPr="00C5680F">
        <w:t>);</w:t>
      </w:r>
    </w:p>
    <w:p w14:paraId="4812443A" w14:textId="77777777" w:rsidR="009647AE" w:rsidRPr="00C5680F" w:rsidRDefault="009647AE" w:rsidP="00C9572F">
      <w:pPr>
        <w:numPr>
          <w:ilvl w:val="1"/>
          <w:numId w:val="21"/>
        </w:numPr>
        <w:jc w:val="left"/>
      </w:pPr>
      <w:r w:rsidRPr="00C5680F">
        <w:t>Повідомлення зі вбудованими кнопками для подальших дій (наприклад, «Додати до плейлиста», «Видалити», «Наступний трек»).</w:t>
      </w:r>
    </w:p>
    <w:p w14:paraId="7FD047E6" w14:textId="77777777" w:rsidR="009647AE" w:rsidRPr="00C5680F" w:rsidRDefault="009647AE" w:rsidP="009647AE">
      <w:pPr>
        <w:numPr>
          <w:ilvl w:val="0"/>
          <w:numId w:val="3"/>
        </w:numPr>
        <w:jc w:val="left"/>
      </w:pPr>
      <w:r w:rsidRPr="00C5680F">
        <w:t>Операції з базою даних (внутрішні вихідні дані):</w:t>
      </w:r>
    </w:p>
    <w:p w14:paraId="746332CB" w14:textId="3AC20BD9" w:rsidR="009647AE" w:rsidRPr="00C5680F" w:rsidRDefault="009647AE" w:rsidP="00C9572F">
      <w:pPr>
        <w:numPr>
          <w:ilvl w:val="1"/>
          <w:numId w:val="22"/>
        </w:numPr>
        <w:jc w:val="left"/>
      </w:pPr>
      <w:r w:rsidRPr="00C5680F">
        <w:t xml:space="preserve">Збереження метаданих </w:t>
      </w:r>
      <w:proofErr w:type="spellStart"/>
      <w:r w:rsidRPr="00C5680F">
        <w:t>аудіофайлу</w:t>
      </w:r>
      <w:proofErr w:type="spellEnd"/>
      <w:r w:rsidRPr="00C5680F">
        <w:t xml:space="preserve"> (</w:t>
      </w:r>
      <w:r w:rsidRPr="00AD75F1">
        <w:rPr>
          <w:i/>
          <w:iCs/>
        </w:rPr>
        <w:t>ID</w:t>
      </w:r>
      <w:r w:rsidRPr="00C5680F">
        <w:t>, ім’я, користувач)</w:t>
      </w:r>
    </w:p>
    <w:p w14:paraId="1CA099D9" w14:textId="77777777" w:rsidR="009647AE" w:rsidRPr="00C5680F" w:rsidRDefault="009647AE" w:rsidP="00C9572F">
      <w:pPr>
        <w:numPr>
          <w:ilvl w:val="1"/>
          <w:numId w:val="22"/>
        </w:numPr>
        <w:jc w:val="left"/>
      </w:pPr>
      <w:r w:rsidRPr="00C5680F">
        <w:lastRenderedPageBreak/>
        <w:t>Оновлення інформації про плейлисти;</w:t>
      </w:r>
    </w:p>
    <w:p w14:paraId="583AD64C" w14:textId="77777777" w:rsidR="009647AE" w:rsidRPr="00C5680F" w:rsidRDefault="009647AE" w:rsidP="00C9572F">
      <w:pPr>
        <w:numPr>
          <w:ilvl w:val="1"/>
          <w:numId w:val="22"/>
        </w:numPr>
        <w:jc w:val="left"/>
      </w:pPr>
      <w:r w:rsidRPr="00C5680F">
        <w:t>Зчитування списку треків або параметрів користувача для формування відповідей.</w:t>
      </w:r>
    </w:p>
    <w:p w14:paraId="643C11DA" w14:textId="77777777" w:rsidR="009647AE" w:rsidRPr="00C5680F" w:rsidRDefault="009647AE" w:rsidP="009647AE">
      <w:pPr>
        <w:numPr>
          <w:ilvl w:val="0"/>
          <w:numId w:val="3"/>
        </w:numPr>
        <w:jc w:val="left"/>
      </w:pPr>
      <w:r w:rsidRPr="00C5680F">
        <w:t>Повідомлення у вигляді списків або таблиць:</w:t>
      </w:r>
    </w:p>
    <w:p w14:paraId="6F85B5C7" w14:textId="77777777" w:rsidR="009647AE" w:rsidRPr="00C5680F" w:rsidRDefault="009647AE" w:rsidP="00C9572F">
      <w:pPr>
        <w:numPr>
          <w:ilvl w:val="1"/>
          <w:numId w:val="23"/>
        </w:numPr>
        <w:jc w:val="left"/>
      </w:pPr>
      <w:r w:rsidRPr="00C5680F">
        <w:t>Перелік доступних треків;</w:t>
      </w:r>
    </w:p>
    <w:p w14:paraId="779B8E79" w14:textId="434442FE" w:rsidR="009647AE" w:rsidRPr="00C5680F" w:rsidRDefault="009647AE" w:rsidP="00C9572F">
      <w:pPr>
        <w:numPr>
          <w:ilvl w:val="1"/>
          <w:numId w:val="23"/>
        </w:numPr>
        <w:jc w:val="left"/>
      </w:pPr>
      <w:r w:rsidRPr="00C5680F">
        <w:t>Вміст конкретного плейлиста.</w:t>
      </w:r>
    </w:p>
    <w:p w14:paraId="453367FD" w14:textId="5ABAEEDD" w:rsidR="009647AE" w:rsidRPr="00C5680F" w:rsidRDefault="00E00556" w:rsidP="00E00556">
      <w:pPr>
        <w:ind w:firstLine="709"/>
      </w:pPr>
      <w:r w:rsidRPr="00C5680F">
        <w:t>В</w:t>
      </w:r>
      <w:r w:rsidR="009647AE" w:rsidRPr="00C5680F">
        <w:t>ихідні дані можуть мати різну форму - від простих текстових повідомлень до складних структур із кнопками та аудіо, що забезпечує зручність взаємодії з користувачем.</w:t>
      </w:r>
    </w:p>
    <w:p w14:paraId="32CE9CCC" w14:textId="2054392D" w:rsidR="00496473" w:rsidRPr="00C5680F" w:rsidRDefault="00496473" w:rsidP="00E00556">
      <w:pPr>
        <w:pStyle w:val="2"/>
      </w:pPr>
      <w:bookmarkStart w:id="9" w:name="_Toc196771892"/>
      <w:r w:rsidRPr="00C5680F">
        <w:t>2.</w:t>
      </w:r>
      <w:r w:rsidR="00E00556" w:rsidRPr="00C5680F">
        <w:t>4</w:t>
      </w:r>
      <w:r w:rsidRPr="00C5680F">
        <w:t xml:space="preserve"> </w:t>
      </w:r>
      <w:r w:rsidR="00F14B2D" w:rsidRPr="00C5680F">
        <w:t>Математичний опис задачі</w:t>
      </w:r>
      <w:bookmarkEnd w:id="9"/>
    </w:p>
    <w:p w14:paraId="3B61FD46" w14:textId="34B90102" w:rsidR="00496473" w:rsidRPr="00C5680F" w:rsidRDefault="00AE44B1" w:rsidP="001F1DCA">
      <w:pPr>
        <w:ind w:firstLine="709"/>
      </w:pPr>
      <w:r w:rsidRPr="00C5680F">
        <w:t xml:space="preserve"> </w:t>
      </w:r>
      <w:r w:rsidR="00496473" w:rsidRPr="00C5680F">
        <w:t>Задачу розробки бота для прослуховування музики можна формалізувати у вигляді математичної моделі, яка описує вхідні дані, внутрішні обчислення та вихідні результати.</w:t>
      </w:r>
    </w:p>
    <w:p w14:paraId="393E44FD" w14:textId="0D163E38" w:rsidR="00496473" w:rsidRPr="00C5680F" w:rsidRDefault="00496473" w:rsidP="00496473">
      <w:pPr>
        <w:ind w:firstLine="709"/>
        <w:jc w:val="left"/>
      </w:pPr>
      <w:r w:rsidRPr="00C5680F">
        <w:t>Множини вхідних об'єктів:</w:t>
      </w:r>
    </w:p>
    <w:p w14:paraId="24E98098" w14:textId="4B778C12" w:rsidR="00496473" w:rsidRPr="00AD75F1" w:rsidRDefault="00496473" w:rsidP="00AD75F1">
      <w:pPr>
        <w:numPr>
          <w:ilvl w:val="1"/>
          <w:numId w:val="23"/>
        </w:numPr>
        <w:tabs>
          <w:tab w:val="left" w:pos="1134"/>
        </w:tabs>
        <w:ind w:left="0" w:firstLine="709"/>
      </w:pPr>
      <w:r w:rsidRPr="00AD75F1">
        <w:rPr>
          <w:i/>
          <w:iCs/>
        </w:rPr>
        <w:t>U={u</w:t>
      </w:r>
      <w:r w:rsidRPr="00AD75F1">
        <w:rPr>
          <w:i/>
          <w:iCs/>
          <w:vertAlign w:val="subscript"/>
        </w:rPr>
        <w:t>1</w:t>
      </w:r>
      <w:r w:rsidRPr="00AD75F1">
        <w:rPr>
          <w:i/>
          <w:iCs/>
        </w:rPr>
        <w:t>,u</w:t>
      </w:r>
      <w:r w:rsidRPr="00AD75F1">
        <w:rPr>
          <w:i/>
          <w:iCs/>
          <w:vertAlign w:val="subscript"/>
        </w:rPr>
        <w:t>2</w:t>
      </w:r>
      <w:r w:rsidRPr="00AD75F1">
        <w:rPr>
          <w:i/>
          <w:iCs/>
        </w:rPr>
        <w:t>,...,</w:t>
      </w:r>
      <w:proofErr w:type="spellStart"/>
      <w:r w:rsidRPr="00AD75F1">
        <w:rPr>
          <w:i/>
          <w:iCs/>
        </w:rPr>
        <w:t>u</w:t>
      </w:r>
      <w:r w:rsidRPr="00AD75F1">
        <w:rPr>
          <w:i/>
          <w:iCs/>
          <w:vertAlign w:val="subscript"/>
        </w:rPr>
        <w:t>n</w:t>
      </w:r>
      <w:proofErr w:type="spellEnd"/>
      <w:r w:rsidRPr="00AD75F1">
        <w:rPr>
          <w:i/>
          <w:iCs/>
        </w:rPr>
        <w:t>}</w:t>
      </w:r>
      <w:r w:rsidR="00093322" w:rsidRPr="00AD75F1">
        <w:t xml:space="preserve"> </w:t>
      </w:r>
      <w:r w:rsidR="00D82C39" w:rsidRPr="00AD75F1">
        <w:t>–</w:t>
      </w:r>
      <w:r w:rsidRPr="00AD75F1">
        <w:t xml:space="preserve"> множина користувачів.</w:t>
      </w:r>
    </w:p>
    <w:p w14:paraId="2CF7032A" w14:textId="6E5845B8" w:rsidR="00496473" w:rsidRPr="00AD75F1" w:rsidRDefault="00496473" w:rsidP="00AD75F1">
      <w:pPr>
        <w:numPr>
          <w:ilvl w:val="1"/>
          <w:numId w:val="23"/>
        </w:numPr>
        <w:tabs>
          <w:tab w:val="left" w:pos="1134"/>
        </w:tabs>
        <w:ind w:left="0" w:firstLine="709"/>
      </w:pPr>
      <w:r w:rsidRPr="00AD75F1">
        <w:rPr>
          <w:i/>
          <w:iCs/>
        </w:rPr>
        <w:t>C</w:t>
      </w:r>
      <w:r w:rsidR="00AE44B1" w:rsidRPr="00AD75F1">
        <w:rPr>
          <w:i/>
          <w:iCs/>
        </w:rPr>
        <w:t xml:space="preserve"> </w:t>
      </w:r>
      <w:r w:rsidRPr="00AD75F1">
        <w:rPr>
          <w:i/>
          <w:iCs/>
        </w:rPr>
        <w:t>=</w:t>
      </w:r>
      <w:r w:rsidR="00AE44B1" w:rsidRPr="00AD75F1">
        <w:rPr>
          <w:i/>
          <w:iCs/>
        </w:rPr>
        <w:t xml:space="preserve"> </w:t>
      </w:r>
      <w:r w:rsidRPr="00AD75F1">
        <w:rPr>
          <w:i/>
          <w:iCs/>
        </w:rPr>
        <w:t>{c</w:t>
      </w:r>
      <w:r w:rsidRPr="00AD75F1">
        <w:rPr>
          <w:i/>
          <w:iCs/>
          <w:vertAlign w:val="subscript"/>
        </w:rPr>
        <w:t>1</w:t>
      </w:r>
      <w:r w:rsidRPr="00AD75F1">
        <w:rPr>
          <w:i/>
          <w:iCs/>
        </w:rPr>
        <w:t>,c</w:t>
      </w:r>
      <w:r w:rsidRPr="00AD75F1">
        <w:rPr>
          <w:i/>
          <w:iCs/>
          <w:vertAlign w:val="subscript"/>
        </w:rPr>
        <w:t>2</w:t>
      </w:r>
      <w:r w:rsidRPr="00AD75F1">
        <w:rPr>
          <w:i/>
          <w:iCs/>
        </w:rPr>
        <w:t>,...,c</w:t>
      </w:r>
      <w:r w:rsidRPr="00AD75F1">
        <w:rPr>
          <w:i/>
          <w:iCs/>
          <w:vertAlign w:val="subscript"/>
        </w:rPr>
        <w:t>m</w:t>
      </w:r>
      <w:r w:rsidRPr="00AD75F1">
        <w:rPr>
          <w:i/>
          <w:iCs/>
        </w:rPr>
        <w:t>}</w:t>
      </w:r>
      <w:r w:rsidR="00093322" w:rsidRPr="00AD75F1">
        <w:t xml:space="preserve"> </w:t>
      </w:r>
      <w:r w:rsidR="00D82C39" w:rsidRPr="00AD75F1">
        <w:t>–</w:t>
      </w:r>
      <w:r w:rsidRPr="00AD75F1">
        <w:t xml:space="preserve"> множина команд (наприклад, </w:t>
      </w:r>
      <w:r w:rsidRPr="00AD75F1">
        <w:rPr>
          <w:i/>
          <w:iCs/>
        </w:rPr>
        <w:t>/</w:t>
      </w:r>
      <w:proofErr w:type="spellStart"/>
      <w:r w:rsidRPr="00AD75F1">
        <w:rPr>
          <w:i/>
          <w:iCs/>
        </w:rPr>
        <w:t>start</w:t>
      </w:r>
      <w:proofErr w:type="spellEnd"/>
      <w:r w:rsidRPr="00AD75F1">
        <w:rPr>
          <w:i/>
          <w:iCs/>
        </w:rPr>
        <w:t>, /</w:t>
      </w:r>
      <w:proofErr w:type="spellStart"/>
      <w:r w:rsidR="00AE44B1" w:rsidRPr="00AD75F1">
        <w:rPr>
          <w:i/>
          <w:iCs/>
        </w:rPr>
        <w:t>info</w:t>
      </w:r>
      <w:proofErr w:type="spellEnd"/>
      <w:r w:rsidRPr="00AD75F1">
        <w:rPr>
          <w:i/>
          <w:iCs/>
        </w:rPr>
        <w:t>, /</w:t>
      </w:r>
      <w:proofErr w:type="spellStart"/>
      <w:r w:rsidR="00AE44B1" w:rsidRPr="00AD75F1">
        <w:rPr>
          <w:i/>
          <w:iCs/>
        </w:rPr>
        <w:t>help</w:t>
      </w:r>
      <w:proofErr w:type="spellEnd"/>
      <w:r w:rsidRPr="00AD75F1">
        <w:t>).</w:t>
      </w:r>
    </w:p>
    <w:p w14:paraId="2CB78A47" w14:textId="5ED2FEBC" w:rsidR="00496473" w:rsidRPr="00AD75F1" w:rsidRDefault="00496473" w:rsidP="00AD75F1">
      <w:pPr>
        <w:numPr>
          <w:ilvl w:val="1"/>
          <w:numId w:val="23"/>
        </w:numPr>
        <w:tabs>
          <w:tab w:val="left" w:pos="1134"/>
        </w:tabs>
        <w:ind w:left="0" w:firstLine="709"/>
      </w:pPr>
      <w:r w:rsidRPr="00AD75F1">
        <w:rPr>
          <w:i/>
          <w:iCs/>
        </w:rPr>
        <w:t>A</w:t>
      </w:r>
      <w:r w:rsidR="00AE44B1" w:rsidRPr="00AD75F1">
        <w:rPr>
          <w:i/>
          <w:iCs/>
        </w:rPr>
        <w:t xml:space="preserve"> </w:t>
      </w:r>
      <w:r w:rsidRPr="00AD75F1">
        <w:rPr>
          <w:i/>
          <w:iCs/>
        </w:rPr>
        <w:t>=</w:t>
      </w:r>
      <w:r w:rsidR="00AE44B1" w:rsidRPr="00AD75F1">
        <w:rPr>
          <w:i/>
          <w:iCs/>
        </w:rPr>
        <w:t xml:space="preserve"> </w:t>
      </w:r>
      <w:r w:rsidRPr="00AD75F1">
        <w:rPr>
          <w:i/>
          <w:iCs/>
        </w:rPr>
        <w:t>{a</w:t>
      </w:r>
      <w:r w:rsidRPr="00AD75F1">
        <w:rPr>
          <w:i/>
          <w:iCs/>
          <w:vertAlign w:val="subscript"/>
        </w:rPr>
        <w:t>1</w:t>
      </w:r>
      <w:r w:rsidRPr="00AD75F1">
        <w:rPr>
          <w:i/>
          <w:iCs/>
        </w:rPr>
        <w:t>,a</w:t>
      </w:r>
      <w:r w:rsidRPr="00AD75F1">
        <w:rPr>
          <w:i/>
          <w:iCs/>
          <w:vertAlign w:val="subscript"/>
        </w:rPr>
        <w:t>2</w:t>
      </w:r>
      <w:r w:rsidRPr="00AD75F1">
        <w:rPr>
          <w:i/>
          <w:iCs/>
        </w:rPr>
        <w:t>,...,</w:t>
      </w:r>
      <w:proofErr w:type="spellStart"/>
      <w:r w:rsidRPr="00AD75F1">
        <w:rPr>
          <w:i/>
          <w:iCs/>
        </w:rPr>
        <w:t>a</w:t>
      </w:r>
      <w:r w:rsidRPr="00AD75F1">
        <w:rPr>
          <w:i/>
          <w:iCs/>
          <w:vertAlign w:val="subscript"/>
        </w:rPr>
        <w:t>k</w:t>
      </w:r>
      <w:proofErr w:type="spellEnd"/>
      <w:r w:rsidRPr="00AD75F1">
        <w:rPr>
          <w:i/>
          <w:iCs/>
        </w:rPr>
        <w:t>}</w:t>
      </w:r>
      <w:r w:rsidR="00093322" w:rsidRPr="00AD75F1">
        <w:t xml:space="preserve"> </w:t>
      </w:r>
      <w:r w:rsidR="00D82C39" w:rsidRPr="00AD75F1">
        <w:t>–</w:t>
      </w:r>
      <w:r w:rsidRPr="00AD75F1">
        <w:t xml:space="preserve"> множина </w:t>
      </w:r>
      <w:proofErr w:type="spellStart"/>
      <w:r w:rsidRPr="00AD75F1">
        <w:t>аудіофайлів</w:t>
      </w:r>
      <w:proofErr w:type="spellEnd"/>
      <w:r w:rsidRPr="00AD75F1">
        <w:t xml:space="preserve">, де кожен елемент </w:t>
      </w:r>
      <w:proofErr w:type="spellStart"/>
      <w:r w:rsidRPr="00AD75F1">
        <w:rPr>
          <w:i/>
          <w:iCs/>
        </w:rPr>
        <w:t>a</w:t>
      </w:r>
      <w:r w:rsidR="00AE44B1" w:rsidRPr="00AD75F1">
        <w:rPr>
          <w:i/>
          <w:iCs/>
          <w:vertAlign w:val="subscript"/>
        </w:rPr>
        <w:t>i</w:t>
      </w:r>
      <w:proofErr w:type="spellEnd"/>
      <w:r w:rsidR="00AE44B1" w:rsidRPr="00AD75F1">
        <w:t xml:space="preserve"> </w:t>
      </w:r>
      <w:r w:rsidRPr="00AD75F1">
        <w:t xml:space="preserve">описується </w:t>
      </w:r>
      <w:proofErr w:type="spellStart"/>
      <w:r w:rsidRPr="00AD75F1">
        <w:t>кортежем</w:t>
      </w:r>
      <w:proofErr w:type="spellEnd"/>
      <w:r w:rsidRPr="00AD75F1">
        <w:t>:</w:t>
      </w:r>
      <w:r w:rsidR="001F1DCA" w:rsidRPr="00AD75F1">
        <w:t xml:space="preserve"> </w:t>
      </w:r>
      <w:proofErr w:type="spellStart"/>
      <w:r w:rsidR="00AE44B1" w:rsidRPr="00AD75F1">
        <w:rPr>
          <w:i/>
          <w:iCs/>
        </w:rPr>
        <w:t>a</w:t>
      </w:r>
      <w:r w:rsidR="00AE44B1" w:rsidRPr="00AD75F1">
        <w:rPr>
          <w:i/>
          <w:iCs/>
          <w:vertAlign w:val="subscript"/>
        </w:rPr>
        <w:t>i</w:t>
      </w:r>
      <w:proofErr w:type="spellEnd"/>
      <w:r w:rsidR="00AE44B1" w:rsidRPr="00AD75F1">
        <w:t xml:space="preserve"> </w:t>
      </w:r>
      <w:r w:rsidRPr="00AD75F1">
        <w:t>=</w:t>
      </w:r>
      <w:r w:rsidR="00AE44B1" w:rsidRPr="00AD75F1">
        <w:t xml:space="preserve"> </w:t>
      </w:r>
      <w:r w:rsidRPr="00AD75F1">
        <w:rPr>
          <w:i/>
          <w:iCs/>
        </w:rPr>
        <w:t>(</w:t>
      </w:r>
      <w:proofErr w:type="spellStart"/>
      <w:r w:rsidRPr="00AD75F1">
        <w:rPr>
          <w:i/>
          <w:iCs/>
        </w:rPr>
        <w:t>id</w:t>
      </w:r>
      <w:proofErr w:type="spellEnd"/>
      <w:r w:rsidR="00AE44B1" w:rsidRPr="00AD75F1">
        <w:rPr>
          <w:i/>
          <w:iCs/>
        </w:rPr>
        <w:t xml:space="preserve"> </w:t>
      </w:r>
      <w:r w:rsidRPr="00AD75F1">
        <w:rPr>
          <w:i/>
          <w:iCs/>
        </w:rPr>
        <w:t>,</w:t>
      </w:r>
      <w:proofErr w:type="spellStart"/>
      <w:r w:rsidRPr="00AD75F1">
        <w:rPr>
          <w:i/>
          <w:iCs/>
        </w:rPr>
        <w:t>name</w:t>
      </w:r>
      <w:proofErr w:type="spellEnd"/>
      <w:r w:rsidR="00AE44B1" w:rsidRPr="00AD75F1">
        <w:rPr>
          <w:i/>
          <w:iCs/>
        </w:rPr>
        <w:t xml:space="preserve"> </w:t>
      </w:r>
      <w:r w:rsidRPr="00AD75F1">
        <w:rPr>
          <w:i/>
          <w:iCs/>
        </w:rPr>
        <w:t>,</w:t>
      </w:r>
      <w:proofErr w:type="spellStart"/>
      <w:r w:rsidRPr="00AD75F1">
        <w:rPr>
          <w:i/>
          <w:iCs/>
        </w:rPr>
        <w:t>user</w:t>
      </w:r>
      <w:proofErr w:type="spellEnd"/>
      <w:r w:rsidRPr="00AD75F1">
        <w:rPr>
          <w:i/>
          <w:iCs/>
        </w:rPr>
        <w:t>)</w:t>
      </w:r>
      <w:r w:rsidRPr="00AD75F1">
        <w:t xml:space="preserve"> </w:t>
      </w:r>
    </w:p>
    <w:p w14:paraId="0113A8B8" w14:textId="6B5710F9" w:rsidR="00496473" w:rsidRPr="00AD75F1" w:rsidRDefault="00496473" w:rsidP="00AD75F1">
      <w:pPr>
        <w:numPr>
          <w:ilvl w:val="1"/>
          <w:numId w:val="23"/>
        </w:numPr>
        <w:tabs>
          <w:tab w:val="left" w:pos="1134"/>
        </w:tabs>
        <w:ind w:left="0" w:firstLine="709"/>
      </w:pPr>
      <w:r w:rsidRPr="00AD75F1">
        <w:rPr>
          <w:i/>
          <w:iCs/>
        </w:rPr>
        <w:t>P</w:t>
      </w:r>
      <w:r w:rsidR="00AE44B1" w:rsidRPr="00AD75F1">
        <w:rPr>
          <w:i/>
          <w:iCs/>
        </w:rPr>
        <w:t xml:space="preserve"> </w:t>
      </w:r>
      <w:r w:rsidRPr="00AD75F1">
        <w:rPr>
          <w:i/>
          <w:iCs/>
        </w:rPr>
        <w:t>=</w:t>
      </w:r>
      <w:r w:rsidR="00AE44B1" w:rsidRPr="00AD75F1">
        <w:rPr>
          <w:i/>
          <w:iCs/>
        </w:rPr>
        <w:t xml:space="preserve"> </w:t>
      </w:r>
      <w:r w:rsidRPr="00AD75F1">
        <w:rPr>
          <w:i/>
          <w:iCs/>
        </w:rPr>
        <w:t>{p</w:t>
      </w:r>
      <w:r w:rsidRPr="00AD75F1">
        <w:rPr>
          <w:i/>
          <w:iCs/>
          <w:vertAlign w:val="subscript"/>
        </w:rPr>
        <w:t>1</w:t>
      </w:r>
      <w:r w:rsidRPr="00AD75F1">
        <w:rPr>
          <w:i/>
          <w:iCs/>
        </w:rPr>
        <w:t>,p</w:t>
      </w:r>
      <w:r w:rsidRPr="00AD75F1">
        <w:rPr>
          <w:i/>
          <w:iCs/>
          <w:vertAlign w:val="subscript"/>
        </w:rPr>
        <w:t>2</w:t>
      </w:r>
      <w:r w:rsidRPr="00AD75F1">
        <w:rPr>
          <w:i/>
          <w:iCs/>
        </w:rPr>
        <w:t>,...,</w:t>
      </w:r>
      <w:proofErr w:type="spellStart"/>
      <w:r w:rsidRPr="00AD75F1">
        <w:rPr>
          <w:i/>
          <w:iCs/>
        </w:rPr>
        <w:t>p</w:t>
      </w:r>
      <w:r w:rsidRPr="00AD75F1">
        <w:rPr>
          <w:i/>
          <w:iCs/>
          <w:vertAlign w:val="subscript"/>
        </w:rPr>
        <w:t>l</w:t>
      </w:r>
      <w:proofErr w:type="spellEnd"/>
      <w:r w:rsidRPr="00AD75F1">
        <w:rPr>
          <w:i/>
          <w:iCs/>
        </w:rPr>
        <w:t>}</w:t>
      </w:r>
      <w:r w:rsidR="00093322" w:rsidRPr="00AD75F1">
        <w:t xml:space="preserve"> </w:t>
      </w:r>
      <w:r w:rsidR="00D82C39" w:rsidRPr="00AD75F1">
        <w:t>–</w:t>
      </w:r>
      <w:r w:rsidRPr="00AD75F1">
        <w:t xml:space="preserve"> множина </w:t>
      </w:r>
      <w:proofErr w:type="spellStart"/>
      <w:r w:rsidRPr="00AD75F1">
        <w:t>плейлистів</w:t>
      </w:r>
      <w:proofErr w:type="spellEnd"/>
      <w:r w:rsidRPr="00AD75F1">
        <w:t xml:space="preserve">, де кожен плейлист є підмножиною множини </w:t>
      </w:r>
      <w:proofErr w:type="spellStart"/>
      <w:r w:rsidRPr="00AD75F1">
        <w:t>аудіофайлів</w:t>
      </w:r>
      <w:proofErr w:type="spellEnd"/>
      <w:r w:rsidRPr="00AD75F1">
        <w:t>:</w:t>
      </w:r>
      <w:r w:rsidR="001F1DCA" w:rsidRPr="00AD75F1">
        <w:t xml:space="preserve"> </w:t>
      </w:r>
      <w:proofErr w:type="spellStart"/>
      <w:r w:rsidR="00AE44B1" w:rsidRPr="00AD75F1">
        <w:rPr>
          <w:i/>
          <w:iCs/>
        </w:rPr>
        <w:t>p</w:t>
      </w:r>
      <w:r w:rsidR="00AE44B1" w:rsidRPr="00AD75F1">
        <w:rPr>
          <w:i/>
          <w:iCs/>
          <w:vertAlign w:val="subscript"/>
        </w:rPr>
        <w:t>i</w:t>
      </w:r>
      <w:proofErr w:type="spellEnd"/>
      <w:r w:rsidR="00AE44B1" w:rsidRPr="00AD75F1">
        <w:rPr>
          <w:i/>
          <w:iCs/>
        </w:rPr>
        <w:t xml:space="preserve"> </w:t>
      </w:r>
      <w:r w:rsidRPr="00AD75F1">
        <w:rPr>
          <w:rFonts w:ascii="Cambria Math" w:hAnsi="Cambria Math" w:cs="Cambria Math"/>
          <w:i/>
          <w:iCs/>
        </w:rPr>
        <w:t>⊆</w:t>
      </w:r>
      <w:r w:rsidR="00AE44B1" w:rsidRPr="00AD75F1">
        <w:rPr>
          <w:i/>
          <w:iCs/>
        </w:rPr>
        <w:t xml:space="preserve"> A</w:t>
      </w:r>
    </w:p>
    <w:p w14:paraId="6A3C4C38" w14:textId="483EF3C2" w:rsidR="00496473" w:rsidRPr="00AD75F1" w:rsidRDefault="00496473" w:rsidP="00AD75F1">
      <w:pPr>
        <w:ind w:firstLine="708"/>
        <w:jc w:val="left"/>
      </w:pPr>
      <w:r w:rsidRPr="00AD75F1">
        <w:t>Функції обробки:</w:t>
      </w:r>
    </w:p>
    <w:p w14:paraId="2644F516" w14:textId="46CF64F7" w:rsidR="00496473" w:rsidRPr="00AD75F1" w:rsidRDefault="00AE44B1" w:rsidP="00AD75F1">
      <w:pPr>
        <w:numPr>
          <w:ilvl w:val="1"/>
          <w:numId w:val="23"/>
        </w:numPr>
        <w:tabs>
          <w:tab w:val="left" w:pos="1134"/>
        </w:tabs>
        <w:ind w:left="0" w:firstLine="709"/>
      </w:pPr>
      <w:r w:rsidRPr="00AD75F1">
        <w:rPr>
          <w:i/>
          <w:iCs/>
        </w:rPr>
        <w:t xml:space="preserve">f </w:t>
      </w:r>
      <w:r w:rsidR="00496473" w:rsidRPr="00AD75F1">
        <w:rPr>
          <w:i/>
          <w:iCs/>
        </w:rPr>
        <w:t>:</w:t>
      </w:r>
      <w:r w:rsidRPr="00AD75F1">
        <w:rPr>
          <w:i/>
          <w:iCs/>
        </w:rPr>
        <w:t xml:space="preserve"> </w:t>
      </w:r>
      <w:r w:rsidR="00496473" w:rsidRPr="00AD75F1">
        <w:rPr>
          <w:i/>
          <w:iCs/>
        </w:rPr>
        <w:t>C</w:t>
      </w:r>
      <w:r w:rsidRPr="00AD75F1">
        <w:rPr>
          <w:i/>
          <w:iCs/>
        </w:rPr>
        <w:t xml:space="preserve"> </w:t>
      </w:r>
      <w:r w:rsidR="00496473" w:rsidRPr="00AD75F1">
        <w:rPr>
          <w:i/>
          <w:iCs/>
        </w:rPr>
        <w:t>×</w:t>
      </w:r>
      <w:r w:rsidRPr="00AD75F1">
        <w:rPr>
          <w:i/>
          <w:iCs/>
        </w:rPr>
        <w:t xml:space="preserve"> </w:t>
      </w:r>
      <w:r w:rsidR="00496473" w:rsidRPr="00AD75F1">
        <w:rPr>
          <w:i/>
          <w:iCs/>
        </w:rPr>
        <w:t>U</w:t>
      </w:r>
      <w:r w:rsidRPr="00AD75F1">
        <w:rPr>
          <w:i/>
          <w:iCs/>
        </w:rPr>
        <w:t xml:space="preserve"> </w:t>
      </w:r>
      <w:r w:rsidR="00496473" w:rsidRPr="00AD75F1">
        <w:rPr>
          <w:i/>
          <w:iCs/>
        </w:rPr>
        <w:t>→</w:t>
      </w:r>
      <w:r w:rsidRPr="00AD75F1">
        <w:rPr>
          <w:i/>
          <w:iCs/>
        </w:rPr>
        <w:t xml:space="preserve"> R</w:t>
      </w:r>
      <w:r w:rsidRPr="00AD75F1">
        <w:t xml:space="preserve"> - </w:t>
      </w:r>
      <w:r w:rsidR="00496473" w:rsidRPr="00AD75F1">
        <w:t>функція, яка відображає команду користувача на відповідь бота.</w:t>
      </w:r>
    </w:p>
    <w:p w14:paraId="3E7B0BC8" w14:textId="2D7581AB" w:rsidR="00496473" w:rsidRPr="00AD75F1" w:rsidRDefault="00AE44B1" w:rsidP="00AD75F1">
      <w:pPr>
        <w:numPr>
          <w:ilvl w:val="1"/>
          <w:numId w:val="23"/>
        </w:numPr>
        <w:tabs>
          <w:tab w:val="left" w:pos="1134"/>
        </w:tabs>
        <w:ind w:left="0" w:firstLine="709"/>
      </w:pPr>
      <w:r w:rsidRPr="00AD75F1">
        <w:rPr>
          <w:i/>
          <w:iCs/>
        </w:rPr>
        <w:t xml:space="preserve">g </w:t>
      </w:r>
      <w:r w:rsidR="00496473" w:rsidRPr="00AD75F1">
        <w:rPr>
          <w:i/>
          <w:iCs/>
        </w:rPr>
        <w:t>:</w:t>
      </w:r>
      <w:r w:rsidRPr="00AD75F1">
        <w:rPr>
          <w:i/>
          <w:iCs/>
        </w:rPr>
        <w:t xml:space="preserve"> </w:t>
      </w:r>
      <w:r w:rsidR="00496473" w:rsidRPr="00AD75F1">
        <w:rPr>
          <w:i/>
          <w:iCs/>
        </w:rPr>
        <w:t>A</w:t>
      </w:r>
      <w:r w:rsidRPr="00AD75F1">
        <w:rPr>
          <w:i/>
          <w:iCs/>
        </w:rPr>
        <w:t xml:space="preserve"> </w:t>
      </w:r>
      <w:r w:rsidR="00496473" w:rsidRPr="00AD75F1">
        <w:rPr>
          <w:i/>
          <w:iCs/>
        </w:rPr>
        <w:t>×</w:t>
      </w:r>
      <w:r w:rsidRPr="00AD75F1">
        <w:rPr>
          <w:i/>
          <w:iCs/>
        </w:rPr>
        <w:t xml:space="preserve"> </w:t>
      </w:r>
      <w:r w:rsidR="00496473" w:rsidRPr="00AD75F1">
        <w:rPr>
          <w:i/>
          <w:iCs/>
        </w:rPr>
        <w:t>U</w:t>
      </w:r>
      <w:r w:rsidRPr="00AD75F1">
        <w:rPr>
          <w:i/>
          <w:iCs/>
        </w:rPr>
        <w:t xml:space="preserve"> </w:t>
      </w:r>
      <w:r w:rsidR="00496473" w:rsidRPr="00AD75F1">
        <w:rPr>
          <w:i/>
          <w:iCs/>
        </w:rPr>
        <w:t>→</w:t>
      </w:r>
      <w:r w:rsidRPr="00AD75F1">
        <w:rPr>
          <w:i/>
          <w:iCs/>
        </w:rPr>
        <w:t xml:space="preserve"> </w:t>
      </w:r>
      <w:r w:rsidR="00496473" w:rsidRPr="00AD75F1">
        <w:rPr>
          <w:i/>
          <w:iCs/>
        </w:rPr>
        <w:t>DB</w:t>
      </w:r>
      <w:r w:rsidRPr="00AD75F1">
        <w:t xml:space="preserve"> -</w:t>
      </w:r>
      <w:r w:rsidR="00496473" w:rsidRPr="00AD75F1">
        <w:t xml:space="preserve"> функція додавання </w:t>
      </w:r>
      <w:proofErr w:type="spellStart"/>
      <w:r w:rsidR="00496473" w:rsidRPr="00AD75F1">
        <w:t>аудіофайлу</w:t>
      </w:r>
      <w:proofErr w:type="spellEnd"/>
      <w:r w:rsidR="00496473" w:rsidRPr="00AD75F1">
        <w:t xml:space="preserve"> до бази даних.</w:t>
      </w:r>
    </w:p>
    <w:p w14:paraId="117FD9BE" w14:textId="595D8CBE" w:rsidR="00496473" w:rsidRPr="00AD75F1" w:rsidRDefault="00AE44B1" w:rsidP="00AD75F1">
      <w:pPr>
        <w:numPr>
          <w:ilvl w:val="1"/>
          <w:numId w:val="23"/>
        </w:numPr>
        <w:tabs>
          <w:tab w:val="left" w:pos="1134"/>
        </w:tabs>
        <w:ind w:left="0" w:firstLine="709"/>
      </w:pPr>
      <w:r w:rsidRPr="00AD75F1">
        <w:rPr>
          <w:i/>
          <w:iCs/>
        </w:rPr>
        <w:t xml:space="preserve">h </w:t>
      </w:r>
      <w:r w:rsidR="00496473" w:rsidRPr="00AD75F1">
        <w:rPr>
          <w:i/>
          <w:iCs/>
        </w:rPr>
        <w:t>:</w:t>
      </w:r>
      <w:r w:rsidRPr="00AD75F1">
        <w:rPr>
          <w:i/>
          <w:iCs/>
        </w:rPr>
        <w:t xml:space="preserve"> </w:t>
      </w:r>
      <w:r w:rsidR="00496473" w:rsidRPr="00AD75F1">
        <w:rPr>
          <w:i/>
          <w:iCs/>
        </w:rPr>
        <w:t>P</w:t>
      </w:r>
      <w:r w:rsidRPr="00AD75F1">
        <w:rPr>
          <w:i/>
          <w:iCs/>
        </w:rPr>
        <w:t xml:space="preserve"> </w:t>
      </w:r>
      <w:r w:rsidR="00496473" w:rsidRPr="00AD75F1">
        <w:rPr>
          <w:i/>
          <w:iCs/>
        </w:rPr>
        <w:t>×</w:t>
      </w:r>
      <w:r w:rsidRPr="00AD75F1">
        <w:rPr>
          <w:i/>
          <w:iCs/>
        </w:rPr>
        <w:t xml:space="preserve"> </w:t>
      </w:r>
      <w:r w:rsidR="00496473" w:rsidRPr="00AD75F1">
        <w:rPr>
          <w:i/>
          <w:iCs/>
        </w:rPr>
        <w:t>U</w:t>
      </w:r>
      <w:r w:rsidRPr="00AD75F1">
        <w:rPr>
          <w:i/>
          <w:iCs/>
        </w:rPr>
        <w:t xml:space="preserve"> </w:t>
      </w:r>
      <w:r w:rsidR="00496473" w:rsidRPr="00AD75F1">
        <w:rPr>
          <w:i/>
          <w:iCs/>
        </w:rPr>
        <w:t>→</w:t>
      </w:r>
      <w:r w:rsidRPr="00AD75F1">
        <w:rPr>
          <w:i/>
          <w:iCs/>
        </w:rPr>
        <w:t xml:space="preserve"> </w:t>
      </w:r>
      <w:r w:rsidR="00496473" w:rsidRPr="00AD75F1">
        <w:rPr>
          <w:i/>
          <w:iCs/>
        </w:rPr>
        <w:t>MSG</w:t>
      </w:r>
      <w:r w:rsidRPr="00AD75F1">
        <w:t xml:space="preserve"> -</w:t>
      </w:r>
      <w:r w:rsidR="00496473" w:rsidRPr="00AD75F1">
        <w:t xml:space="preserve"> функція генерації повідомлення з </w:t>
      </w:r>
      <w:proofErr w:type="spellStart"/>
      <w:r w:rsidR="00496473" w:rsidRPr="00AD75F1">
        <w:t>плейлистом</w:t>
      </w:r>
      <w:proofErr w:type="spellEnd"/>
      <w:r w:rsidR="00496473" w:rsidRPr="00AD75F1">
        <w:t xml:space="preserve"> для конкретного користувача.</w:t>
      </w:r>
    </w:p>
    <w:p w14:paraId="70D0F894" w14:textId="7E022761" w:rsidR="00496473" w:rsidRPr="00AD75F1" w:rsidRDefault="00AE44B1" w:rsidP="00AD75F1">
      <w:pPr>
        <w:ind w:firstLine="709"/>
        <w:jc w:val="left"/>
      </w:pPr>
      <w:r w:rsidRPr="00AD75F1">
        <w:t xml:space="preserve"> </w:t>
      </w:r>
      <w:r w:rsidR="00496473" w:rsidRPr="00AD75F1">
        <w:t>Відношення:</w:t>
      </w:r>
    </w:p>
    <w:p w14:paraId="1BDD4C90" w14:textId="550AA5D7" w:rsidR="00496473" w:rsidRPr="00AD75F1" w:rsidRDefault="00496473" w:rsidP="00AD75F1">
      <w:pPr>
        <w:numPr>
          <w:ilvl w:val="1"/>
          <w:numId w:val="23"/>
        </w:numPr>
        <w:tabs>
          <w:tab w:val="left" w:pos="1134"/>
        </w:tabs>
        <w:ind w:left="0" w:firstLine="709"/>
      </w:pPr>
      <w:r w:rsidRPr="00AD75F1">
        <w:rPr>
          <w:i/>
          <w:iCs/>
        </w:rPr>
        <w:t>rel</w:t>
      </w:r>
      <w:r w:rsidRPr="00AD75F1">
        <w:rPr>
          <w:i/>
          <w:iCs/>
          <w:vertAlign w:val="subscript"/>
        </w:rPr>
        <w:t>1</w:t>
      </w:r>
      <w:r w:rsidR="00AE44B1" w:rsidRPr="00AD75F1">
        <w:rPr>
          <w:i/>
          <w:iCs/>
        </w:rPr>
        <w:t xml:space="preserve"> </w:t>
      </w:r>
      <w:r w:rsidRPr="00AD75F1">
        <w:rPr>
          <w:rFonts w:ascii="Cambria Math" w:hAnsi="Cambria Math" w:cs="Cambria Math"/>
          <w:i/>
          <w:iCs/>
        </w:rPr>
        <w:t>⊆</w:t>
      </w:r>
      <w:r w:rsidR="00AE44B1" w:rsidRPr="00AD75F1">
        <w:rPr>
          <w:i/>
          <w:iCs/>
        </w:rPr>
        <w:t xml:space="preserve"> </w:t>
      </w:r>
      <w:r w:rsidRPr="00AD75F1">
        <w:rPr>
          <w:i/>
          <w:iCs/>
        </w:rPr>
        <w:t>U</w:t>
      </w:r>
      <w:r w:rsidR="00AE44B1" w:rsidRPr="00AD75F1">
        <w:rPr>
          <w:i/>
          <w:iCs/>
        </w:rPr>
        <w:t xml:space="preserve"> </w:t>
      </w:r>
      <w:r w:rsidRPr="00AD75F1">
        <w:rPr>
          <w:i/>
          <w:iCs/>
        </w:rPr>
        <w:t>×</w:t>
      </w:r>
      <w:r w:rsidR="00AE44B1" w:rsidRPr="00AD75F1">
        <w:rPr>
          <w:i/>
          <w:iCs/>
        </w:rPr>
        <w:t xml:space="preserve"> </w:t>
      </w:r>
      <w:r w:rsidRPr="00AD75F1">
        <w:rPr>
          <w:i/>
          <w:iCs/>
        </w:rPr>
        <w:t>A</w:t>
      </w:r>
      <w:r w:rsidR="00AE44B1" w:rsidRPr="00AD75F1">
        <w:t xml:space="preserve"> - </w:t>
      </w:r>
      <w:r w:rsidRPr="00AD75F1">
        <w:t>відношення між користувачами і треками (хто що завантажив).</w:t>
      </w:r>
    </w:p>
    <w:p w14:paraId="13CF0176" w14:textId="32ECD24D" w:rsidR="00496473" w:rsidRPr="00AD75F1" w:rsidRDefault="00496473" w:rsidP="00AD75F1">
      <w:pPr>
        <w:numPr>
          <w:ilvl w:val="1"/>
          <w:numId w:val="23"/>
        </w:numPr>
        <w:tabs>
          <w:tab w:val="left" w:pos="1134"/>
        </w:tabs>
        <w:ind w:left="0" w:firstLine="709"/>
      </w:pPr>
      <w:r w:rsidRPr="00AD75F1">
        <w:rPr>
          <w:i/>
          <w:iCs/>
        </w:rPr>
        <w:t>rel</w:t>
      </w:r>
      <w:r w:rsidRPr="00AD75F1">
        <w:rPr>
          <w:i/>
          <w:iCs/>
          <w:vertAlign w:val="subscript"/>
        </w:rPr>
        <w:t>2</w:t>
      </w:r>
      <w:r w:rsidR="00AE44B1" w:rsidRPr="00AD75F1">
        <w:rPr>
          <w:i/>
          <w:iCs/>
        </w:rPr>
        <w:t xml:space="preserve"> </w:t>
      </w:r>
      <w:r w:rsidRPr="00AD75F1">
        <w:rPr>
          <w:rFonts w:ascii="Cambria Math" w:hAnsi="Cambria Math" w:cs="Cambria Math"/>
          <w:i/>
          <w:iCs/>
        </w:rPr>
        <w:t>⊆</w:t>
      </w:r>
      <w:r w:rsidR="00AE44B1" w:rsidRPr="00AD75F1">
        <w:rPr>
          <w:i/>
          <w:iCs/>
        </w:rPr>
        <w:t xml:space="preserve"> </w:t>
      </w:r>
      <w:r w:rsidRPr="00AD75F1">
        <w:rPr>
          <w:i/>
          <w:iCs/>
        </w:rPr>
        <w:t>P</w:t>
      </w:r>
      <w:r w:rsidR="00AE44B1" w:rsidRPr="00AD75F1">
        <w:rPr>
          <w:i/>
          <w:iCs/>
        </w:rPr>
        <w:t xml:space="preserve"> </w:t>
      </w:r>
      <w:r w:rsidRPr="00AD75F1">
        <w:rPr>
          <w:i/>
          <w:iCs/>
        </w:rPr>
        <w:t>×</w:t>
      </w:r>
      <w:r w:rsidR="00AE44B1" w:rsidRPr="00AD75F1">
        <w:rPr>
          <w:i/>
          <w:iCs/>
        </w:rPr>
        <w:t xml:space="preserve"> </w:t>
      </w:r>
      <w:r w:rsidRPr="00AD75F1">
        <w:rPr>
          <w:i/>
          <w:iCs/>
        </w:rPr>
        <w:t>A</w:t>
      </w:r>
      <w:r w:rsidRPr="00AD75F1">
        <w:t xml:space="preserve"> </w:t>
      </w:r>
      <w:r w:rsidR="00AE44B1" w:rsidRPr="00AD75F1">
        <w:t>-</w:t>
      </w:r>
      <w:r w:rsidRPr="00AD75F1">
        <w:t xml:space="preserve"> відношення між плейлистами і треками (які треки входять у який плейлист).</w:t>
      </w:r>
    </w:p>
    <w:p w14:paraId="1C13552E" w14:textId="00CB2643" w:rsidR="00496473" w:rsidRPr="00C5680F" w:rsidRDefault="001F1DCA" w:rsidP="001F1DCA">
      <w:pPr>
        <w:ind w:firstLine="708"/>
        <w:jc w:val="left"/>
      </w:pPr>
      <w:r w:rsidRPr="00C5680F">
        <w:t xml:space="preserve">Мета. </w:t>
      </w:r>
      <w:r w:rsidR="00496473" w:rsidRPr="00C5680F">
        <w:t>Побудувати систему, яка реалізує коректне відображення команд і дій користувача на відповідні результати:</w:t>
      </w:r>
    </w:p>
    <w:p w14:paraId="7F555860" w14:textId="0C879689" w:rsidR="00AE44B1" w:rsidRPr="00C5680F" w:rsidRDefault="00496473" w:rsidP="00496473">
      <w:pPr>
        <w:ind w:firstLine="709"/>
        <w:jc w:val="left"/>
      </w:pPr>
      <w:r w:rsidRPr="00AD75F1">
        <w:rPr>
          <w:rFonts w:ascii="Cambria Math" w:hAnsi="Cambria Math" w:cs="Cambria Math"/>
          <w:i/>
          <w:iCs/>
        </w:rPr>
        <w:t>∀</w:t>
      </w:r>
      <w:r w:rsidRPr="00AD75F1">
        <w:rPr>
          <w:i/>
          <w:iCs/>
        </w:rPr>
        <w:t>(</w:t>
      </w:r>
      <w:proofErr w:type="spellStart"/>
      <w:r w:rsidRPr="00AD75F1">
        <w:rPr>
          <w:i/>
          <w:iCs/>
        </w:rPr>
        <w:t>c,u</w:t>
      </w:r>
      <w:proofErr w:type="spellEnd"/>
      <w:r w:rsidRPr="00AD75F1">
        <w:rPr>
          <w:i/>
          <w:iCs/>
        </w:rPr>
        <w:t>)</w:t>
      </w:r>
      <w:r w:rsidR="00AE44B1" w:rsidRPr="00AD75F1">
        <w:rPr>
          <w:i/>
          <w:iCs/>
        </w:rPr>
        <w:t xml:space="preserve"> </w:t>
      </w:r>
      <w:r w:rsidRPr="00AD75F1">
        <w:rPr>
          <w:rFonts w:ascii="Cambria Math" w:hAnsi="Cambria Math" w:cs="Cambria Math"/>
          <w:i/>
          <w:iCs/>
        </w:rPr>
        <w:t>∈</w:t>
      </w:r>
      <w:r w:rsidR="00AE44B1" w:rsidRPr="00AD75F1">
        <w:rPr>
          <w:i/>
          <w:iCs/>
        </w:rPr>
        <w:t xml:space="preserve"> </w:t>
      </w:r>
      <w:r w:rsidRPr="00AD75F1">
        <w:rPr>
          <w:i/>
          <w:iCs/>
        </w:rPr>
        <w:t>C</w:t>
      </w:r>
      <w:r w:rsidR="00AE44B1" w:rsidRPr="00AD75F1">
        <w:rPr>
          <w:i/>
          <w:iCs/>
        </w:rPr>
        <w:t xml:space="preserve"> </w:t>
      </w:r>
      <w:r w:rsidRPr="00AD75F1">
        <w:rPr>
          <w:i/>
          <w:iCs/>
        </w:rPr>
        <w:t>×</w:t>
      </w:r>
      <w:r w:rsidR="00AE44B1" w:rsidRPr="00AD75F1">
        <w:rPr>
          <w:i/>
          <w:iCs/>
        </w:rPr>
        <w:t xml:space="preserve"> </w:t>
      </w:r>
      <w:r w:rsidRPr="00AD75F1">
        <w:rPr>
          <w:i/>
          <w:iCs/>
        </w:rPr>
        <w:t>U,</w:t>
      </w:r>
      <w:r w:rsidR="00AE44B1" w:rsidRPr="00AD75F1">
        <w:rPr>
          <w:i/>
          <w:iCs/>
        </w:rPr>
        <w:t xml:space="preserve">    </w:t>
      </w:r>
      <w:r w:rsidRPr="00AD75F1">
        <w:rPr>
          <w:i/>
          <w:iCs/>
        </w:rPr>
        <w:t>f(</w:t>
      </w:r>
      <w:proofErr w:type="spellStart"/>
      <w:r w:rsidRPr="00AD75F1">
        <w:rPr>
          <w:i/>
          <w:iCs/>
        </w:rPr>
        <w:t>c,u</w:t>
      </w:r>
      <w:proofErr w:type="spellEnd"/>
      <w:r w:rsidRPr="00AD75F1">
        <w:rPr>
          <w:i/>
          <w:iCs/>
        </w:rPr>
        <w:t>)</w:t>
      </w:r>
      <w:r w:rsidR="00AE44B1" w:rsidRPr="00C5680F">
        <w:t xml:space="preserve"> </w:t>
      </w:r>
      <w:r w:rsidRPr="00C5680F">
        <w:t>=</w:t>
      </w:r>
      <w:r w:rsidR="001F1DCA" w:rsidRPr="00C5680F">
        <w:t xml:space="preserve"> </w:t>
      </w:r>
      <w:r w:rsidRPr="00C5680F">
        <w:t>очікувана відповідь</w:t>
      </w:r>
    </w:p>
    <w:p w14:paraId="14E43463" w14:textId="3B2FB954" w:rsidR="00AE44B1" w:rsidRPr="00AD75F1" w:rsidRDefault="00496473" w:rsidP="00496473">
      <w:pPr>
        <w:ind w:firstLine="709"/>
        <w:jc w:val="left"/>
        <w:rPr>
          <w:i/>
          <w:iCs/>
        </w:rPr>
      </w:pPr>
      <w:r w:rsidRPr="00AD75F1">
        <w:rPr>
          <w:rFonts w:ascii="Cambria Math" w:hAnsi="Cambria Math" w:cs="Cambria Math"/>
          <w:i/>
          <w:iCs/>
        </w:rPr>
        <w:t>∀</w:t>
      </w:r>
      <w:proofErr w:type="spellStart"/>
      <w:r w:rsidRPr="00AD75F1">
        <w:rPr>
          <w:i/>
          <w:iCs/>
        </w:rPr>
        <w:t>a</w:t>
      </w:r>
      <w:r w:rsidRPr="00AD75F1">
        <w:rPr>
          <w:i/>
          <w:iCs/>
          <w:vertAlign w:val="subscript"/>
        </w:rPr>
        <w:t>i</w:t>
      </w:r>
      <w:proofErr w:type="spellEnd"/>
      <w:r w:rsidR="00AE44B1" w:rsidRPr="00AD75F1">
        <w:rPr>
          <w:i/>
          <w:iCs/>
        </w:rPr>
        <w:t xml:space="preserve"> </w:t>
      </w:r>
      <w:r w:rsidRPr="00AD75F1">
        <w:rPr>
          <w:rFonts w:ascii="Cambria Math" w:hAnsi="Cambria Math" w:cs="Cambria Math"/>
          <w:i/>
          <w:iCs/>
        </w:rPr>
        <w:t>∈</w:t>
      </w:r>
      <w:r w:rsidR="00AE44B1" w:rsidRPr="00AD75F1">
        <w:rPr>
          <w:i/>
          <w:iCs/>
        </w:rPr>
        <w:t xml:space="preserve"> </w:t>
      </w:r>
      <w:r w:rsidRPr="00AD75F1">
        <w:rPr>
          <w:i/>
          <w:iCs/>
        </w:rPr>
        <w:t>A,</w:t>
      </w:r>
      <w:r w:rsidR="00AE44B1" w:rsidRPr="00AD75F1">
        <w:rPr>
          <w:i/>
          <w:iCs/>
        </w:rPr>
        <w:t xml:space="preserve">    </w:t>
      </w:r>
      <w:r w:rsidRPr="00AD75F1">
        <w:rPr>
          <w:i/>
          <w:iCs/>
        </w:rPr>
        <w:t>g(</w:t>
      </w:r>
      <w:proofErr w:type="spellStart"/>
      <w:r w:rsidRPr="00AD75F1">
        <w:rPr>
          <w:i/>
          <w:iCs/>
        </w:rPr>
        <w:t>a</w:t>
      </w:r>
      <w:r w:rsidRPr="00AD75F1">
        <w:rPr>
          <w:i/>
          <w:iCs/>
          <w:vertAlign w:val="subscript"/>
        </w:rPr>
        <w:t>i</w:t>
      </w:r>
      <w:r w:rsidRPr="00AD75F1">
        <w:rPr>
          <w:i/>
          <w:iCs/>
        </w:rPr>
        <w:t>,u</w:t>
      </w:r>
      <w:proofErr w:type="spellEnd"/>
      <w:r w:rsidRPr="00AD75F1">
        <w:rPr>
          <w:i/>
          <w:iCs/>
        </w:rPr>
        <w:t>)</w:t>
      </w:r>
      <w:r w:rsidR="00AE44B1" w:rsidRPr="00AD75F1">
        <w:rPr>
          <w:i/>
          <w:iCs/>
        </w:rPr>
        <w:t xml:space="preserve"> </w:t>
      </w:r>
      <w:r w:rsidRPr="00AD75F1">
        <w:rPr>
          <w:rFonts w:ascii="Cambria Math" w:hAnsi="Cambria Math" w:cs="Cambria Math"/>
          <w:i/>
          <w:iCs/>
        </w:rPr>
        <w:t>⇒</w:t>
      </w:r>
      <w:r w:rsidR="00AE44B1" w:rsidRPr="00AD75F1">
        <w:rPr>
          <w:i/>
          <w:iCs/>
        </w:rPr>
        <w:t xml:space="preserve"> </w:t>
      </w:r>
      <w:proofErr w:type="spellStart"/>
      <w:r w:rsidRPr="00AD75F1">
        <w:rPr>
          <w:i/>
          <w:iCs/>
        </w:rPr>
        <w:t>a</w:t>
      </w:r>
      <w:r w:rsidRPr="00AD75F1">
        <w:rPr>
          <w:i/>
          <w:iCs/>
          <w:vertAlign w:val="subscript"/>
        </w:rPr>
        <w:t>i</w:t>
      </w:r>
      <w:proofErr w:type="spellEnd"/>
      <w:r w:rsidR="00AE44B1" w:rsidRPr="00AD75F1">
        <w:rPr>
          <w:i/>
          <w:iCs/>
          <w:sz w:val="22"/>
          <w:szCs w:val="16"/>
        </w:rPr>
        <w:t xml:space="preserve"> </w:t>
      </w:r>
      <w:r w:rsidRPr="00AD75F1">
        <w:rPr>
          <w:rFonts w:ascii="Cambria Math" w:hAnsi="Cambria Math" w:cs="Cambria Math"/>
          <w:i/>
          <w:iCs/>
        </w:rPr>
        <w:t>∈</w:t>
      </w:r>
      <w:r w:rsidR="00AE44B1" w:rsidRPr="00AD75F1">
        <w:rPr>
          <w:i/>
          <w:iCs/>
        </w:rPr>
        <w:t xml:space="preserve"> </w:t>
      </w:r>
      <w:r w:rsidRPr="00AD75F1">
        <w:rPr>
          <w:i/>
          <w:iCs/>
        </w:rPr>
        <w:t>DB</w:t>
      </w:r>
    </w:p>
    <w:p w14:paraId="18EFB2BD" w14:textId="77777777" w:rsidR="00496473" w:rsidRPr="00C5680F" w:rsidRDefault="00496473" w:rsidP="00496473">
      <w:pPr>
        <w:ind w:firstLine="709"/>
        <w:jc w:val="left"/>
      </w:pPr>
      <w:r w:rsidRPr="00C5680F">
        <w:t>Таким чином, задача моделюється як побудова інформаційної системи, яка реалізує відображення вхідних запитів на відповідні дії, дотримуючись заданої структури даних та логіки взаємодії.</w:t>
      </w:r>
    </w:p>
    <w:p w14:paraId="7E4E4A22" w14:textId="77777777" w:rsidR="00E5058F" w:rsidRPr="00C5680F" w:rsidRDefault="00E5058F">
      <w:pPr>
        <w:jc w:val="left"/>
        <w:rPr>
          <w:b/>
          <w:bCs/>
        </w:rPr>
      </w:pPr>
      <w:r w:rsidRPr="00C5680F">
        <w:rPr>
          <w:b/>
          <w:bCs/>
        </w:rPr>
        <w:br w:type="page"/>
      </w:r>
    </w:p>
    <w:p w14:paraId="622FDCE0" w14:textId="5F05D878" w:rsidR="00C0263E" w:rsidRPr="00C5680F" w:rsidRDefault="00C0263E" w:rsidP="001F1DCA">
      <w:pPr>
        <w:pStyle w:val="1"/>
      </w:pPr>
      <w:bookmarkStart w:id="10" w:name="_Toc196771893"/>
      <w:r w:rsidRPr="00C5680F">
        <w:lastRenderedPageBreak/>
        <w:t>3. ОПИС АЛГОРИТМУ РІШЕННЯ ЗАДАЧІ</w:t>
      </w:r>
      <w:bookmarkEnd w:id="10"/>
    </w:p>
    <w:p w14:paraId="613958B6" w14:textId="3868836B" w:rsidR="00C0263E" w:rsidRPr="00C5680F" w:rsidRDefault="00C0263E" w:rsidP="001A55D6">
      <w:pPr>
        <w:ind w:firstLine="709"/>
        <w:jc w:val="left"/>
      </w:pPr>
      <w:r w:rsidRPr="00C5680F">
        <w:t xml:space="preserve">Розробка бота для прослуховування музики передбачає реалізацію послідовного алгоритму обробки запитів користувача, взаємодії з </w:t>
      </w:r>
      <w:r w:rsidRPr="00AD75F1">
        <w:rPr>
          <w:i/>
          <w:iCs/>
        </w:rPr>
        <w:t>Telegram API</w:t>
      </w:r>
      <w:r w:rsidRPr="00C5680F">
        <w:t xml:space="preserve"> та базою даних. Основний алгоритм роботи програми має вигляд:</w:t>
      </w:r>
    </w:p>
    <w:p w14:paraId="4C23552B" w14:textId="5AF8EB82" w:rsidR="00740B1E" w:rsidRPr="00C5680F" w:rsidRDefault="00C0263E" w:rsidP="00053044">
      <w:pPr>
        <w:numPr>
          <w:ilvl w:val="0"/>
          <w:numId w:val="4"/>
        </w:numPr>
        <w:shd w:val="clear" w:color="auto" w:fill="FFFFFF" w:themeFill="background1"/>
        <w:jc w:val="left"/>
      </w:pPr>
      <w:r w:rsidRPr="00C5680F">
        <w:t xml:space="preserve">Ініціалізація бота з використанням токена </w:t>
      </w:r>
      <w:r w:rsidRPr="00AD75F1">
        <w:rPr>
          <w:i/>
          <w:iCs/>
        </w:rPr>
        <w:t>Telegram</w:t>
      </w:r>
      <w:r w:rsidR="00D51210">
        <w:t>.</w:t>
      </w:r>
    </w:p>
    <w:p w14:paraId="43C6E7DF" w14:textId="4C7B0968" w:rsidR="00C0263E" w:rsidRPr="00C5680F" w:rsidRDefault="00C0263E" w:rsidP="00053044">
      <w:pPr>
        <w:numPr>
          <w:ilvl w:val="0"/>
          <w:numId w:val="4"/>
        </w:numPr>
        <w:shd w:val="clear" w:color="auto" w:fill="FFFFFF" w:themeFill="background1"/>
        <w:jc w:val="left"/>
      </w:pPr>
      <w:r w:rsidRPr="00C5680F">
        <w:t>Очікування команд або дій від користувача</w:t>
      </w:r>
      <w:r w:rsidR="00D51210">
        <w:t>.</w:t>
      </w:r>
    </w:p>
    <w:p w14:paraId="40BA2BCE" w14:textId="44633E41" w:rsidR="00C0263E" w:rsidRPr="00C5680F" w:rsidRDefault="00C0263E" w:rsidP="00053044">
      <w:pPr>
        <w:numPr>
          <w:ilvl w:val="0"/>
          <w:numId w:val="4"/>
        </w:numPr>
        <w:shd w:val="clear" w:color="auto" w:fill="FFFFFF" w:themeFill="background1"/>
        <w:jc w:val="left"/>
      </w:pPr>
      <w:r w:rsidRPr="00C5680F">
        <w:t>Обробка отриманої команди</w:t>
      </w:r>
      <w:r w:rsidR="00D51210">
        <w:t>.</w:t>
      </w:r>
    </w:p>
    <w:p w14:paraId="53E8A7BF" w14:textId="5874A540" w:rsidR="00C0263E" w:rsidRPr="00C5680F" w:rsidRDefault="00C0263E" w:rsidP="00053044">
      <w:pPr>
        <w:numPr>
          <w:ilvl w:val="0"/>
          <w:numId w:val="4"/>
        </w:numPr>
        <w:shd w:val="clear" w:color="auto" w:fill="FFFFFF" w:themeFill="background1"/>
        <w:jc w:val="left"/>
      </w:pPr>
      <w:r w:rsidRPr="00C5680F">
        <w:t>Формування відповіді або результату дії</w:t>
      </w:r>
      <w:r w:rsidR="00053044">
        <w:t>.</w:t>
      </w:r>
    </w:p>
    <w:p w14:paraId="1F783CE1" w14:textId="74F64BEB" w:rsidR="00C0263E" w:rsidRPr="00C5680F" w:rsidRDefault="00C0263E" w:rsidP="00053044">
      <w:pPr>
        <w:numPr>
          <w:ilvl w:val="0"/>
          <w:numId w:val="4"/>
        </w:numPr>
        <w:shd w:val="clear" w:color="auto" w:fill="FFFFFF" w:themeFill="background1"/>
        <w:jc w:val="left"/>
      </w:pPr>
      <w:r w:rsidRPr="00C5680F">
        <w:t>Надсилання відповіді користувачу у вигляді повідомлення або медіа</w:t>
      </w:r>
      <w:r w:rsidR="00053044">
        <w:t>.</w:t>
      </w:r>
    </w:p>
    <w:p w14:paraId="62C44C31" w14:textId="77777777" w:rsidR="00C0263E" w:rsidRPr="00C5680F" w:rsidRDefault="00C0263E" w:rsidP="00053044">
      <w:pPr>
        <w:numPr>
          <w:ilvl w:val="0"/>
          <w:numId w:val="4"/>
        </w:numPr>
        <w:shd w:val="clear" w:color="auto" w:fill="FFFFFF" w:themeFill="background1"/>
        <w:jc w:val="left"/>
      </w:pPr>
      <w:r w:rsidRPr="00C5680F">
        <w:t>Збереження або оновлення інформації у базі даних.</w:t>
      </w:r>
    </w:p>
    <w:p w14:paraId="1FABE672" w14:textId="76E85000" w:rsidR="00C0263E" w:rsidRPr="00C5680F" w:rsidRDefault="00C0263E" w:rsidP="001F1DCA">
      <w:pPr>
        <w:jc w:val="left"/>
      </w:pPr>
      <w:r w:rsidRPr="00C5680F">
        <w:t xml:space="preserve"> Усі команди обробляються за допомогою функцій бібліотеки </w:t>
      </w:r>
      <w:r w:rsidRPr="00AD75F1">
        <w:rPr>
          <w:i/>
          <w:iCs/>
        </w:rPr>
        <w:t>Telebot</w:t>
      </w:r>
      <w:r w:rsidRPr="00C5680F">
        <w:t xml:space="preserve">, яка забезпечує зручну роботу з </w:t>
      </w:r>
      <w:r w:rsidRPr="00AD75F1">
        <w:rPr>
          <w:i/>
          <w:iCs/>
        </w:rPr>
        <w:t>Telegram API</w:t>
      </w:r>
      <w:r w:rsidRPr="00C5680F">
        <w:t>.</w:t>
      </w:r>
    </w:p>
    <w:p w14:paraId="44558D10" w14:textId="1C25C3E0" w:rsidR="00C0263E" w:rsidRPr="00C5680F" w:rsidRDefault="00C0263E" w:rsidP="001F1DCA">
      <w:pPr>
        <w:pStyle w:val="2"/>
      </w:pPr>
      <w:bookmarkStart w:id="11" w:name="_Toc196771894"/>
      <w:r w:rsidRPr="00C5680F">
        <w:t xml:space="preserve">3.1 </w:t>
      </w:r>
      <w:r w:rsidR="008B31C0" w:rsidRPr="00C5680F">
        <w:t>Опис стандартних функцій та процедур</w:t>
      </w:r>
      <w:bookmarkEnd w:id="11"/>
    </w:p>
    <w:p w14:paraId="21118577" w14:textId="77777777" w:rsidR="00C0263E" w:rsidRPr="00C5680F" w:rsidRDefault="00C0263E" w:rsidP="00C0263E">
      <w:pPr>
        <w:ind w:firstLine="709"/>
        <w:jc w:val="left"/>
      </w:pPr>
      <w:r w:rsidRPr="00C5680F">
        <w:t>У рамках реалізації бота використовуються наступні ключові функції та обробники:</w:t>
      </w:r>
    </w:p>
    <w:p w14:paraId="7DB81B9B" w14:textId="6B54277C" w:rsidR="00C0263E" w:rsidRPr="00AD75F1" w:rsidRDefault="00C0263E" w:rsidP="00C9572F">
      <w:pPr>
        <w:numPr>
          <w:ilvl w:val="0"/>
          <w:numId w:val="5"/>
        </w:numPr>
        <w:jc w:val="left"/>
        <w:rPr>
          <w:i/>
          <w:iCs/>
        </w:rPr>
      </w:pPr>
      <w:r w:rsidRPr="00AD75F1">
        <w:rPr>
          <w:i/>
          <w:iCs/>
        </w:rPr>
        <w:t>@bot.message_handler(commands=['start'])</w:t>
      </w:r>
      <w:r w:rsidR="00E40247" w:rsidRPr="00AD75F1">
        <w:rPr>
          <w:i/>
          <w:iCs/>
        </w:rPr>
        <w:t>``;</w:t>
      </w:r>
    </w:p>
    <w:p w14:paraId="23414E4D" w14:textId="25D6A230" w:rsidR="00C0263E" w:rsidRPr="00C5680F" w:rsidRDefault="00C0263E" w:rsidP="00C9572F">
      <w:pPr>
        <w:numPr>
          <w:ilvl w:val="1"/>
          <w:numId w:val="24"/>
        </w:numPr>
        <w:jc w:val="left"/>
      </w:pPr>
      <w:r w:rsidRPr="00C5680F">
        <w:t>Призначення: надсилає привітальне повідомлення користувачу</w:t>
      </w:r>
      <w:r w:rsidR="00740B1E" w:rsidRPr="00C5680F">
        <w:t>;</w:t>
      </w:r>
    </w:p>
    <w:p w14:paraId="1B65A18A" w14:textId="5504C29C" w:rsidR="00C0263E" w:rsidRPr="00C5680F" w:rsidRDefault="00C0263E" w:rsidP="00C9572F">
      <w:pPr>
        <w:numPr>
          <w:ilvl w:val="1"/>
          <w:numId w:val="24"/>
        </w:numPr>
        <w:jc w:val="left"/>
      </w:pPr>
      <w:r w:rsidRPr="00C5680F">
        <w:t xml:space="preserve">Вивід: текстове повідомлення з короткою інструкцією та </w:t>
      </w:r>
      <w:proofErr w:type="spellStart"/>
      <w:r w:rsidRPr="00C5680F">
        <w:t>ін</w:t>
      </w:r>
      <w:proofErr w:type="spellEnd"/>
      <w:r w:rsidRPr="00C5680F">
        <w:t>-лайн кнопкою «почати»</w:t>
      </w:r>
      <w:r w:rsidR="00740B1E" w:rsidRPr="00C5680F">
        <w:t>.</w:t>
      </w:r>
    </w:p>
    <w:p w14:paraId="24F2DC23" w14:textId="3083133F" w:rsidR="00C0263E" w:rsidRPr="00AD75F1" w:rsidRDefault="00C0263E" w:rsidP="00C9572F">
      <w:pPr>
        <w:numPr>
          <w:ilvl w:val="0"/>
          <w:numId w:val="5"/>
        </w:numPr>
        <w:jc w:val="left"/>
        <w:rPr>
          <w:i/>
          <w:iCs/>
        </w:rPr>
      </w:pPr>
      <w:r w:rsidRPr="00AD75F1">
        <w:rPr>
          <w:i/>
          <w:iCs/>
        </w:rPr>
        <w:t>@bot.message_handler(commands=['help'])</w:t>
      </w:r>
      <w:r w:rsidR="00E40247" w:rsidRPr="00AD75F1">
        <w:rPr>
          <w:i/>
          <w:iCs/>
        </w:rPr>
        <w:t>;</w:t>
      </w:r>
    </w:p>
    <w:p w14:paraId="13F3FC9D" w14:textId="54C20974" w:rsidR="00C0263E" w:rsidRPr="00C5680F" w:rsidRDefault="00C0263E" w:rsidP="00C9572F">
      <w:pPr>
        <w:numPr>
          <w:ilvl w:val="1"/>
          <w:numId w:val="25"/>
        </w:numPr>
        <w:jc w:val="left"/>
      </w:pPr>
      <w:r w:rsidRPr="00C5680F">
        <w:t xml:space="preserve">Призначення: </w:t>
      </w:r>
      <w:r w:rsidR="001647E7" w:rsidRPr="00C5680F">
        <w:t>на</w:t>
      </w:r>
      <w:r w:rsidRPr="00C5680F">
        <w:t>да</w:t>
      </w:r>
      <w:r w:rsidR="001647E7" w:rsidRPr="00C5680F">
        <w:t>є</w:t>
      </w:r>
      <w:r w:rsidRPr="00C5680F">
        <w:t xml:space="preserve"> </w:t>
      </w:r>
      <w:proofErr w:type="spellStart"/>
      <w:r w:rsidRPr="00C5680F">
        <w:t>користовачу</w:t>
      </w:r>
      <w:proofErr w:type="spellEnd"/>
      <w:r w:rsidRPr="00C5680F">
        <w:t xml:space="preserve"> його </w:t>
      </w:r>
      <w:r w:rsidRPr="00AD75F1">
        <w:rPr>
          <w:i/>
          <w:iCs/>
        </w:rPr>
        <w:t>ID</w:t>
      </w:r>
      <w:r w:rsidRPr="00C5680F">
        <w:t xml:space="preserve"> в</w:t>
      </w:r>
      <w:r w:rsidR="00B2008E">
        <w:rPr>
          <w:lang w:val="ru-RU"/>
        </w:rPr>
        <w:t xml:space="preserve"> </w:t>
      </w:r>
      <w:r w:rsidR="00B2008E" w:rsidRPr="00B2008E">
        <w:rPr>
          <w:i/>
          <w:iCs/>
          <w:lang w:val="en-US"/>
        </w:rPr>
        <w:t>Telegram</w:t>
      </w:r>
      <w:r w:rsidR="00740B1E" w:rsidRPr="00C5680F">
        <w:t>;</w:t>
      </w:r>
    </w:p>
    <w:p w14:paraId="0BFDFF0D" w14:textId="32AAC3B9" w:rsidR="001647E7" w:rsidRPr="00C5680F" w:rsidRDefault="001647E7" w:rsidP="00C9572F">
      <w:pPr>
        <w:numPr>
          <w:ilvl w:val="1"/>
          <w:numId w:val="25"/>
        </w:numPr>
        <w:jc w:val="left"/>
      </w:pPr>
      <w:r w:rsidRPr="00C5680F">
        <w:t xml:space="preserve">Вивід: текстове повідомлення з текстом «Ваш </w:t>
      </w:r>
      <w:r w:rsidRPr="00AD75F1">
        <w:rPr>
          <w:i/>
          <w:iCs/>
        </w:rPr>
        <w:t>ID</w:t>
      </w:r>
      <w:r w:rsidRPr="00C5680F">
        <w:t>: (</w:t>
      </w:r>
      <w:r w:rsidRPr="00AD75F1">
        <w:rPr>
          <w:i/>
          <w:iCs/>
        </w:rPr>
        <w:t>ID</w:t>
      </w:r>
      <w:r w:rsidRPr="00C5680F">
        <w:t>) »</w:t>
      </w:r>
      <w:r w:rsidR="00740B1E" w:rsidRPr="00C5680F">
        <w:t>.</w:t>
      </w:r>
    </w:p>
    <w:p w14:paraId="173114DE" w14:textId="2F861C9A" w:rsidR="00587047" w:rsidRPr="00AD75F1" w:rsidRDefault="00C0263E" w:rsidP="00C9572F">
      <w:pPr>
        <w:numPr>
          <w:ilvl w:val="0"/>
          <w:numId w:val="5"/>
        </w:numPr>
        <w:jc w:val="left"/>
        <w:rPr>
          <w:i/>
          <w:iCs/>
        </w:rPr>
      </w:pPr>
      <w:r w:rsidRPr="00AD75F1">
        <w:rPr>
          <w:i/>
          <w:iCs/>
        </w:rPr>
        <w:t>@bot.message_handler(content_types=['</w:t>
      </w:r>
      <w:r w:rsidR="001647E7" w:rsidRPr="00AD75F1">
        <w:rPr>
          <w:i/>
          <w:iCs/>
        </w:rPr>
        <w:t>info</w:t>
      </w:r>
      <w:r w:rsidRPr="00AD75F1">
        <w:rPr>
          <w:i/>
          <w:iCs/>
        </w:rPr>
        <w:t>'])</w:t>
      </w:r>
      <w:r w:rsidR="00E40247" w:rsidRPr="00AD75F1">
        <w:rPr>
          <w:i/>
          <w:iCs/>
        </w:rPr>
        <w:t>;</w:t>
      </w:r>
    </w:p>
    <w:p w14:paraId="68F10CE1" w14:textId="5C235D02" w:rsidR="00C0263E" w:rsidRPr="00C5680F" w:rsidRDefault="00C0263E" w:rsidP="00C9572F">
      <w:pPr>
        <w:numPr>
          <w:ilvl w:val="1"/>
          <w:numId w:val="26"/>
        </w:numPr>
        <w:jc w:val="left"/>
      </w:pPr>
      <w:r w:rsidRPr="00C5680F">
        <w:t>Призначення:</w:t>
      </w:r>
      <w:r w:rsidR="001647E7" w:rsidRPr="00C5680F">
        <w:t xml:space="preserve"> надає інформацію про розробника</w:t>
      </w:r>
      <w:r w:rsidR="00740B1E" w:rsidRPr="00C5680F">
        <w:t>;</w:t>
      </w:r>
    </w:p>
    <w:p w14:paraId="7407CBA6" w14:textId="463AFE1F" w:rsidR="001647E7" w:rsidRPr="00C5680F" w:rsidRDefault="001647E7" w:rsidP="00C9572F">
      <w:pPr>
        <w:numPr>
          <w:ilvl w:val="1"/>
          <w:numId w:val="26"/>
        </w:numPr>
        <w:jc w:val="left"/>
      </w:pPr>
      <w:r w:rsidRPr="00C5680F">
        <w:t xml:space="preserve">Вивід: текстове повідомлення з </w:t>
      </w:r>
      <w:r w:rsidR="001A55D6" w:rsidRPr="00C5680F">
        <w:t>інформацією про розробника.</w:t>
      </w:r>
    </w:p>
    <w:p w14:paraId="1DCA47CB" w14:textId="02C3E70A" w:rsidR="00587047" w:rsidRPr="00AD75F1" w:rsidRDefault="001647E7" w:rsidP="00C9572F">
      <w:pPr>
        <w:pStyle w:val="af0"/>
        <w:numPr>
          <w:ilvl w:val="0"/>
          <w:numId w:val="5"/>
        </w:numPr>
        <w:jc w:val="left"/>
        <w:rPr>
          <w:i/>
          <w:iCs/>
        </w:rPr>
      </w:pPr>
      <w:r w:rsidRPr="00AD75F1">
        <w:rPr>
          <w:i/>
          <w:iCs/>
        </w:rPr>
        <w:t xml:space="preserve">@bot.callback_query_handler(func=lambda </w:t>
      </w:r>
      <w:proofErr w:type="spellStart"/>
      <w:r w:rsidRPr="00AD75F1">
        <w:rPr>
          <w:i/>
          <w:iCs/>
        </w:rPr>
        <w:t>call</w:t>
      </w:r>
      <w:proofErr w:type="spellEnd"/>
      <w:r w:rsidRPr="00AD75F1">
        <w:rPr>
          <w:i/>
          <w:iCs/>
        </w:rPr>
        <w:t xml:space="preserve">: </w:t>
      </w:r>
      <w:proofErr w:type="spellStart"/>
      <w:r w:rsidRPr="00AD75F1">
        <w:rPr>
          <w:i/>
          <w:iCs/>
        </w:rPr>
        <w:t>call.data</w:t>
      </w:r>
      <w:proofErr w:type="spellEnd"/>
      <w:r w:rsidRPr="00AD75F1">
        <w:rPr>
          <w:i/>
          <w:iCs/>
        </w:rPr>
        <w:t xml:space="preserve"> == '</w:t>
      </w:r>
      <w:proofErr w:type="spellStart"/>
      <w:r w:rsidRPr="00AD75F1">
        <w:rPr>
          <w:i/>
          <w:iCs/>
        </w:rPr>
        <w:t>music</w:t>
      </w:r>
      <w:proofErr w:type="spellEnd"/>
      <w:r w:rsidRPr="00AD75F1">
        <w:rPr>
          <w:i/>
          <w:iCs/>
        </w:rPr>
        <w:t>')</w:t>
      </w:r>
      <w:r w:rsidR="00E40247" w:rsidRPr="00AD75F1">
        <w:rPr>
          <w:i/>
          <w:iCs/>
        </w:rPr>
        <w:t>;</w:t>
      </w:r>
    </w:p>
    <w:p w14:paraId="4D1839EA" w14:textId="1E7CFFDB" w:rsidR="001647E7" w:rsidRPr="00C5680F" w:rsidRDefault="001647E7" w:rsidP="00C9572F">
      <w:pPr>
        <w:numPr>
          <w:ilvl w:val="1"/>
          <w:numId w:val="27"/>
        </w:numPr>
        <w:jc w:val="left"/>
      </w:pPr>
      <w:r w:rsidRPr="00C5680F">
        <w:t>Призначення: надає основне меню користування ботом</w:t>
      </w:r>
      <w:r w:rsidR="00740B1E" w:rsidRPr="00C5680F">
        <w:t>;</w:t>
      </w:r>
    </w:p>
    <w:p w14:paraId="3E055C88" w14:textId="09B153CE" w:rsidR="00346C65" w:rsidRPr="00C5680F" w:rsidRDefault="00346C65" w:rsidP="00C9572F">
      <w:pPr>
        <w:numPr>
          <w:ilvl w:val="1"/>
          <w:numId w:val="27"/>
        </w:numPr>
        <w:jc w:val="left"/>
      </w:pPr>
      <w:r w:rsidRPr="00C5680F">
        <w:t>Вивід: текстове повідомлення з текстом</w:t>
      </w:r>
      <w:r w:rsidR="001A55D6" w:rsidRPr="00C5680F">
        <w:t xml:space="preserve"> інформацією про кнопки</w:t>
      </w:r>
      <w:r w:rsidR="00740B1E" w:rsidRPr="00C5680F">
        <w:t>.</w:t>
      </w:r>
    </w:p>
    <w:p w14:paraId="08F3344D" w14:textId="259FE93F" w:rsidR="00346C65" w:rsidRPr="00AD75F1" w:rsidRDefault="00346C65" w:rsidP="00C9572F">
      <w:pPr>
        <w:pStyle w:val="af0"/>
        <w:numPr>
          <w:ilvl w:val="0"/>
          <w:numId w:val="5"/>
        </w:numPr>
        <w:jc w:val="left"/>
        <w:rPr>
          <w:i/>
          <w:iCs/>
        </w:rPr>
      </w:pPr>
      <w:r w:rsidRPr="00AD75F1">
        <w:rPr>
          <w:i/>
          <w:iCs/>
        </w:rPr>
        <w:t xml:space="preserve">@bot.callback_query_handler(func=lambda </w:t>
      </w:r>
      <w:proofErr w:type="spellStart"/>
      <w:r w:rsidRPr="00AD75F1">
        <w:rPr>
          <w:i/>
          <w:iCs/>
        </w:rPr>
        <w:t>call</w:t>
      </w:r>
      <w:proofErr w:type="spellEnd"/>
      <w:r w:rsidRPr="00AD75F1">
        <w:rPr>
          <w:i/>
          <w:iCs/>
        </w:rPr>
        <w:t xml:space="preserve">: </w:t>
      </w:r>
      <w:proofErr w:type="spellStart"/>
      <w:r w:rsidRPr="00AD75F1">
        <w:rPr>
          <w:i/>
          <w:iCs/>
        </w:rPr>
        <w:t>call.data</w:t>
      </w:r>
      <w:proofErr w:type="spellEnd"/>
      <w:r w:rsidRPr="00AD75F1">
        <w:rPr>
          <w:i/>
          <w:iCs/>
        </w:rPr>
        <w:t xml:space="preserve"> == '</w:t>
      </w:r>
      <w:proofErr w:type="spellStart"/>
      <w:r w:rsidRPr="00AD75F1">
        <w:rPr>
          <w:i/>
          <w:iCs/>
        </w:rPr>
        <w:t>add_music</w:t>
      </w:r>
      <w:proofErr w:type="spellEnd"/>
      <w:r w:rsidRPr="00AD75F1">
        <w:rPr>
          <w:i/>
          <w:iCs/>
        </w:rPr>
        <w:t>')</w:t>
      </w:r>
      <w:r w:rsidR="00E40247" w:rsidRPr="00AD75F1">
        <w:rPr>
          <w:i/>
          <w:iCs/>
        </w:rPr>
        <w:t>;</w:t>
      </w:r>
    </w:p>
    <w:p w14:paraId="45849930" w14:textId="71CF3F57" w:rsidR="00346C65" w:rsidRPr="00C5680F" w:rsidRDefault="00346C65" w:rsidP="00C9572F">
      <w:pPr>
        <w:pStyle w:val="af0"/>
        <w:numPr>
          <w:ilvl w:val="0"/>
          <w:numId w:val="28"/>
        </w:numPr>
        <w:jc w:val="left"/>
      </w:pPr>
      <w:r w:rsidRPr="00C5680F">
        <w:t>Призначення: надає користувачу змогу додати свою музику</w:t>
      </w:r>
      <w:r w:rsidR="00740B1E" w:rsidRPr="00C5680F">
        <w:t>;</w:t>
      </w:r>
    </w:p>
    <w:p w14:paraId="4A06459C" w14:textId="72E8AD9F" w:rsidR="00346C65" w:rsidRPr="00C5680F" w:rsidRDefault="00346C65" w:rsidP="00C9572F">
      <w:pPr>
        <w:numPr>
          <w:ilvl w:val="1"/>
          <w:numId w:val="29"/>
        </w:numPr>
        <w:jc w:val="left"/>
      </w:pPr>
      <w:r w:rsidRPr="00C5680F">
        <w:t xml:space="preserve">Вивід: текстове повідомлення з текстом" </w:t>
      </w:r>
      <w:proofErr w:type="spellStart"/>
      <w:r w:rsidRPr="00C5680F">
        <w:t>Надішліть</w:t>
      </w:r>
      <w:proofErr w:type="spellEnd"/>
      <w:r w:rsidRPr="00C5680F">
        <w:t xml:space="preserve"> файл з музикою в цей чат, щоб додати його</w:t>
      </w:r>
      <w:r w:rsidR="001A55D6" w:rsidRPr="00C5680F">
        <w:t>"</w:t>
      </w:r>
      <w:r w:rsidR="00740B1E" w:rsidRPr="00C5680F">
        <w:t>.</w:t>
      </w:r>
    </w:p>
    <w:p w14:paraId="58320675" w14:textId="0948200E" w:rsidR="00346C65" w:rsidRPr="00AD75F1" w:rsidRDefault="00346C65" w:rsidP="00C9572F">
      <w:pPr>
        <w:pStyle w:val="af0"/>
        <w:numPr>
          <w:ilvl w:val="0"/>
          <w:numId w:val="5"/>
        </w:numPr>
        <w:jc w:val="left"/>
        <w:rPr>
          <w:i/>
          <w:iCs/>
        </w:rPr>
      </w:pPr>
      <w:r w:rsidRPr="00AD75F1">
        <w:rPr>
          <w:i/>
          <w:iCs/>
        </w:rPr>
        <w:t>@bot.message_handler(content_types=['audio'])</w:t>
      </w:r>
      <w:r w:rsidR="00E40247" w:rsidRPr="00AD75F1">
        <w:rPr>
          <w:i/>
          <w:iCs/>
        </w:rPr>
        <w:t xml:space="preserve"> ;</w:t>
      </w:r>
    </w:p>
    <w:p w14:paraId="40E67399" w14:textId="635997E8" w:rsidR="00346C65" w:rsidRPr="00C5680F" w:rsidRDefault="00346C65" w:rsidP="00C9572F">
      <w:pPr>
        <w:pStyle w:val="af0"/>
        <w:numPr>
          <w:ilvl w:val="0"/>
          <w:numId w:val="28"/>
        </w:numPr>
        <w:jc w:val="left"/>
      </w:pPr>
      <w:r w:rsidRPr="00C5680F">
        <w:t>Призначення: обробник аудіо файлів для зберігання.</w:t>
      </w:r>
      <w:r w:rsidR="001A55D6" w:rsidRPr="00C5680F">
        <w:t xml:space="preserve"> </w:t>
      </w:r>
      <w:r w:rsidRPr="00C5680F">
        <w:t xml:space="preserve">Якщо користувач не в режимі додавання музики то </w:t>
      </w:r>
      <w:proofErr w:type="spellStart"/>
      <w:r w:rsidRPr="00AD75F1">
        <w:rPr>
          <w:i/>
          <w:iCs/>
        </w:rPr>
        <w:t>user_data</w:t>
      </w:r>
      <w:proofErr w:type="spellEnd"/>
      <w:r w:rsidR="001A55D6" w:rsidRPr="00AD75F1">
        <w:rPr>
          <w:i/>
          <w:iCs/>
        </w:rPr>
        <w:t xml:space="preserve"> </w:t>
      </w:r>
      <w:r w:rsidRPr="00AD75F1">
        <w:rPr>
          <w:i/>
          <w:iCs/>
        </w:rPr>
        <w:t>= {'</w:t>
      </w:r>
      <w:proofErr w:type="spellStart"/>
      <w:r w:rsidRPr="00AD75F1">
        <w:rPr>
          <w:i/>
          <w:iCs/>
        </w:rPr>
        <w:t>adding_music</w:t>
      </w:r>
      <w:proofErr w:type="spellEnd"/>
      <w:r w:rsidRPr="00AD75F1">
        <w:rPr>
          <w:i/>
          <w:iCs/>
        </w:rPr>
        <w:t xml:space="preserve">': </w:t>
      </w:r>
      <w:proofErr w:type="spellStart"/>
      <w:r w:rsidRPr="00AD75F1">
        <w:rPr>
          <w:i/>
          <w:iCs/>
        </w:rPr>
        <w:t>False</w:t>
      </w:r>
      <w:proofErr w:type="spellEnd"/>
      <w:r w:rsidRPr="00AD75F1">
        <w:rPr>
          <w:i/>
          <w:iCs/>
        </w:rPr>
        <w:t>}</w:t>
      </w:r>
      <w:r w:rsidR="00740B1E" w:rsidRPr="00C5680F">
        <w:t xml:space="preserve"> </w:t>
      </w:r>
      <w:r w:rsidRPr="00C5680F">
        <w:t>щоб бот не оброблював аудіо увесь час</w:t>
      </w:r>
      <w:r w:rsidR="00740B1E" w:rsidRPr="00C5680F">
        <w:t>;</w:t>
      </w:r>
    </w:p>
    <w:p w14:paraId="4911E229" w14:textId="074E32BD" w:rsidR="00346C65" w:rsidRPr="00C5680F" w:rsidRDefault="00346C65" w:rsidP="00C9572F">
      <w:pPr>
        <w:pStyle w:val="af0"/>
        <w:numPr>
          <w:ilvl w:val="0"/>
          <w:numId w:val="28"/>
        </w:numPr>
        <w:jc w:val="left"/>
      </w:pPr>
      <w:r w:rsidRPr="00C5680F">
        <w:t xml:space="preserve">Вивід: </w:t>
      </w:r>
      <w:r w:rsidR="00587047" w:rsidRPr="00C5680F">
        <w:t>якщо успішний сценарій то "Файл успішно додано до вашої бібліотеки!"</w:t>
      </w:r>
      <w:r w:rsidR="00740B1E" w:rsidRPr="00C5680F">
        <w:t>.</w:t>
      </w:r>
    </w:p>
    <w:p w14:paraId="3B20FA28" w14:textId="3F530906" w:rsidR="00587047" w:rsidRPr="00AD75F1" w:rsidRDefault="00587047" w:rsidP="00C9572F">
      <w:pPr>
        <w:pStyle w:val="af0"/>
        <w:numPr>
          <w:ilvl w:val="0"/>
          <w:numId w:val="5"/>
        </w:numPr>
        <w:jc w:val="left"/>
        <w:rPr>
          <w:i/>
          <w:iCs/>
        </w:rPr>
      </w:pPr>
      <w:r w:rsidRPr="00AD75F1">
        <w:rPr>
          <w:i/>
          <w:iCs/>
        </w:rPr>
        <w:lastRenderedPageBreak/>
        <w:t xml:space="preserve">@bot.callback_query_handler(func=lambda </w:t>
      </w:r>
      <w:proofErr w:type="spellStart"/>
      <w:r w:rsidRPr="00AD75F1">
        <w:rPr>
          <w:i/>
          <w:iCs/>
        </w:rPr>
        <w:t>call</w:t>
      </w:r>
      <w:proofErr w:type="spellEnd"/>
      <w:r w:rsidRPr="00AD75F1">
        <w:rPr>
          <w:i/>
          <w:iCs/>
        </w:rPr>
        <w:t xml:space="preserve">: </w:t>
      </w:r>
      <w:proofErr w:type="spellStart"/>
      <w:r w:rsidRPr="00AD75F1">
        <w:rPr>
          <w:i/>
          <w:iCs/>
        </w:rPr>
        <w:t>call.data</w:t>
      </w:r>
      <w:proofErr w:type="spellEnd"/>
      <w:r w:rsidRPr="00AD75F1">
        <w:rPr>
          <w:i/>
          <w:iCs/>
        </w:rPr>
        <w:t xml:space="preserve"> == '</w:t>
      </w:r>
      <w:proofErr w:type="spellStart"/>
      <w:r w:rsidRPr="00AD75F1">
        <w:rPr>
          <w:i/>
          <w:iCs/>
        </w:rPr>
        <w:t>music_option</w:t>
      </w:r>
      <w:proofErr w:type="spellEnd"/>
      <w:r w:rsidRPr="00AD75F1">
        <w:rPr>
          <w:i/>
          <w:iCs/>
        </w:rPr>
        <w:t>')</w:t>
      </w:r>
      <w:r w:rsidR="00E40247" w:rsidRPr="00AD75F1">
        <w:rPr>
          <w:i/>
          <w:iCs/>
        </w:rPr>
        <w:t>;</w:t>
      </w:r>
    </w:p>
    <w:p w14:paraId="4030165D" w14:textId="5DFD317C" w:rsidR="00587047" w:rsidRPr="00C5680F" w:rsidRDefault="00587047" w:rsidP="00C9572F">
      <w:pPr>
        <w:pStyle w:val="af0"/>
        <w:numPr>
          <w:ilvl w:val="0"/>
          <w:numId w:val="28"/>
        </w:numPr>
        <w:jc w:val="left"/>
      </w:pPr>
      <w:r w:rsidRPr="00C5680F">
        <w:t>Призначення: надає користувачу змогу прослухати додані треки</w:t>
      </w:r>
      <w:r w:rsidR="00740B1E" w:rsidRPr="00C5680F">
        <w:t>;</w:t>
      </w:r>
    </w:p>
    <w:p w14:paraId="0EBE6FC6" w14:textId="20CAB810" w:rsidR="00587047" w:rsidRPr="00C5680F" w:rsidRDefault="00587047" w:rsidP="00C9572F">
      <w:pPr>
        <w:pStyle w:val="af0"/>
        <w:numPr>
          <w:ilvl w:val="0"/>
          <w:numId w:val="28"/>
        </w:numPr>
        <w:jc w:val="left"/>
      </w:pPr>
      <w:r w:rsidRPr="00C5680F">
        <w:t>Вивід: Повідомлення з першою доданою музикою та кнопками: назад та пагінації (сторінками) тобто наступна та попередня музика.</w:t>
      </w:r>
    </w:p>
    <w:p w14:paraId="623D6829" w14:textId="7ACDAC2C" w:rsidR="00587047" w:rsidRPr="00AD75F1" w:rsidRDefault="00823B2C" w:rsidP="00C9572F">
      <w:pPr>
        <w:pStyle w:val="af0"/>
        <w:numPr>
          <w:ilvl w:val="0"/>
          <w:numId w:val="5"/>
        </w:numPr>
        <w:jc w:val="left"/>
        <w:rPr>
          <w:i/>
          <w:iCs/>
        </w:rPr>
      </w:pPr>
      <w:r w:rsidRPr="00AD75F1">
        <w:rPr>
          <w:i/>
          <w:iCs/>
        </w:rPr>
        <w:t xml:space="preserve">@bot.callback_query_handler(func=lambda </w:t>
      </w:r>
      <w:proofErr w:type="spellStart"/>
      <w:r w:rsidRPr="00AD75F1">
        <w:rPr>
          <w:i/>
          <w:iCs/>
        </w:rPr>
        <w:t>call</w:t>
      </w:r>
      <w:proofErr w:type="spellEnd"/>
      <w:r w:rsidRPr="00AD75F1">
        <w:rPr>
          <w:i/>
          <w:iCs/>
        </w:rPr>
        <w:t xml:space="preserve">: </w:t>
      </w:r>
      <w:proofErr w:type="spellStart"/>
      <w:r w:rsidRPr="00AD75F1">
        <w:rPr>
          <w:i/>
          <w:iCs/>
        </w:rPr>
        <w:t>call.data</w:t>
      </w:r>
      <w:proofErr w:type="spellEnd"/>
      <w:r w:rsidRPr="00AD75F1">
        <w:rPr>
          <w:i/>
          <w:iCs/>
        </w:rPr>
        <w:t xml:space="preserve"> == '</w:t>
      </w:r>
      <w:proofErr w:type="spellStart"/>
      <w:r w:rsidRPr="00AD75F1">
        <w:rPr>
          <w:i/>
          <w:iCs/>
        </w:rPr>
        <w:t>playlist</w:t>
      </w:r>
      <w:proofErr w:type="spellEnd"/>
      <w:r w:rsidRPr="00AD75F1">
        <w:rPr>
          <w:i/>
          <w:iCs/>
        </w:rPr>
        <w:t>')</w:t>
      </w:r>
      <w:r w:rsidR="00E40247" w:rsidRPr="00AD75F1">
        <w:rPr>
          <w:i/>
          <w:iCs/>
        </w:rPr>
        <w:t>;</w:t>
      </w:r>
    </w:p>
    <w:p w14:paraId="521BD3B2" w14:textId="03E45EB4" w:rsidR="00346C65" w:rsidRPr="00C5680F" w:rsidRDefault="00823B2C" w:rsidP="00C9572F">
      <w:pPr>
        <w:pStyle w:val="af0"/>
        <w:numPr>
          <w:ilvl w:val="0"/>
          <w:numId w:val="30"/>
        </w:numPr>
        <w:jc w:val="left"/>
      </w:pPr>
      <w:r w:rsidRPr="00C5680F">
        <w:t>Призначення: надає користувачу меню користування плейлистами</w:t>
      </w:r>
      <w:r w:rsidR="00740B1E" w:rsidRPr="00C5680F">
        <w:t>;</w:t>
      </w:r>
    </w:p>
    <w:p w14:paraId="5C83BC21" w14:textId="4E665BCE" w:rsidR="00F466D1" w:rsidRPr="00C5680F" w:rsidRDefault="00823B2C" w:rsidP="00C9572F">
      <w:pPr>
        <w:pStyle w:val="af0"/>
        <w:numPr>
          <w:ilvl w:val="0"/>
          <w:numId w:val="30"/>
        </w:numPr>
        <w:jc w:val="left"/>
      </w:pPr>
      <w:r w:rsidRPr="00C5680F">
        <w:t xml:space="preserve">Вивід: Повідомлення з </w:t>
      </w:r>
      <w:r w:rsidR="00740B1E" w:rsidRPr="00C5680F">
        <w:t>інформацією про кнопки.</w:t>
      </w:r>
    </w:p>
    <w:p w14:paraId="5FE8A936" w14:textId="4D6FBA52" w:rsidR="00F466D1" w:rsidRPr="00AD75F1" w:rsidRDefault="00F466D1" w:rsidP="00C9572F">
      <w:pPr>
        <w:pStyle w:val="af0"/>
        <w:numPr>
          <w:ilvl w:val="0"/>
          <w:numId w:val="5"/>
        </w:numPr>
        <w:jc w:val="left"/>
        <w:rPr>
          <w:i/>
          <w:iCs/>
        </w:rPr>
      </w:pPr>
      <w:r w:rsidRPr="00C5680F">
        <w:t xml:space="preserve"> </w:t>
      </w:r>
      <w:r w:rsidRPr="00AD75F1">
        <w:rPr>
          <w:i/>
          <w:iCs/>
        </w:rPr>
        <w:t xml:space="preserve">@bot.callback_query_handler(func=lambda </w:t>
      </w:r>
      <w:proofErr w:type="spellStart"/>
      <w:r w:rsidRPr="00AD75F1">
        <w:rPr>
          <w:i/>
          <w:iCs/>
        </w:rPr>
        <w:t>call</w:t>
      </w:r>
      <w:proofErr w:type="spellEnd"/>
      <w:r w:rsidRPr="00AD75F1">
        <w:rPr>
          <w:i/>
          <w:iCs/>
        </w:rPr>
        <w:t xml:space="preserve">: </w:t>
      </w:r>
      <w:proofErr w:type="spellStart"/>
      <w:r w:rsidRPr="00AD75F1">
        <w:rPr>
          <w:i/>
          <w:iCs/>
        </w:rPr>
        <w:t>call.data</w:t>
      </w:r>
      <w:proofErr w:type="spellEnd"/>
      <w:r w:rsidRPr="00AD75F1">
        <w:rPr>
          <w:i/>
          <w:iCs/>
        </w:rPr>
        <w:t xml:space="preserve"> == '</w:t>
      </w:r>
      <w:proofErr w:type="spellStart"/>
      <w:r w:rsidRPr="00AD75F1">
        <w:rPr>
          <w:i/>
          <w:iCs/>
        </w:rPr>
        <w:t>create_playlist</w:t>
      </w:r>
      <w:proofErr w:type="spellEnd"/>
      <w:r w:rsidRPr="00AD75F1">
        <w:rPr>
          <w:i/>
          <w:iCs/>
        </w:rPr>
        <w:t>')</w:t>
      </w:r>
      <w:r w:rsidR="00AD75F1">
        <w:rPr>
          <w:i/>
          <w:iCs/>
          <w:lang w:val="en-US"/>
        </w:rPr>
        <w:t>;</w:t>
      </w:r>
    </w:p>
    <w:p w14:paraId="76E0CB25" w14:textId="1B9062FE" w:rsidR="00F466D1" w:rsidRPr="00C5680F" w:rsidRDefault="00F466D1" w:rsidP="00C9572F">
      <w:pPr>
        <w:pStyle w:val="af0"/>
        <w:numPr>
          <w:ilvl w:val="0"/>
          <w:numId w:val="31"/>
        </w:numPr>
        <w:jc w:val="left"/>
      </w:pPr>
      <w:r w:rsidRPr="00C5680F">
        <w:t>Призначення: надає користувачу змогу створити плейлист</w:t>
      </w:r>
      <w:r w:rsidR="00740B1E" w:rsidRPr="00C5680F">
        <w:t>;</w:t>
      </w:r>
    </w:p>
    <w:p w14:paraId="73E13F9F" w14:textId="3E0BCD83" w:rsidR="00A019F4" w:rsidRPr="00C5680F" w:rsidRDefault="00F466D1" w:rsidP="00C9572F">
      <w:pPr>
        <w:pStyle w:val="af0"/>
        <w:numPr>
          <w:ilvl w:val="0"/>
          <w:numId w:val="31"/>
        </w:numPr>
        <w:jc w:val="left"/>
      </w:pPr>
      <w:r w:rsidRPr="00C5680F">
        <w:t xml:space="preserve">Вивід: Повідомлення" </w:t>
      </w:r>
      <w:proofErr w:type="spellStart"/>
      <w:r w:rsidRPr="00C5680F">
        <w:t>Плейлист</w:t>
      </w:r>
      <w:proofErr w:type="spellEnd"/>
      <w:r w:rsidRPr="00C5680F">
        <w:t xml:space="preserve"> '</w:t>
      </w:r>
      <w:r w:rsidRPr="00AD75F1">
        <w:rPr>
          <w:i/>
          <w:iCs/>
        </w:rPr>
        <w:t>{</w:t>
      </w:r>
      <w:proofErr w:type="spellStart"/>
      <w:r w:rsidRPr="00AD75F1">
        <w:rPr>
          <w:i/>
          <w:iCs/>
        </w:rPr>
        <w:t>playlist_name</w:t>
      </w:r>
      <w:proofErr w:type="spellEnd"/>
      <w:r w:rsidRPr="00AD75F1">
        <w:rPr>
          <w:i/>
          <w:iCs/>
        </w:rPr>
        <w:t>}</w:t>
      </w:r>
      <w:r w:rsidRPr="00C5680F">
        <w:t>' успішно створено!"</w:t>
      </w:r>
      <w:r w:rsidR="00740B1E" w:rsidRPr="00C5680F">
        <w:t>.</w:t>
      </w:r>
    </w:p>
    <w:p w14:paraId="5E4963A7" w14:textId="325C5BED" w:rsidR="00B413AB" w:rsidRPr="00C5680F" w:rsidRDefault="00B413AB" w:rsidP="00C9572F">
      <w:pPr>
        <w:pStyle w:val="af0"/>
        <w:numPr>
          <w:ilvl w:val="0"/>
          <w:numId w:val="5"/>
        </w:numPr>
      </w:pPr>
      <w:proofErr w:type="spellStart"/>
      <w:r w:rsidRPr="00AD75F1">
        <w:rPr>
          <w:i/>
          <w:iCs/>
        </w:rPr>
        <w:t>def</w:t>
      </w:r>
      <w:proofErr w:type="spellEnd"/>
      <w:r w:rsidRPr="00AD75F1">
        <w:rPr>
          <w:i/>
          <w:iCs/>
        </w:rPr>
        <w:t xml:space="preserve"> </w:t>
      </w:r>
      <w:proofErr w:type="spellStart"/>
      <w:r w:rsidRPr="00AD75F1">
        <w:rPr>
          <w:i/>
          <w:iCs/>
        </w:rPr>
        <w:t>save_music</w:t>
      </w:r>
      <w:proofErr w:type="spellEnd"/>
      <w:r w:rsidRPr="00AD75F1">
        <w:rPr>
          <w:i/>
          <w:iCs/>
        </w:rPr>
        <w:t>(</w:t>
      </w:r>
      <w:proofErr w:type="spellStart"/>
      <w:r w:rsidRPr="00AD75F1">
        <w:rPr>
          <w:i/>
          <w:iCs/>
        </w:rPr>
        <w:t>music_data</w:t>
      </w:r>
      <w:proofErr w:type="spellEnd"/>
      <w:r w:rsidRPr="00AD75F1">
        <w:rPr>
          <w:i/>
          <w:iCs/>
        </w:rPr>
        <w:t>):</w:t>
      </w:r>
      <w:r w:rsidRPr="00C5680F">
        <w:t xml:space="preserve"> - зберігає </w:t>
      </w:r>
      <w:r w:rsidRPr="00AD75F1">
        <w:rPr>
          <w:i/>
          <w:iCs/>
        </w:rPr>
        <w:t xml:space="preserve">ID </w:t>
      </w:r>
      <w:r w:rsidRPr="00C5680F">
        <w:t xml:space="preserve">файлу в </w:t>
      </w:r>
      <w:proofErr w:type="spellStart"/>
      <w:r w:rsidRPr="00AD75F1">
        <w:rPr>
          <w:i/>
          <w:iCs/>
        </w:rPr>
        <w:t>json</w:t>
      </w:r>
      <w:proofErr w:type="spellEnd"/>
      <w:r w:rsidR="00E40247" w:rsidRPr="00C5680F">
        <w:t>;</w:t>
      </w:r>
    </w:p>
    <w:p w14:paraId="6A34CF7C" w14:textId="1D214FF2" w:rsidR="00B413AB" w:rsidRPr="00C5680F" w:rsidRDefault="00B413AB" w:rsidP="00C9572F">
      <w:pPr>
        <w:pStyle w:val="af0"/>
        <w:numPr>
          <w:ilvl w:val="0"/>
          <w:numId w:val="5"/>
        </w:numPr>
      </w:pPr>
      <w:proofErr w:type="spellStart"/>
      <w:r w:rsidRPr="00AD75F1">
        <w:rPr>
          <w:i/>
          <w:iCs/>
        </w:rPr>
        <w:t>def</w:t>
      </w:r>
      <w:proofErr w:type="spellEnd"/>
      <w:r w:rsidRPr="00AD75F1">
        <w:rPr>
          <w:i/>
          <w:iCs/>
        </w:rPr>
        <w:t xml:space="preserve"> </w:t>
      </w:r>
      <w:proofErr w:type="spellStart"/>
      <w:r w:rsidRPr="00AD75F1">
        <w:rPr>
          <w:i/>
          <w:iCs/>
        </w:rPr>
        <w:t>load_music</w:t>
      </w:r>
      <w:proofErr w:type="spellEnd"/>
      <w:r w:rsidRPr="00AD75F1">
        <w:rPr>
          <w:i/>
          <w:iCs/>
        </w:rPr>
        <w:t>():</w:t>
      </w:r>
      <w:r w:rsidRPr="00C5680F">
        <w:t xml:space="preserve"> - завантажує музику з файлу </w:t>
      </w:r>
      <w:proofErr w:type="spellStart"/>
      <w:r w:rsidRPr="00AD75F1">
        <w:rPr>
          <w:i/>
          <w:iCs/>
        </w:rPr>
        <w:t>json</w:t>
      </w:r>
      <w:proofErr w:type="spellEnd"/>
      <w:r w:rsidR="00E40247" w:rsidRPr="00C5680F">
        <w:t>;</w:t>
      </w:r>
    </w:p>
    <w:p w14:paraId="6902AEE5" w14:textId="4BAFE8C1" w:rsidR="00B413AB" w:rsidRPr="00C5680F" w:rsidRDefault="00B413AB" w:rsidP="00C9572F">
      <w:pPr>
        <w:pStyle w:val="af0"/>
        <w:numPr>
          <w:ilvl w:val="0"/>
          <w:numId w:val="5"/>
        </w:numPr>
      </w:pPr>
      <w:proofErr w:type="spellStart"/>
      <w:r w:rsidRPr="00AD75F1">
        <w:rPr>
          <w:i/>
          <w:iCs/>
        </w:rPr>
        <w:t>def</w:t>
      </w:r>
      <w:proofErr w:type="spellEnd"/>
      <w:r w:rsidRPr="00AD75F1">
        <w:rPr>
          <w:i/>
          <w:iCs/>
        </w:rPr>
        <w:t xml:space="preserve"> </w:t>
      </w:r>
      <w:proofErr w:type="spellStart"/>
      <w:r w:rsidRPr="00AD75F1">
        <w:rPr>
          <w:i/>
          <w:iCs/>
        </w:rPr>
        <w:t>load_playlists</w:t>
      </w:r>
      <w:proofErr w:type="spellEnd"/>
      <w:r w:rsidRPr="00AD75F1">
        <w:rPr>
          <w:i/>
          <w:iCs/>
        </w:rPr>
        <w:t>():</w:t>
      </w:r>
      <w:r w:rsidRPr="00C5680F">
        <w:t xml:space="preserve"> - Завантажує </w:t>
      </w:r>
      <w:proofErr w:type="spellStart"/>
      <w:r w:rsidRPr="00C5680F">
        <w:t>плейлисти</w:t>
      </w:r>
      <w:proofErr w:type="spellEnd"/>
      <w:r w:rsidRPr="00C5680F">
        <w:t xml:space="preserve"> з файлу у глобальну змінну </w:t>
      </w:r>
      <w:r w:rsidR="00AD75F1">
        <w:rPr>
          <w:i/>
          <w:iCs/>
          <w:lang w:val="en-US"/>
        </w:rPr>
        <w:t>“</w:t>
      </w:r>
      <w:proofErr w:type="spellStart"/>
      <w:r w:rsidRPr="00AD75F1">
        <w:rPr>
          <w:i/>
          <w:iCs/>
        </w:rPr>
        <w:t>playlists</w:t>
      </w:r>
      <w:proofErr w:type="spellEnd"/>
      <w:r w:rsidR="00AD75F1">
        <w:rPr>
          <w:i/>
          <w:iCs/>
          <w:lang w:val="en-US"/>
        </w:rPr>
        <w:t>”</w:t>
      </w:r>
      <w:r w:rsidR="00E40247" w:rsidRPr="00AD75F1">
        <w:rPr>
          <w:i/>
          <w:iCs/>
        </w:rPr>
        <w:t>;</w:t>
      </w:r>
    </w:p>
    <w:p w14:paraId="202C7FD6" w14:textId="177AA8EE" w:rsidR="00B413AB" w:rsidRPr="00C5680F" w:rsidRDefault="00B413AB" w:rsidP="00C9572F">
      <w:pPr>
        <w:pStyle w:val="af0"/>
        <w:numPr>
          <w:ilvl w:val="0"/>
          <w:numId w:val="5"/>
        </w:numPr>
      </w:pPr>
      <w:proofErr w:type="spellStart"/>
      <w:r w:rsidRPr="00AD75F1">
        <w:rPr>
          <w:i/>
          <w:iCs/>
        </w:rPr>
        <w:t>def</w:t>
      </w:r>
      <w:proofErr w:type="spellEnd"/>
      <w:r w:rsidRPr="00AD75F1">
        <w:rPr>
          <w:i/>
          <w:iCs/>
        </w:rPr>
        <w:t xml:space="preserve"> </w:t>
      </w:r>
      <w:proofErr w:type="spellStart"/>
      <w:r w:rsidRPr="00AD75F1">
        <w:rPr>
          <w:i/>
          <w:iCs/>
        </w:rPr>
        <w:t>save_playlists</w:t>
      </w:r>
      <w:proofErr w:type="spellEnd"/>
      <w:r w:rsidRPr="00AD75F1">
        <w:rPr>
          <w:i/>
          <w:iCs/>
        </w:rPr>
        <w:t>():</w:t>
      </w:r>
      <w:r w:rsidRPr="00C5680F">
        <w:t xml:space="preserve"> - Зберігає </w:t>
      </w:r>
      <w:proofErr w:type="spellStart"/>
      <w:r w:rsidRPr="00C5680F">
        <w:t>плейлисти</w:t>
      </w:r>
      <w:proofErr w:type="spellEnd"/>
      <w:r w:rsidRPr="00C5680F">
        <w:t xml:space="preserve"> у файл </w:t>
      </w:r>
      <w:proofErr w:type="spellStart"/>
      <w:r w:rsidRPr="00AD75F1">
        <w:rPr>
          <w:i/>
          <w:iCs/>
        </w:rPr>
        <w:t>json</w:t>
      </w:r>
      <w:proofErr w:type="spellEnd"/>
      <w:r w:rsidR="00E40247" w:rsidRPr="00C5680F">
        <w:t>;</w:t>
      </w:r>
    </w:p>
    <w:p w14:paraId="0E61F5BD" w14:textId="3CD591E2" w:rsidR="00B413AB" w:rsidRPr="00C5680F" w:rsidRDefault="00B413AB" w:rsidP="00C9572F">
      <w:pPr>
        <w:pStyle w:val="af0"/>
        <w:numPr>
          <w:ilvl w:val="0"/>
          <w:numId w:val="5"/>
        </w:numPr>
      </w:pPr>
      <w:proofErr w:type="spellStart"/>
      <w:r w:rsidRPr="00AD75F1">
        <w:rPr>
          <w:i/>
          <w:iCs/>
        </w:rPr>
        <w:t>def</w:t>
      </w:r>
      <w:proofErr w:type="spellEnd"/>
      <w:r w:rsidRPr="00AD75F1">
        <w:rPr>
          <w:i/>
          <w:iCs/>
        </w:rPr>
        <w:t xml:space="preserve"> </w:t>
      </w:r>
      <w:proofErr w:type="spellStart"/>
      <w:r w:rsidRPr="00AD75F1">
        <w:rPr>
          <w:i/>
          <w:iCs/>
        </w:rPr>
        <w:t>get_user_playlists</w:t>
      </w:r>
      <w:proofErr w:type="spellEnd"/>
      <w:r w:rsidRPr="00AD75F1">
        <w:rPr>
          <w:i/>
          <w:iCs/>
        </w:rPr>
        <w:t>(</w:t>
      </w:r>
      <w:proofErr w:type="spellStart"/>
      <w:r w:rsidRPr="00AD75F1">
        <w:rPr>
          <w:i/>
          <w:iCs/>
        </w:rPr>
        <w:t>user_id</w:t>
      </w:r>
      <w:proofErr w:type="spellEnd"/>
      <w:r w:rsidRPr="00AD75F1">
        <w:rPr>
          <w:i/>
          <w:iCs/>
        </w:rPr>
        <w:t>):</w:t>
      </w:r>
      <w:r w:rsidRPr="00C5680F">
        <w:t xml:space="preserve"> - Повертає плейлисти користувача за його </w:t>
      </w:r>
      <w:r w:rsidRPr="00AD75F1">
        <w:rPr>
          <w:i/>
          <w:iCs/>
        </w:rPr>
        <w:t>ID</w:t>
      </w:r>
      <w:r w:rsidR="00E40247" w:rsidRPr="00C5680F">
        <w:t>;</w:t>
      </w:r>
    </w:p>
    <w:p w14:paraId="0706EFB8" w14:textId="71FE262F" w:rsidR="00B413AB" w:rsidRPr="00C5680F" w:rsidRDefault="00B413AB" w:rsidP="00C9572F">
      <w:pPr>
        <w:pStyle w:val="af0"/>
        <w:numPr>
          <w:ilvl w:val="0"/>
          <w:numId w:val="5"/>
        </w:numPr>
      </w:pPr>
      <w:proofErr w:type="spellStart"/>
      <w:r w:rsidRPr="00AD75F1">
        <w:rPr>
          <w:i/>
          <w:iCs/>
        </w:rPr>
        <w:t>def</w:t>
      </w:r>
      <w:proofErr w:type="spellEnd"/>
      <w:r w:rsidRPr="00AD75F1">
        <w:rPr>
          <w:i/>
          <w:iCs/>
        </w:rPr>
        <w:t xml:space="preserve"> </w:t>
      </w:r>
      <w:proofErr w:type="spellStart"/>
      <w:r w:rsidRPr="00AD75F1">
        <w:rPr>
          <w:i/>
          <w:iCs/>
        </w:rPr>
        <w:t>update_user_playlists</w:t>
      </w:r>
      <w:proofErr w:type="spellEnd"/>
      <w:r w:rsidRPr="00AD75F1">
        <w:rPr>
          <w:i/>
          <w:iCs/>
        </w:rPr>
        <w:t>(</w:t>
      </w:r>
      <w:proofErr w:type="spellStart"/>
      <w:r w:rsidRPr="00AD75F1">
        <w:rPr>
          <w:i/>
          <w:iCs/>
        </w:rPr>
        <w:t>user_id</w:t>
      </w:r>
      <w:proofErr w:type="spellEnd"/>
      <w:r w:rsidRPr="00AD75F1">
        <w:rPr>
          <w:i/>
          <w:iCs/>
        </w:rPr>
        <w:t xml:space="preserve">, </w:t>
      </w:r>
      <w:proofErr w:type="spellStart"/>
      <w:r w:rsidRPr="00AD75F1">
        <w:rPr>
          <w:i/>
          <w:iCs/>
        </w:rPr>
        <w:t>updated_playlists</w:t>
      </w:r>
      <w:proofErr w:type="spellEnd"/>
      <w:r w:rsidRPr="00AD75F1">
        <w:rPr>
          <w:i/>
          <w:iCs/>
        </w:rPr>
        <w:t>):</w:t>
      </w:r>
      <w:r w:rsidRPr="00C5680F">
        <w:t xml:space="preserve"> - оновлює інформацію в </w:t>
      </w:r>
      <w:proofErr w:type="spellStart"/>
      <w:r w:rsidRPr="00C5680F">
        <w:t>плейлистах</w:t>
      </w:r>
      <w:proofErr w:type="spellEnd"/>
      <w:r w:rsidR="00740B1E" w:rsidRPr="00C5680F">
        <w:t>.</w:t>
      </w:r>
    </w:p>
    <w:p w14:paraId="0F27A05E" w14:textId="77777777" w:rsidR="008B31C0" w:rsidRPr="00C5680F" w:rsidRDefault="008B31C0">
      <w:pPr>
        <w:jc w:val="left"/>
        <w:rPr>
          <w:b/>
          <w:bCs/>
        </w:rPr>
      </w:pPr>
      <w:r w:rsidRPr="00C5680F">
        <w:rPr>
          <w:b/>
          <w:bCs/>
        </w:rPr>
        <w:br w:type="page"/>
      </w:r>
    </w:p>
    <w:p w14:paraId="47650DA8" w14:textId="6A688794" w:rsidR="005902B5" w:rsidRPr="00C5680F" w:rsidRDefault="005902B5" w:rsidP="001F1DCA">
      <w:pPr>
        <w:pStyle w:val="1"/>
        <w:rPr>
          <w:bCs/>
        </w:rPr>
      </w:pPr>
      <w:bookmarkStart w:id="12" w:name="_Toc196771895"/>
      <w:r w:rsidRPr="00C5680F">
        <w:lastRenderedPageBreak/>
        <w:t>4 ОПИС ПРОГРАМ</w:t>
      </w:r>
      <w:r w:rsidR="001F1DCA" w:rsidRPr="00C5680F">
        <w:t>НОГО ЗАБЕЗПЕЧЕННЯ</w:t>
      </w:r>
      <w:bookmarkEnd w:id="12"/>
    </w:p>
    <w:p w14:paraId="399E56A8" w14:textId="40FAF5A8" w:rsidR="00740B1E" w:rsidRPr="00C5680F" w:rsidRDefault="00B413AB" w:rsidP="001F1DCA">
      <w:pPr>
        <w:pStyle w:val="2"/>
      </w:pPr>
      <w:bookmarkStart w:id="13" w:name="_Toc196771896"/>
      <w:r w:rsidRPr="00C5680F">
        <w:rPr>
          <w:color w:val="0D0D0D" w:themeColor="text1" w:themeTint="F2"/>
        </w:rPr>
        <w:t xml:space="preserve">4.1 </w:t>
      </w:r>
      <w:r w:rsidR="000B7272" w:rsidRPr="00C5680F">
        <w:t>Вибір програмного засобу</w:t>
      </w:r>
      <w:bookmarkEnd w:id="13"/>
    </w:p>
    <w:p w14:paraId="6EB086C7" w14:textId="32F18EB2" w:rsidR="00B413AB" w:rsidRPr="00C5680F" w:rsidRDefault="00B413AB" w:rsidP="001F1DCA">
      <w:pPr>
        <w:ind w:firstLine="709"/>
      </w:pPr>
      <w:r w:rsidRPr="00C5680F">
        <w:t xml:space="preserve">Для розробки бота обрано наступне </w:t>
      </w:r>
      <w:r w:rsidR="005902B5" w:rsidRPr="00C5680F">
        <w:t>ПЗ</w:t>
      </w:r>
      <w:r w:rsidRPr="00C5680F">
        <w:t xml:space="preserve"> та інструменти:</w:t>
      </w:r>
    </w:p>
    <w:p w14:paraId="09E2DF94" w14:textId="2D40A789" w:rsidR="00B413AB" w:rsidRPr="00C5680F" w:rsidRDefault="00B413AB" w:rsidP="00053044">
      <w:pPr>
        <w:numPr>
          <w:ilvl w:val="1"/>
          <w:numId w:val="34"/>
        </w:numPr>
        <w:tabs>
          <w:tab w:val="left" w:pos="1134"/>
        </w:tabs>
        <w:ind w:left="0" w:firstLine="709"/>
      </w:pPr>
      <w:r w:rsidRPr="00C5680F">
        <w:t xml:space="preserve">Мова програмування </w:t>
      </w:r>
      <w:r w:rsidRPr="00AD75F1">
        <w:rPr>
          <w:i/>
          <w:iCs/>
        </w:rPr>
        <w:t>Python</w:t>
      </w:r>
      <w:r w:rsidR="00053044" w:rsidRPr="00AD75F1">
        <w:rPr>
          <w:i/>
          <w:iCs/>
        </w:rPr>
        <w:t xml:space="preserve">. </w:t>
      </w:r>
      <w:r w:rsidRPr="00AD75F1">
        <w:rPr>
          <w:i/>
          <w:iCs/>
        </w:rPr>
        <w:t>Py</w:t>
      </w:r>
      <w:r w:rsidRPr="00C5680F">
        <w:t xml:space="preserve"> обраний завдяки своїй зручності та популярності в розробці ботів, наявності бібліотек для роботи з </w:t>
      </w:r>
      <w:r w:rsidRPr="00AD75F1">
        <w:rPr>
          <w:i/>
          <w:iCs/>
        </w:rPr>
        <w:t>Telegram API</w:t>
      </w:r>
      <w:r w:rsidRPr="00C5680F">
        <w:t xml:space="preserve"> та можливості ефективно працювати з аудіофайлами.</w:t>
      </w:r>
    </w:p>
    <w:p w14:paraId="4653970D" w14:textId="77FC0592" w:rsidR="00B413AB" w:rsidRPr="00C5680F" w:rsidRDefault="00B413AB" w:rsidP="00053044">
      <w:pPr>
        <w:numPr>
          <w:ilvl w:val="1"/>
          <w:numId w:val="34"/>
        </w:numPr>
        <w:tabs>
          <w:tab w:val="left" w:pos="1134"/>
        </w:tabs>
        <w:ind w:left="0" w:firstLine="709"/>
      </w:pPr>
      <w:r w:rsidRPr="00C5680F">
        <w:t xml:space="preserve">Бібліотека </w:t>
      </w:r>
      <w:r w:rsidRPr="00AD75F1">
        <w:rPr>
          <w:i/>
          <w:iCs/>
        </w:rPr>
        <w:t>Telebot</w:t>
      </w:r>
      <w:r w:rsidR="00053044" w:rsidRPr="00AD75F1">
        <w:rPr>
          <w:i/>
          <w:iCs/>
        </w:rPr>
        <w:t xml:space="preserve">. </w:t>
      </w:r>
      <w:r w:rsidRPr="00AD75F1">
        <w:rPr>
          <w:i/>
          <w:iCs/>
        </w:rPr>
        <w:t>Telebot</w:t>
      </w:r>
      <w:r w:rsidRPr="00C5680F">
        <w:t xml:space="preserve"> </w:t>
      </w:r>
      <w:r w:rsidR="00D82C39" w:rsidRPr="00C5680F">
        <w:t>–</w:t>
      </w:r>
      <w:r w:rsidRPr="00C5680F">
        <w:t xml:space="preserve"> потужна бібліотека для створення ботів на </w:t>
      </w:r>
      <w:proofErr w:type="spellStart"/>
      <w:r w:rsidRPr="00C5680F">
        <w:t>Py</w:t>
      </w:r>
      <w:proofErr w:type="spellEnd"/>
      <w:r w:rsidRPr="00C5680F">
        <w:t xml:space="preserve">, яка забезпечує простий інтерфейс для взаємодії з </w:t>
      </w:r>
      <w:r w:rsidRPr="00AD75F1">
        <w:rPr>
          <w:i/>
          <w:iCs/>
        </w:rPr>
        <w:t>Telegram API</w:t>
      </w:r>
      <w:r w:rsidRPr="00C5680F">
        <w:t xml:space="preserve">. Вона підтримує обробку повідомлень, </w:t>
      </w:r>
      <w:proofErr w:type="spellStart"/>
      <w:r w:rsidRPr="00C5680F">
        <w:t>медіафайлів</w:t>
      </w:r>
      <w:proofErr w:type="spellEnd"/>
      <w:r w:rsidRPr="00C5680F">
        <w:t>, клавіатур, кнопок і дозволяє легко реалізувати необхідний функціонал.</w:t>
      </w:r>
    </w:p>
    <w:p w14:paraId="37128611" w14:textId="4987C99E" w:rsidR="00B413AB" w:rsidRPr="00C5680F" w:rsidRDefault="00B413AB" w:rsidP="00053044">
      <w:pPr>
        <w:numPr>
          <w:ilvl w:val="1"/>
          <w:numId w:val="34"/>
        </w:numPr>
        <w:tabs>
          <w:tab w:val="left" w:pos="1134"/>
        </w:tabs>
        <w:ind w:left="0" w:firstLine="709"/>
      </w:pPr>
      <w:r w:rsidRPr="00C5680F">
        <w:t xml:space="preserve">Середовище розробки </w:t>
      </w:r>
      <w:proofErr w:type="spellStart"/>
      <w:r w:rsidRPr="00AD75F1">
        <w:rPr>
          <w:i/>
          <w:iCs/>
        </w:rPr>
        <w:t>Visual</w:t>
      </w:r>
      <w:proofErr w:type="spellEnd"/>
      <w:r w:rsidRPr="00AD75F1">
        <w:rPr>
          <w:i/>
          <w:iCs/>
        </w:rPr>
        <w:t xml:space="preserve"> </w:t>
      </w:r>
      <w:proofErr w:type="spellStart"/>
      <w:r w:rsidRPr="00AD75F1">
        <w:rPr>
          <w:i/>
          <w:iCs/>
        </w:rPr>
        <w:t>Studio</w:t>
      </w:r>
      <w:proofErr w:type="spellEnd"/>
      <w:r w:rsidRPr="00AD75F1">
        <w:rPr>
          <w:i/>
          <w:iCs/>
        </w:rPr>
        <w:t xml:space="preserve"> </w:t>
      </w:r>
      <w:proofErr w:type="spellStart"/>
      <w:r w:rsidRPr="00AD75F1">
        <w:rPr>
          <w:i/>
          <w:iCs/>
        </w:rPr>
        <w:t>Code</w:t>
      </w:r>
      <w:proofErr w:type="spellEnd"/>
      <w:r w:rsidRPr="00AD75F1">
        <w:rPr>
          <w:i/>
          <w:iCs/>
        </w:rPr>
        <w:t xml:space="preserve"> (VS)</w:t>
      </w:r>
      <w:r w:rsidR="00053044" w:rsidRPr="00AD75F1">
        <w:rPr>
          <w:i/>
          <w:iCs/>
        </w:rPr>
        <w:t>.</w:t>
      </w:r>
      <w:r w:rsidR="00053044">
        <w:t xml:space="preserve"> </w:t>
      </w:r>
      <w:r w:rsidRPr="00AD75F1">
        <w:rPr>
          <w:i/>
          <w:iCs/>
        </w:rPr>
        <w:t>VS</w:t>
      </w:r>
      <w:r w:rsidRPr="00C5680F">
        <w:t xml:space="preserve"> використовується як середовище розробки через свою зручність, підтримку </w:t>
      </w:r>
      <w:r w:rsidRPr="00D57012">
        <w:rPr>
          <w:i/>
          <w:iCs/>
        </w:rPr>
        <w:t>Py</w:t>
      </w:r>
      <w:r w:rsidRPr="00C5680F">
        <w:t xml:space="preserve"> і наявність плагінів для ефективної роботи з кодом і тестуванням.</w:t>
      </w:r>
    </w:p>
    <w:p w14:paraId="1A5FF05D" w14:textId="3FF23EA5" w:rsidR="00B413AB" w:rsidRPr="00C5680F" w:rsidRDefault="00B413AB" w:rsidP="00053044">
      <w:pPr>
        <w:numPr>
          <w:ilvl w:val="1"/>
          <w:numId w:val="34"/>
        </w:numPr>
        <w:tabs>
          <w:tab w:val="left" w:pos="1134"/>
        </w:tabs>
        <w:ind w:left="0" w:firstLine="709"/>
      </w:pPr>
      <w:r w:rsidRPr="00AD75F1">
        <w:rPr>
          <w:i/>
          <w:iCs/>
        </w:rPr>
        <w:t>JSON</w:t>
      </w:r>
      <w:r w:rsidRPr="00C5680F">
        <w:t xml:space="preserve"> файли для зберігання даних</w:t>
      </w:r>
      <w:r w:rsidR="00053044">
        <w:t xml:space="preserve">. </w:t>
      </w:r>
      <w:r w:rsidRPr="00C5680F">
        <w:t xml:space="preserve">У цьому проєкті замість бази даних використовується </w:t>
      </w:r>
      <w:r w:rsidRPr="00AD75F1">
        <w:rPr>
          <w:i/>
          <w:iCs/>
        </w:rPr>
        <w:t>JSON</w:t>
      </w:r>
      <w:r w:rsidRPr="00C5680F">
        <w:t xml:space="preserve"> для зберігання інформації про </w:t>
      </w:r>
      <w:proofErr w:type="spellStart"/>
      <w:r w:rsidRPr="00C5680F">
        <w:t>аудіофайли</w:t>
      </w:r>
      <w:proofErr w:type="spellEnd"/>
      <w:r w:rsidRPr="00C5680F">
        <w:t xml:space="preserve"> та їх </w:t>
      </w:r>
      <w:r w:rsidRPr="00AD75F1">
        <w:rPr>
          <w:i/>
          <w:iCs/>
        </w:rPr>
        <w:t>ID</w:t>
      </w:r>
      <w:r w:rsidRPr="00C5680F">
        <w:t xml:space="preserve">. Такий підхід обраний через простоту реалізації та достатність для невеликого проєкту. Кожен </w:t>
      </w:r>
      <w:proofErr w:type="spellStart"/>
      <w:r w:rsidRPr="00C5680F">
        <w:t>аудіофайл</w:t>
      </w:r>
      <w:proofErr w:type="spellEnd"/>
      <w:r w:rsidRPr="00C5680F">
        <w:t xml:space="preserve"> зберігається у форматі </w:t>
      </w:r>
      <w:r w:rsidRPr="00D57012">
        <w:rPr>
          <w:i/>
          <w:iCs/>
        </w:rPr>
        <w:t>JSON</w:t>
      </w:r>
      <w:r w:rsidRPr="00C5680F">
        <w:t xml:space="preserve"> з відповідними метаданими: </w:t>
      </w:r>
      <w:r w:rsidRPr="00D57012">
        <w:rPr>
          <w:i/>
          <w:iCs/>
        </w:rPr>
        <w:t>ID</w:t>
      </w:r>
      <w:r w:rsidRPr="00C5680F">
        <w:t>, назва, тривалість тощо.</w:t>
      </w:r>
    </w:p>
    <w:p w14:paraId="1F0A9591" w14:textId="3EFA065F" w:rsidR="00C0263E" w:rsidRPr="00053044" w:rsidRDefault="00B413AB" w:rsidP="00053044">
      <w:pPr>
        <w:numPr>
          <w:ilvl w:val="1"/>
          <w:numId w:val="34"/>
        </w:numPr>
        <w:tabs>
          <w:tab w:val="left" w:pos="1134"/>
        </w:tabs>
        <w:ind w:left="0" w:firstLine="709"/>
        <w:rPr>
          <w:b/>
          <w:bCs/>
        </w:rPr>
      </w:pPr>
      <w:r w:rsidRPr="00C5680F">
        <w:t>Інші інструменти</w:t>
      </w:r>
      <w:r w:rsidR="00053044">
        <w:t xml:space="preserve">. </w:t>
      </w:r>
      <w:r w:rsidRPr="00C5680F">
        <w:t>Бібліотека</w:t>
      </w:r>
      <w:r w:rsidRPr="00053044">
        <w:rPr>
          <w:szCs w:val="28"/>
        </w:rPr>
        <w:t xml:space="preserve"> </w:t>
      </w:r>
      <w:proofErr w:type="spellStart"/>
      <w:r w:rsidRPr="00D57012">
        <w:rPr>
          <w:i/>
          <w:iCs/>
          <w:szCs w:val="28"/>
        </w:rPr>
        <w:t>hashlib</w:t>
      </w:r>
      <w:proofErr w:type="spellEnd"/>
      <w:r w:rsidR="001F1DCA" w:rsidRPr="00053044">
        <w:rPr>
          <w:szCs w:val="28"/>
        </w:rPr>
        <w:t xml:space="preserve"> </w:t>
      </w:r>
      <w:r w:rsidR="0040239A" w:rsidRPr="00053044">
        <w:rPr>
          <w:szCs w:val="28"/>
        </w:rPr>
        <w:t>[6]</w:t>
      </w:r>
      <w:r w:rsidR="001F1DCA" w:rsidRPr="00053044">
        <w:rPr>
          <w:szCs w:val="28"/>
        </w:rPr>
        <w:t xml:space="preserve"> </w:t>
      </w:r>
      <w:r w:rsidR="000E200A" w:rsidRPr="00C5680F">
        <w:t xml:space="preserve">використовується для генерації унікальних </w:t>
      </w:r>
      <w:proofErr w:type="spellStart"/>
      <w:r w:rsidR="000E200A" w:rsidRPr="00C5680F">
        <w:t>хешів</w:t>
      </w:r>
      <w:proofErr w:type="spellEnd"/>
      <w:r w:rsidR="000E200A" w:rsidRPr="00C5680F">
        <w:t xml:space="preserve"> </w:t>
      </w:r>
      <w:proofErr w:type="spellStart"/>
      <w:r w:rsidR="000E200A" w:rsidRPr="00D57012">
        <w:rPr>
          <w:i/>
          <w:iCs/>
        </w:rPr>
        <w:t>callback</w:t>
      </w:r>
      <w:proofErr w:type="spellEnd"/>
      <w:r w:rsidR="000E200A" w:rsidRPr="00D57012">
        <w:rPr>
          <w:i/>
          <w:iCs/>
        </w:rPr>
        <w:t xml:space="preserve"> </w:t>
      </w:r>
      <w:proofErr w:type="spellStart"/>
      <w:r w:rsidR="000E200A" w:rsidRPr="00D57012">
        <w:rPr>
          <w:i/>
          <w:iCs/>
        </w:rPr>
        <w:t>data</w:t>
      </w:r>
      <w:proofErr w:type="spellEnd"/>
      <w:r w:rsidR="000E200A" w:rsidRPr="00C5680F">
        <w:t>, щоб уникнути проблем з обробкою запитів.</w:t>
      </w:r>
    </w:p>
    <w:p w14:paraId="2CF71377" w14:textId="429392A0" w:rsidR="00740B1E" w:rsidRPr="00C5680F" w:rsidRDefault="000E200A" w:rsidP="00053044">
      <w:pPr>
        <w:pStyle w:val="af0"/>
        <w:numPr>
          <w:ilvl w:val="1"/>
          <w:numId w:val="34"/>
        </w:numPr>
        <w:tabs>
          <w:tab w:val="left" w:pos="1134"/>
        </w:tabs>
        <w:ind w:left="0" w:firstLine="709"/>
      </w:pPr>
      <w:r w:rsidRPr="00C5680F">
        <w:t xml:space="preserve">Бібліотека </w:t>
      </w:r>
      <w:proofErr w:type="spellStart"/>
      <w:r w:rsidRPr="00D57012">
        <w:rPr>
          <w:i/>
          <w:iCs/>
        </w:rPr>
        <w:t>logging</w:t>
      </w:r>
      <w:proofErr w:type="spellEnd"/>
      <w:r w:rsidR="001F1DCA" w:rsidRPr="00C5680F">
        <w:t xml:space="preserve"> використовується д</w:t>
      </w:r>
      <w:r w:rsidRPr="00C5680F">
        <w:t xml:space="preserve">ля тестування та налагодження використовуються стандартні модулі </w:t>
      </w:r>
      <w:proofErr w:type="spellStart"/>
      <w:r w:rsidRPr="00D57012">
        <w:rPr>
          <w:i/>
          <w:iCs/>
        </w:rPr>
        <w:t>Py</w:t>
      </w:r>
      <w:proofErr w:type="spellEnd"/>
      <w:r w:rsidRPr="00D57012">
        <w:rPr>
          <w:i/>
          <w:iCs/>
        </w:rPr>
        <w:t xml:space="preserve">, </w:t>
      </w:r>
      <w:proofErr w:type="spellStart"/>
      <w:r w:rsidRPr="00D57012">
        <w:rPr>
          <w:i/>
          <w:iCs/>
        </w:rPr>
        <w:t>logging</w:t>
      </w:r>
      <w:proofErr w:type="spellEnd"/>
      <w:r w:rsidRPr="00D57012">
        <w:rPr>
          <w:i/>
          <w:iCs/>
        </w:rPr>
        <w:t xml:space="preserve"> </w:t>
      </w:r>
      <w:r w:rsidRPr="00C5680F">
        <w:t xml:space="preserve">для </w:t>
      </w:r>
      <w:proofErr w:type="spellStart"/>
      <w:r w:rsidRPr="00C5680F">
        <w:t>журналювання</w:t>
      </w:r>
      <w:proofErr w:type="spellEnd"/>
      <w:r w:rsidRPr="00C5680F">
        <w:t xml:space="preserve"> виконання програми.</w:t>
      </w:r>
    </w:p>
    <w:p w14:paraId="33FF62F4" w14:textId="6783EEE6" w:rsidR="000B7272" w:rsidRPr="00C5680F" w:rsidRDefault="000B7272" w:rsidP="001F1DCA">
      <w:r w:rsidRPr="00C5680F">
        <w:br w:type="page"/>
      </w:r>
    </w:p>
    <w:p w14:paraId="260C0649" w14:textId="3188C94D" w:rsidR="00065EBB" w:rsidRPr="00C5680F" w:rsidRDefault="00065EBB" w:rsidP="00D777A7">
      <w:pPr>
        <w:ind w:firstLine="708"/>
        <w:jc w:val="left"/>
        <w:rPr>
          <w:b/>
          <w:bCs/>
        </w:rPr>
      </w:pPr>
      <w:r w:rsidRPr="00C5680F">
        <w:rPr>
          <w:b/>
          <w:bCs/>
          <w:color w:val="0D0D0D" w:themeColor="text1" w:themeTint="F2"/>
        </w:rPr>
        <w:lastRenderedPageBreak/>
        <w:t xml:space="preserve">4.2 </w:t>
      </w:r>
      <w:r w:rsidR="000B7272" w:rsidRPr="00C5680F">
        <w:rPr>
          <w:b/>
          <w:bCs/>
        </w:rPr>
        <w:t>Визначення вимог до технічних засобів</w:t>
      </w:r>
    </w:p>
    <w:p w14:paraId="244B0C26" w14:textId="77777777" w:rsidR="00065EBB" w:rsidRPr="00C5680F" w:rsidRDefault="00065EBB" w:rsidP="00065EBB">
      <w:pPr>
        <w:jc w:val="center"/>
        <w:rPr>
          <w:b/>
          <w:bCs/>
        </w:rPr>
      </w:pPr>
    </w:p>
    <w:p w14:paraId="5F82620E" w14:textId="77777777" w:rsidR="00E40247" w:rsidRPr="00C5680F" w:rsidRDefault="00E40247" w:rsidP="00E40247">
      <w:pPr>
        <w:ind w:firstLine="709"/>
        <w:jc w:val="left"/>
      </w:pPr>
      <w:r w:rsidRPr="00C5680F">
        <w:t>Технічні характеристики комп’ютера, на якому розроблявся курсовий проєкт:</w:t>
      </w:r>
    </w:p>
    <w:p w14:paraId="27F88B0E" w14:textId="77777777" w:rsidR="00E40247" w:rsidRPr="00C5680F" w:rsidRDefault="00E40247" w:rsidP="00C9572F">
      <w:pPr>
        <w:numPr>
          <w:ilvl w:val="0"/>
          <w:numId w:val="32"/>
        </w:numPr>
        <w:jc w:val="left"/>
      </w:pPr>
      <w:r w:rsidRPr="00C5680F">
        <w:t xml:space="preserve">Тип комп’ютера: </w:t>
      </w:r>
      <w:r w:rsidRPr="00D57012">
        <w:rPr>
          <w:i/>
          <w:iCs/>
        </w:rPr>
        <w:t xml:space="preserve">Ноутбук </w:t>
      </w:r>
      <w:proofErr w:type="spellStart"/>
      <w:r w:rsidRPr="00D57012">
        <w:rPr>
          <w:i/>
          <w:iCs/>
        </w:rPr>
        <w:t>Thin</w:t>
      </w:r>
      <w:proofErr w:type="spellEnd"/>
      <w:r w:rsidRPr="00D57012">
        <w:rPr>
          <w:i/>
          <w:iCs/>
        </w:rPr>
        <w:t xml:space="preserve"> A15</w:t>
      </w:r>
    </w:p>
    <w:p w14:paraId="04FB5502" w14:textId="77777777" w:rsidR="00E40247" w:rsidRPr="00C5680F" w:rsidRDefault="00E40247" w:rsidP="00C9572F">
      <w:pPr>
        <w:numPr>
          <w:ilvl w:val="0"/>
          <w:numId w:val="32"/>
        </w:numPr>
        <w:jc w:val="left"/>
      </w:pPr>
      <w:r w:rsidRPr="00C5680F">
        <w:t xml:space="preserve">Процесор: </w:t>
      </w:r>
      <w:r w:rsidRPr="00D57012">
        <w:rPr>
          <w:i/>
          <w:iCs/>
        </w:rPr>
        <w:t xml:space="preserve">AMD </w:t>
      </w:r>
      <w:proofErr w:type="spellStart"/>
      <w:r w:rsidRPr="00D57012">
        <w:rPr>
          <w:i/>
          <w:iCs/>
        </w:rPr>
        <w:t>Ryzen</w:t>
      </w:r>
      <w:proofErr w:type="spellEnd"/>
      <w:r w:rsidRPr="00D57012">
        <w:rPr>
          <w:i/>
          <w:iCs/>
        </w:rPr>
        <w:t xml:space="preserve"> 5 5500U (6 </w:t>
      </w:r>
      <w:proofErr w:type="spellStart"/>
      <w:r w:rsidRPr="00D57012">
        <w:rPr>
          <w:i/>
          <w:iCs/>
        </w:rPr>
        <w:t>ядер</w:t>
      </w:r>
      <w:proofErr w:type="spellEnd"/>
      <w:r w:rsidRPr="00D57012">
        <w:rPr>
          <w:i/>
          <w:iCs/>
        </w:rPr>
        <w:t>, до 4.0 ГГц)</w:t>
      </w:r>
    </w:p>
    <w:p w14:paraId="38F8D4B1" w14:textId="77777777" w:rsidR="00E40247" w:rsidRPr="00C5680F" w:rsidRDefault="00E40247" w:rsidP="00C9572F">
      <w:pPr>
        <w:numPr>
          <w:ilvl w:val="0"/>
          <w:numId w:val="32"/>
        </w:numPr>
        <w:jc w:val="left"/>
      </w:pPr>
      <w:r w:rsidRPr="00C5680F">
        <w:t xml:space="preserve">Обсяг оперативної пам’яті: </w:t>
      </w:r>
      <w:r w:rsidRPr="00D57012">
        <w:rPr>
          <w:i/>
          <w:iCs/>
        </w:rPr>
        <w:t>16 ГБ DDR4</w:t>
      </w:r>
    </w:p>
    <w:p w14:paraId="3D044F29" w14:textId="77777777" w:rsidR="00E40247" w:rsidRPr="00C5680F" w:rsidRDefault="00E40247" w:rsidP="00C9572F">
      <w:pPr>
        <w:numPr>
          <w:ilvl w:val="0"/>
          <w:numId w:val="32"/>
        </w:numPr>
        <w:jc w:val="left"/>
      </w:pPr>
      <w:r w:rsidRPr="00C5680F">
        <w:t xml:space="preserve">Накопичувач: </w:t>
      </w:r>
      <w:r w:rsidRPr="00D57012">
        <w:rPr>
          <w:i/>
          <w:iCs/>
        </w:rPr>
        <w:t>SSD 512 ГБ</w:t>
      </w:r>
    </w:p>
    <w:p w14:paraId="695DAEF6" w14:textId="77777777" w:rsidR="00E40247" w:rsidRPr="00C5680F" w:rsidRDefault="00E40247" w:rsidP="00C9572F">
      <w:pPr>
        <w:numPr>
          <w:ilvl w:val="0"/>
          <w:numId w:val="32"/>
        </w:numPr>
        <w:jc w:val="left"/>
      </w:pPr>
      <w:r w:rsidRPr="00C5680F">
        <w:t xml:space="preserve">Тип монітора: </w:t>
      </w:r>
      <w:r w:rsidRPr="00D57012">
        <w:rPr>
          <w:i/>
          <w:iCs/>
        </w:rPr>
        <w:t xml:space="preserve">IPS-матриця, 15.6 дюйма, </w:t>
      </w:r>
      <w:proofErr w:type="spellStart"/>
      <w:r w:rsidRPr="00D57012">
        <w:rPr>
          <w:i/>
          <w:iCs/>
        </w:rPr>
        <w:t>Full</w:t>
      </w:r>
      <w:proofErr w:type="spellEnd"/>
      <w:r w:rsidRPr="00D57012">
        <w:rPr>
          <w:i/>
          <w:iCs/>
        </w:rPr>
        <w:t xml:space="preserve"> HD (1920×1080)</w:t>
      </w:r>
    </w:p>
    <w:p w14:paraId="4A0DEFC1" w14:textId="77777777" w:rsidR="00E40247" w:rsidRPr="00C5680F" w:rsidRDefault="00E40247" w:rsidP="00C9572F">
      <w:pPr>
        <w:numPr>
          <w:ilvl w:val="0"/>
          <w:numId w:val="32"/>
        </w:numPr>
        <w:jc w:val="left"/>
      </w:pPr>
      <w:r w:rsidRPr="00C5680F">
        <w:t xml:space="preserve">Тип принтера: </w:t>
      </w:r>
      <w:r w:rsidRPr="00D57012">
        <w:rPr>
          <w:i/>
          <w:iCs/>
        </w:rPr>
        <w:t>Відсутній (використовувався віртуальний друк у PDF)</w:t>
      </w:r>
    </w:p>
    <w:p w14:paraId="13B39788" w14:textId="77777777" w:rsidR="00E40247" w:rsidRPr="00C5680F" w:rsidRDefault="00E40247" w:rsidP="00C9572F">
      <w:pPr>
        <w:numPr>
          <w:ilvl w:val="0"/>
          <w:numId w:val="32"/>
        </w:numPr>
        <w:jc w:val="left"/>
      </w:pPr>
      <w:r w:rsidRPr="00C5680F">
        <w:t xml:space="preserve">Операційна система: </w:t>
      </w:r>
      <w:r w:rsidRPr="00D57012">
        <w:rPr>
          <w:i/>
          <w:iCs/>
        </w:rPr>
        <w:t xml:space="preserve">Windows 11 </w:t>
      </w:r>
      <w:proofErr w:type="spellStart"/>
      <w:r w:rsidRPr="00D57012">
        <w:rPr>
          <w:i/>
          <w:iCs/>
        </w:rPr>
        <w:t>Home</w:t>
      </w:r>
      <w:proofErr w:type="spellEnd"/>
    </w:p>
    <w:p w14:paraId="6BC8FCC4" w14:textId="77777777" w:rsidR="00E40247" w:rsidRPr="00C5680F" w:rsidRDefault="00E40247" w:rsidP="00C9572F">
      <w:pPr>
        <w:numPr>
          <w:ilvl w:val="0"/>
          <w:numId w:val="32"/>
        </w:numPr>
        <w:jc w:val="left"/>
      </w:pPr>
      <w:r w:rsidRPr="00C5680F">
        <w:t xml:space="preserve">Мова програмування: </w:t>
      </w:r>
      <w:r w:rsidRPr="00D57012">
        <w:rPr>
          <w:i/>
          <w:iCs/>
        </w:rPr>
        <w:t>Python 3.11</w:t>
      </w:r>
    </w:p>
    <w:p w14:paraId="1895EC88" w14:textId="77777777" w:rsidR="00E40247" w:rsidRPr="00C5680F" w:rsidRDefault="00E40247" w:rsidP="00C9572F">
      <w:pPr>
        <w:numPr>
          <w:ilvl w:val="0"/>
          <w:numId w:val="32"/>
        </w:numPr>
        <w:jc w:val="left"/>
      </w:pPr>
      <w:r w:rsidRPr="00C5680F">
        <w:t xml:space="preserve">Середовище розробки: </w:t>
      </w:r>
      <w:proofErr w:type="spellStart"/>
      <w:r w:rsidRPr="00D57012">
        <w:rPr>
          <w:i/>
          <w:iCs/>
        </w:rPr>
        <w:t>Visual</w:t>
      </w:r>
      <w:proofErr w:type="spellEnd"/>
      <w:r w:rsidRPr="00D57012">
        <w:rPr>
          <w:i/>
          <w:iCs/>
        </w:rPr>
        <w:t xml:space="preserve"> </w:t>
      </w:r>
      <w:proofErr w:type="spellStart"/>
      <w:r w:rsidRPr="00D57012">
        <w:rPr>
          <w:i/>
          <w:iCs/>
        </w:rPr>
        <w:t>Studio</w:t>
      </w:r>
      <w:proofErr w:type="spellEnd"/>
      <w:r w:rsidRPr="00D57012">
        <w:rPr>
          <w:i/>
          <w:iCs/>
        </w:rPr>
        <w:t xml:space="preserve"> </w:t>
      </w:r>
      <w:proofErr w:type="spellStart"/>
      <w:r w:rsidRPr="00D57012">
        <w:rPr>
          <w:i/>
          <w:iCs/>
        </w:rPr>
        <w:t>Code</w:t>
      </w:r>
      <w:proofErr w:type="spellEnd"/>
      <w:r w:rsidRPr="00D57012">
        <w:rPr>
          <w:i/>
          <w:iCs/>
        </w:rPr>
        <w:t xml:space="preserve"> 1.89.0</w:t>
      </w:r>
    </w:p>
    <w:p w14:paraId="4A9FE4AA" w14:textId="77777777" w:rsidR="00E40247" w:rsidRPr="00C5680F" w:rsidRDefault="00E40247" w:rsidP="00C9572F">
      <w:pPr>
        <w:numPr>
          <w:ilvl w:val="0"/>
          <w:numId w:val="32"/>
        </w:numPr>
        <w:jc w:val="left"/>
      </w:pPr>
      <w:r w:rsidRPr="00C5680F">
        <w:t xml:space="preserve">Додаткове програмне забезпечення: </w:t>
      </w:r>
      <w:r w:rsidRPr="00D57012">
        <w:rPr>
          <w:i/>
          <w:iCs/>
        </w:rPr>
        <w:t xml:space="preserve">розширення Python для VS Code, </w:t>
      </w:r>
      <w:r w:rsidRPr="00C5680F">
        <w:t xml:space="preserve">бібліотека </w:t>
      </w:r>
      <w:proofErr w:type="spellStart"/>
      <w:r w:rsidRPr="00D57012">
        <w:rPr>
          <w:i/>
          <w:iCs/>
        </w:rPr>
        <w:t>pyTelegramBotAPI</w:t>
      </w:r>
      <w:proofErr w:type="spellEnd"/>
      <w:r w:rsidRPr="00D57012">
        <w:rPr>
          <w:i/>
          <w:iCs/>
        </w:rPr>
        <w:t>,</w:t>
      </w:r>
      <w:r w:rsidRPr="00C5680F">
        <w:t xml:space="preserve"> бібліотека </w:t>
      </w:r>
      <w:proofErr w:type="spellStart"/>
      <w:r w:rsidRPr="00D57012">
        <w:rPr>
          <w:i/>
          <w:iCs/>
        </w:rPr>
        <w:t>hashlib</w:t>
      </w:r>
      <w:proofErr w:type="spellEnd"/>
      <w:r w:rsidRPr="00D57012">
        <w:rPr>
          <w:i/>
          <w:iCs/>
        </w:rPr>
        <w:t>,</w:t>
      </w:r>
      <w:r w:rsidRPr="00C5680F">
        <w:t xml:space="preserve"> розширення </w:t>
      </w:r>
      <w:r w:rsidRPr="00D57012">
        <w:rPr>
          <w:i/>
          <w:iCs/>
        </w:rPr>
        <w:t xml:space="preserve">JSON </w:t>
      </w:r>
      <w:proofErr w:type="spellStart"/>
      <w:r w:rsidRPr="00D57012">
        <w:rPr>
          <w:i/>
          <w:iCs/>
        </w:rPr>
        <w:t>Tools</w:t>
      </w:r>
      <w:proofErr w:type="spellEnd"/>
      <w:r w:rsidRPr="00D57012">
        <w:rPr>
          <w:i/>
          <w:iCs/>
        </w:rPr>
        <w:t>.</w:t>
      </w:r>
    </w:p>
    <w:p w14:paraId="11874703" w14:textId="77777777" w:rsidR="00053044" w:rsidRDefault="00053044" w:rsidP="00E40247">
      <w:pPr>
        <w:ind w:firstLine="709"/>
        <w:jc w:val="left"/>
      </w:pPr>
    </w:p>
    <w:p w14:paraId="73141DA1" w14:textId="3BCF0F35" w:rsidR="00E40247" w:rsidRPr="00C5680F" w:rsidRDefault="00E40247" w:rsidP="00E40247">
      <w:pPr>
        <w:ind w:firstLine="709"/>
        <w:jc w:val="left"/>
      </w:pPr>
      <w:r w:rsidRPr="00C5680F">
        <w:t>Мінімальні вимоги для запуску програми:</w:t>
      </w:r>
    </w:p>
    <w:p w14:paraId="65C19B74" w14:textId="77777777" w:rsidR="00E40247" w:rsidRPr="00C5680F" w:rsidRDefault="00E40247" w:rsidP="00C9572F">
      <w:pPr>
        <w:numPr>
          <w:ilvl w:val="0"/>
          <w:numId w:val="33"/>
        </w:numPr>
        <w:jc w:val="left"/>
      </w:pPr>
      <w:r w:rsidRPr="00C5680F">
        <w:t>Тип комп’ютера: ПК або ноутбук середнього рівня</w:t>
      </w:r>
    </w:p>
    <w:p w14:paraId="4F75959E" w14:textId="77777777" w:rsidR="00E40247" w:rsidRPr="00C5680F" w:rsidRDefault="00E40247" w:rsidP="00C9572F">
      <w:pPr>
        <w:numPr>
          <w:ilvl w:val="0"/>
          <w:numId w:val="33"/>
        </w:numPr>
        <w:jc w:val="left"/>
      </w:pPr>
      <w:r w:rsidRPr="00C5680F">
        <w:t xml:space="preserve">Процесор: </w:t>
      </w:r>
      <w:r w:rsidRPr="00D57012">
        <w:rPr>
          <w:i/>
          <w:iCs/>
        </w:rPr>
        <w:t xml:space="preserve">не гірше </w:t>
      </w:r>
      <w:proofErr w:type="spellStart"/>
      <w:r w:rsidRPr="00D57012">
        <w:rPr>
          <w:i/>
          <w:iCs/>
        </w:rPr>
        <w:t>Intel</w:t>
      </w:r>
      <w:proofErr w:type="spellEnd"/>
      <w:r w:rsidRPr="00D57012">
        <w:rPr>
          <w:i/>
          <w:iCs/>
        </w:rPr>
        <w:t xml:space="preserve"> </w:t>
      </w:r>
      <w:proofErr w:type="spellStart"/>
      <w:r w:rsidRPr="00D57012">
        <w:rPr>
          <w:i/>
          <w:iCs/>
        </w:rPr>
        <w:t>Core</w:t>
      </w:r>
      <w:proofErr w:type="spellEnd"/>
      <w:r w:rsidRPr="00D57012">
        <w:rPr>
          <w:i/>
          <w:iCs/>
        </w:rPr>
        <w:t xml:space="preserve"> i3 або AMD </w:t>
      </w:r>
      <w:proofErr w:type="spellStart"/>
      <w:r w:rsidRPr="00D57012">
        <w:rPr>
          <w:i/>
          <w:iCs/>
        </w:rPr>
        <w:t>Ryzen</w:t>
      </w:r>
      <w:proofErr w:type="spellEnd"/>
      <w:r w:rsidRPr="00D57012">
        <w:rPr>
          <w:i/>
          <w:iCs/>
        </w:rPr>
        <w:t xml:space="preserve"> 3</w:t>
      </w:r>
    </w:p>
    <w:p w14:paraId="6CF9BE7D" w14:textId="77777777" w:rsidR="00E40247" w:rsidRPr="00C5680F" w:rsidRDefault="00E40247" w:rsidP="00C9572F">
      <w:pPr>
        <w:numPr>
          <w:ilvl w:val="0"/>
          <w:numId w:val="33"/>
        </w:numPr>
        <w:jc w:val="left"/>
      </w:pPr>
      <w:r w:rsidRPr="00C5680F">
        <w:t xml:space="preserve">Оперативна пам’ять: </w:t>
      </w:r>
      <w:r w:rsidRPr="00D57012">
        <w:rPr>
          <w:i/>
          <w:iCs/>
        </w:rPr>
        <w:t>мінімум 4 ГБ</w:t>
      </w:r>
    </w:p>
    <w:p w14:paraId="440DB76C" w14:textId="77777777" w:rsidR="00E40247" w:rsidRPr="00C5680F" w:rsidRDefault="00E40247" w:rsidP="00C9572F">
      <w:pPr>
        <w:numPr>
          <w:ilvl w:val="0"/>
          <w:numId w:val="33"/>
        </w:numPr>
        <w:jc w:val="left"/>
      </w:pPr>
      <w:r w:rsidRPr="00C5680F">
        <w:t xml:space="preserve">Вільний простір на диску: </w:t>
      </w:r>
      <w:r w:rsidRPr="00D57012">
        <w:rPr>
          <w:i/>
          <w:iCs/>
        </w:rPr>
        <w:t>мінімум 100 МБ</w:t>
      </w:r>
    </w:p>
    <w:p w14:paraId="5D42875E" w14:textId="77777777" w:rsidR="00E40247" w:rsidRPr="00C5680F" w:rsidRDefault="00E40247" w:rsidP="00C9572F">
      <w:pPr>
        <w:numPr>
          <w:ilvl w:val="0"/>
          <w:numId w:val="33"/>
        </w:numPr>
        <w:jc w:val="left"/>
      </w:pPr>
      <w:r w:rsidRPr="00C5680F">
        <w:t xml:space="preserve">Операційна система: </w:t>
      </w:r>
      <w:r w:rsidRPr="00D57012">
        <w:rPr>
          <w:i/>
          <w:iCs/>
        </w:rPr>
        <w:t xml:space="preserve">Windows 10, Windows 11, або </w:t>
      </w:r>
      <w:proofErr w:type="spellStart"/>
      <w:r w:rsidRPr="00D57012">
        <w:rPr>
          <w:i/>
          <w:iCs/>
        </w:rPr>
        <w:t>Linux</w:t>
      </w:r>
      <w:proofErr w:type="spellEnd"/>
      <w:r w:rsidRPr="00D57012">
        <w:rPr>
          <w:i/>
          <w:iCs/>
        </w:rPr>
        <w:t xml:space="preserve"> </w:t>
      </w:r>
      <w:proofErr w:type="spellStart"/>
      <w:r w:rsidRPr="00D57012">
        <w:rPr>
          <w:i/>
          <w:iCs/>
        </w:rPr>
        <w:t>Ubuntu</w:t>
      </w:r>
      <w:proofErr w:type="spellEnd"/>
      <w:r w:rsidRPr="00D57012">
        <w:rPr>
          <w:i/>
          <w:iCs/>
        </w:rPr>
        <w:t xml:space="preserve"> 20.04+</w:t>
      </w:r>
    </w:p>
    <w:p w14:paraId="5C5018E2" w14:textId="77777777" w:rsidR="00E40247" w:rsidRPr="00C5680F" w:rsidRDefault="00E40247" w:rsidP="00C9572F">
      <w:pPr>
        <w:numPr>
          <w:ilvl w:val="0"/>
          <w:numId w:val="33"/>
        </w:numPr>
        <w:jc w:val="left"/>
      </w:pPr>
      <w:r w:rsidRPr="00C5680F">
        <w:t>Обов'язкове програмне забезпечення:</w:t>
      </w:r>
    </w:p>
    <w:p w14:paraId="07D779FC" w14:textId="77777777" w:rsidR="00E40247" w:rsidRPr="00C5680F" w:rsidRDefault="00E40247" w:rsidP="00D51210">
      <w:pPr>
        <w:numPr>
          <w:ilvl w:val="1"/>
          <w:numId w:val="43"/>
        </w:numPr>
        <w:jc w:val="left"/>
      </w:pPr>
      <w:r w:rsidRPr="00C5680F">
        <w:t xml:space="preserve">Інтерпретатор </w:t>
      </w:r>
      <w:r w:rsidRPr="00D57012">
        <w:rPr>
          <w:i/>
          <w:iCs/>
        </w:rPr>
        <w:t>Python 3.10</w:t>
      </w:r>
      <w:r w:rsidRPr="00C5680F">
        <w:t xml:space="preserve"> або вище</w:t>
      </w:r>
    </w:p>
    <w:p w14:paraId="706F70E4" w14:textId="77777777" w:rsidR="00E40247" w:rsidRPr="00C5680F" w:rsidRDefault="00E40247" w:rsidP="00D51210">
      <w:pPr>
        <w:numPr>
          <w:ilvl w:val="1"/>
          <w:numId w:val="43"/>
        </w:numPr>
        <w:jc w:val="left"/>
      </w:pPr>
      <w:r w:rsidRPr="00C5680F">
        <w:t xml:space="preserve">Модулі </w:t>
      </w:r>
      <w:proofErr w:type="spellStart"/>
      <w:r w:rsidRPr="00D57012">
        <w:rPr>
          <w:i/>
          <w:iCs/>
        </w:rPr>
        <w:t>Python</w:t>
      </w:r>
      <w:proofErr w:type="spellEnd"/>
      <w:r w:rsidRPr="00D57012">
        <w:rPr>
          <w:i/>
          <w:iCs/>
        </w:rPr>
        <w:t xml:space="preserve">: </w:t>
      </w:r>
      <w:proofErr w:type="spellStart"/>
      <w:r w:rsidRPr="00D57012">
        <w:rPr>
          <w:i/>
          <w:iCs/>
        </w:rPr>
        <w:t>pyTelegramBotAPI</w:t>
      </w:r>
      <w:proofErr w:type="spellEnd"/>
      <w:r w:rsidRPr="00D57012">
        <w:rPr>
          <w:i/>
          <w:iCs/>
        </w:rPr>
        <w:t xml:space="preserve">, </w:t>
      </w:r>
      <w:proofErr w:type="spellStart"/>
      <w:r w:rsidRPr="00D57012">
        <w:rPr>
          <w:i/>
          <w:iCs/>
        </w:rPr>
        <w:t>hashlib</w:t>
      </w:r>
      <w:proofErr w:type="spellEnd"/>
    </w:p>
    <w:p w14:paraId="7E4ACB71" w14:textId="77777777" w:rsidR="00E40247" w:rsidRPr="00C5680F" w:rsidRDefault="00E40247" w:rsidP="00D51210">
      <w:pPr>
        <w:numPr>
          <w:ilvl w:val="1"/>
          <w:numId w:val="43"/>
        </w:numPr>
        <w:jc w:val="left"/>
      </w:pPr>
      <w:r w:rsidRPr="00C5680F">
        <w:t xml:space="preserve">Наявність стабільного доступу до Інтернету для обміну даними з </w:t>
      </w:r>
      <w:r w:rsidRPr="00D57012">
        <w:rPr>
          <w:i/>
          <w:iCs/>
        </w:rPr>
        <w:t>Telegram API.</w:t>
      </w:r>
    </w:p>
    <w:p w14:paraId="4A1B88E4" w14:textId="0C13C6CB" w:rsidR="00065EBB" w:rsidRPr="00C5680F" w:rsidRDefault="00065EBB" w:rsidP="00D777A7">
      <w:pPr>
        <w:pStyle w:val="2"/>
      </w:pPr>
      <w:bookmarkStart w:id="14" w:name="_Toc196771897"/>
      <w:r w:rsidRPr="00C5680F">
        <w:t xml:space="preserve">4.3 </w:t>
      </w:r>
      <w:r w:rsidR="000B7272" w:rsidRPr="00C5680F">
        <w:t>Програмування та налагодження програми</w:t>
      </w:r>
      <w:bookmarkEnd w:id="14"/>
    </w:p>
    <w:p w14:paraId="1D5F7F67" w14:textId="0A2EB8D5" w:rsidR="00065EBB" w:rsidRPr="00C5680F" w:rsidRDefault="00065EBB" w:rsidP="00D777A7">
      <w:pPr>
        <w:ind w:firstLine="709"/>
        <w:jc w:val="left"/>
      </w:pPr>
      <w:r w:rsidRPr="00C5680F">
        <w:t>Основні етапи програмування включали:</w:t>
      </w:r>
    </w:p>
    <w:p w14:paraId="73A74D75" w14:textId="2E667F08" w:rsidR="00065EBB" w:rsidRPr="00C5680F" w:rsidRDefault="00065EBB" w:rsidP="00C9572F">
      <w:pPr>
        <w:pStyle w:val="af0"/>
        <w:numPr>
          <w:ilvl w:val="0"/>
          <w:numId w:val="35"/>
        </w:numPr>
        <w:tabs>
          <w:tab w:val="clear" w:pos="720"/>
          <w:tab w:val="num" w:pos="993"/>
        </w:tabs>
        <w:ind w:left="0" w:firstLine="709"/>
      </w:pPr>
      <w:r w:rsidRPr="00C5680F">
        <w:t xml:space="preserve">Створення бота через сервіс </w:t>
      </w:r>
      <w:proofErr w:type="spellStart"/>
      <w:r w:rsidRPr="00D57012">
        <w:rPr>
          <w:i/>
          <w:iCs/>
        </w:rPr>
        <w:t>BotFather</w:t>
      </w:r>
      <w:proofErr w:type="spellEnd"/>
      <w:r w:rsidRPr="00C5680F">
        <w:t xml:space="preserve"> та отримання токена доступу</w:t>
      </w:r>
      <w:r w:rsidR="00106C01" w:rsidRPr="00C5680F">
        <w:t xml:space="preserve"> (рисунок </w:t>
      </w:r>
      <w:r w:rsidR="00D777A7" w:rsidRPr="00C5680F">
        <w:t>5</w:t>
      </w:r>
      <w:r w:rsidR="00106C01" w:rsidRPr="00C5680F">
        <w:t>)</w:t>
      </w:r>
      <w:r w:rsidR="00D777A7" w:rsidRPr="00C5680F">
        <w:t xml:space="preserve"> </w:t>
      </w:r>
      <w:r w:rsidR="0040239A" w:rsidRPr="00C5680F">
        <w:t>[9,10,12</w:t>
      </w:r>
      <w:r w:rsidR="00F14B2D" w:rsidRPr="00C5680F">
        <w:t>,14</w:t>
      </w:r>
      <w:r w:rsidR="00D777A7" w:rsidRPr="00C5680F">
        <w:t>-</w:t>
      </w:r>
      <w:r w:rsidR="00F14B2D" w:rsidRPr="00C5680F">
        <w:t>17</w:t>
      </w:r>
      <w:r w:rsidR="0040239A" w:rsidRPr="00C5680F">
        <w:t>]</w:t>
      </w:r>
      <w:r w:rsidRPr="00C5680F">
        <w:t>.</w:t>
      </w:r>
    </w:p>
    <w:p w14:paraId="74608045" w14:textId="77777777" w:rsidR="008C3CDE" w:rsidRPr="00C5680F" w:rsidRDefault="008C3CDE" w:rsidP="00D777A7">
      <w:pPr>
        <w:tabs>
          <w:tab w:val="num" w:pos="993"/>
        </w:tabs>
        <w:ind w:firstLine="709"/>
      </w:pPr>
      <w:r w:rsidRPr="00C5680F">
        <w:t xml:space="preserve">Щоб почати створювати бота, потрібно створити бота та отримати унікальний токен у офіційному боті від </w:t>
      </w:r>
      <w:proofErr w:type="spellStart"/>
      <w:r w:rsidRPr="00D57012">
        <w:rPr>
          <w:i/>
          <w:iCs/>
        </w:rPr>
        <w:t>Telegram</w:t>
      </w:r>
      <w:proofErr w:type="spellEnd"/>
      <w:r w:rsidRPr="00D57012">
        <w:rPr>
          <w:i/>
          <w:iCs/>
        </w:rPr>
        <w:t xml:space="preserve"> @BotFather.</w:t>
      </w:r>
    </w:p>
    <w:p w14:paraId="3D00C5B8" w14:textId="47B030AE" w:rsidR="00E40247" w:rsidRPr="00C5680F" w:rsidRDefault="00E40247" w:rsidP="00D777A7">
      <w:pPr>
        <w:tabs>
          <w:tab w:val="num" w:pos="993"/>
        </w:tabs>
        <w:ind w:firstLine="709"/>
      </w:pPr>
      <w:r w:rsidRPr="00C5680F">
        <w:t xml:space="preserve">Для цього потрібно ввести команду </w:t>
      </w:r>
      <w:r w:rsidRPr="00D57012">
        <w:rPr>
          <w:i/>
          <w:iCs/>
        </w:rPr>
        <w:t>/</w:t>
      </w:r>
      <w:proofErr w:type="spellStart"/>
      <w:r w:rsidRPr="00D57012">
        <w:rPr>
          <w:i/>
          <w:iCs/>
        </w:rPr>
        <w:t>newbot</w:t>
      </w:r>
      <w:proofErr w:type="spellEnd"/>
      <w:r w:rsidRPr="00C5680F">
        <w:t xml:space="preserve"> Потім назву бота і </w:t>
      </w:r>
      <w:r w:rsidRPr="00D57012">
        <w:rPr>
          <w:i/>
          <w:iCs/>
        </w:rPr>
        <w:t>@</w:t>
      </w:r>
      <w:r w:rsidR="00D57012" w:rsidRPr="00D57012">
        <w:rPr>
          <w:i/>
          <w:iCs/>
          <w:lang w:val="en-US"/>
        </w:rPr>
        <w:t>username</w:t>
      </w:r>
      <w:r w:rsidRPr="00C5680F">
        <w:t xml:space="preserve"> бота Все бот створено. </w:t>
      </w:r>
      <w:r w:rsidRPr="00D57012">
        <w:rPr>
          <w:i/>
          <w:iCs/>
        </w:rPr>
        <w:t>@BotFather</w:t>
      </w:r>
      <w:r w:rsidRPr="00C5680F">
        <w:t xml:space="preserve"> </w:t>
      </w:r>
      <w:proofErr w:type="spellStart"/>
      <w:r w:rsidRPr="00C5680F">
        <w:t>Видасть</w:t>
      </w:r>
      <w:proofErr w:type="spellEnd"/>
      <w:r w:rsidRPr="00C5680F">
        <w:t xml:space="preserve"> унікальний токен.</w:t>
      </w:r>
    </w:p>
    <w:p w14:paraId="3B414B77" w14:textId="77777777" w:rsidR="00E40247" w:rsidRPr="00C5680F" w:rsidRDefault="00E40247" w:rsidP="00E40247">
      <w:pPr>
        <w:ind w:firstLine="709"/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2"/>
      </w:tblGrid>
      <w:tr w:rsidR="00106C01" w:rsidRPr="00C5680F" w14:paraId="0078DC8F" w14:textId="77777777" w:rsidTr="00D777A7">
        <w:trPr>
          <w:trHeight w:val="6477"/>
        </w:trPr>
        <w:tc>
          <w:tcPr>
            <w:tcW w:w="9912" w:type="dxa"/>
          </w:tcPr>
          <w:p w14:paraId="7433C0D0" w14:textId="77777777" w:rsidR="00106C01" w:rsidRPr="00C5680F" w:rsidRDefault="00106C01" w:rsidP="00D777A7">
            <w:pPr>
              <w:spacing w:before="240" w:after="240"/>
              <w:jc w:val="center"/>
            </w:pPr>
            <w:r w:rsidRPr="00C5680F">
              <w:rPr>
                <w:noProof/>
              </w:rPr>
              <w:lastRenderedPageBreak/>
              <w:drawing>
                <wp:inline distT="114300" distB="114300" distL="114300" distR="114300" wp14:anchorId="35C368BB" wp14:editId="7C43FBE4">
                  <wp:extent cx="3531476" cy="7535918"/>
                  <wp:effectExtent l="0" t="0" r="0" b="8255"/>
                  <wp:docPr id="5" name="image8.jpg" descr="Изображение выглядит как текст, снимок экрана, программное обеспечение, Веб-сайт&#10;&#10;Контент, сгенерированный ИИ, может содержать ошибки.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8.jpg" descr="Изображение выглядит как текст, снимок экрана, программное обеспечение, Веб-сайт&#10;&#10;Контент, сгенерированный ИИ, может содержать ошибки.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4194" cy="758439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6C01" w:rsidRPr="00C5680F" w14:paraId="443B65F6" w14:textId="77777777" w:rsidTr="00462F9A">
        <w:tc>
          <w:tcPr>
            <w:tcW w:w="9912" w:type="dxa"/>
          </w:tcPr>
          <w:p w14:paraId="37B20A21" w14:textId="647FC297" w:rsidR="00106C01" w:rsidRPr="00C5680F" w:rsidRDefault="00106C01" w:rsidP="00D777A7">
            <w:pPr>
              <w:spacing w:before="240" w:after="240"/>
              <w:jc w:val="center"/>
            </w:pPr>
            <w:r w:rsidRPr="00C5680F">
              <w:t xml:space="preserve">Рисунок </w:t>
            </w:r>
            <w:r w:rsidR="00E40247" w:rsidRPr="00C5680F">
              <w:t>4</w:t>
            </w:r>
            <w:r w:rsidRPr="00C5680F">
              <w:t xml:space="preserve"> – Фрагмент отримання токена доступу</w:t>
            </w:r>
          </w:p>
        </w:tc>
      </w:tr>
    </w:tbl>
    <w:tbl>
      <w:tblPr>
        <w:tblStyle w:val="af"/>
        <w:tblpPr w:leftFromText="180" w:rightFromText="180" w:vertAnchor="text" w:horzAnchor="margin" w:tblpY="148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2"/>
      </w:tblGrid>
      <w:tr w:rsidR="006D00AA" w:rsidRPr="00C5680F" w14:paraId="621C193E" w14:textId="77777777" w:rsidTr="006D00AA">
        <w:tc>
          <w:tcPr>
            <w:tcW w:w="9912" w:type="dxa"/>
          </w:tcPr>
          <w:p w14:paraId="480AD1B6" w14:textId="77777777" w:rsidR="006D00AA" w:rsidRPr="00C5680F" w:rsidRDefault="006D00AA" w:rsidP="00D777A7">
            <w:pPr>
              <w:spacing w:before="240" w:after="240"/>
              <w:jc w:val="center"/>
              <w:rPr>
                <w:noProof/>
              </w:rPr>
            </w:pPr>
            <w:r w:rsidRPr="00C5680F">
              <w:rPr>
                <w:noProof/>
              </w:rPr>
              <w:lastRenderedPageBreak/>
              <w:drawing>
                <wp:inline distT="114300" distB="114300" distL="114300" distR="114300" wp14:anchorId="71AB45B6" wp14:editId="529E4E1A">
                  <wp:extent cx="2049780" cy="3619500"/>
                  <wp:effectExtent l="0" t="0" r="7620" b="0"/>
                  <wp:docPr id="4" name="image9.jpg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9.jpg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0099" cy="36200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00AA" w:rsidRPr="00C5680F" w14:paraId="2C52704F" w14:textId="77777777" w:rsidTr="006D00AA">
        <w:tc>
          <w:tcPr>
            <w:tcW w:w="9912" w:type="dxa"/>
          </w:tcPr>
          <w:p w14:paraId="6B014F77" w14:textId="77777777" w:rsidR="006D00AA" w:rsidRPr="00C5680F" w:rsidRDefault="006D00AA" w:rsidP="00D777A7">
            <w:pPr>
              <w:spacing w:before="240" w:after="240"/>
              <w:jc w:val="center"/>
            </w:pPr>
            <w:r w:rsidRPr="00C5680F">
              <w:t xml:space="preserve">Рисунок 5 – </w:t>
            </w:r>
            <w:r w:rsidRPr="00C5680F">
              <w:rPr>
                <w:noProof/>
              </w:rPr>
              <w:t>Додаткові</w:t>
            </w:r>
            <w:r w:rsidRPr="00C5680F">
              <w:t xml:space="preserve"> налаштування бота</w:t>
            </w:r>
          </w:p>
        </w:tc>
      </w:tr>
    </w:tbl>
    <w:p w14:paraId="7BAC85AB" w14:textId="1F47F965" w:rsidR="008C3CDE" w:rsidRPr="00C5680F" w:rsidRDefault="00E40247" w:rsidP="00DE5B3D">
      <w:pPr>
        <w:ind w:firstLine="708"/>
      </w:pPr>
      <w:r w:rsidRPr="00C5680F">
        <w:t xml:space="preserve">У цьому ж боті можна налаштувати візуальне відображення в </w:t>
      </w:r>
      <w:proofErr w:type="spellStart"/>
      <w:r w:rsidRPr="00D57012">
        <w:rPr>
          <w:i/>
          <w:iCs/>
        </w:rPr>
        <w:t>Telegram</w:t>
      </w:r>
      <w:proofErr w:type="spellEnd"/>
      <w:r w:rsidRPr="00C5680F">
        <w:t xml:space="preserve"> (опис, </w:t>
      </w:r>
      <w:proofErr w:type="spellStart"/>
      <w:r w:rsidRPr="00C5680F">
        <w:t>аватарка</w:t>
      </w:r>
      <w:proofErr w:type="spellEnd"/>
      <w:r w:rsidRPr="00C5680F">
        <w:t>, швидкий список команд при введенні / у полі введення тексту) та додаткові параметри, які можуть бути корисними в різних ситуаціях.(ри</w:t>
      </w:r>
      <w:r w:rsidR="00D777A7" w:rsidRPr="00C5680F">
        <w:t>с</w:t>
      </w:r>
      <w:r w:rsidRPr="00C5680F">
        <w:t>ун</w:t>
      </w:r>
      <w:r w:rsidR="00D777A7" w:rsidRPr="00C5680F">
        <w:t>ки</w:t>
      </w:r>
      <w:r w:rsidRPr="00C5680F">
        <w:t xml:space="preserve"> 5-6)</w:t>
      </w:r>
      <w:r w:rsidR="00D777A7" w:rsidRPr="00C5680F">
        <w:t>.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2"/>
      </w:tblGrid>
      <w:tr w:rsidR="00E40247" w:rsidRPr="00C5680F" w14:paraId="50B74D09" w14:textId="77777777" w:rsidTr="00E40247">
        <w:tc>
          <w:tcPr>
            <w:tcW w:w="9912" w:type="dxa"/>
          </w:tcPr>
          <w:p w14:paraId="110039D5" w14:textId="43FDF106" w:rsidR="00E40247" w:rsidRPr="00C5680F" w:rsidRDefault="00E40247" w:rsidP="00D777A7">
            <w:pPr>
              <w:spacing w:before="240" w:after="240"/>
              <w:jc w:val="center"/>
              <w:rPr>
                <w:noProof/>
              </w:rPr>
            </w:pPr>
            <w:r w:rsidRPr="00C5680F">
              <w:rPr>
                <w:noProof/>
              </w:rPr>
              <w:drawing>
                <wp:inline distT="114300" distB="114300" distL="114300" distR="114300" wp14:anchorId="00144FB8" wp14:editId="264305D6">
                  <wp:extent cx="2244436" cy="1340427"/>
                  <wp:effectExtent l="0" t="0" r="0" b="0"/>
                  <wp:docPr id="2" name="image7.jpg" descr="Изображение выглядит как текст, снимок экрана, Шрифт&#10;&#10;Контент, сгенерированный ИИ, может содержать ошибки.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7.jpg" descr="Изображение выглядит как текст, снимок экрана, Шрифт&#10;&#10;Контент, сгенерированный ИИ, может содержать ошибки.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4436" cy="134042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247" w:rsidRPr="00C5680F" w14:paraId="330B6EC6" w14:textId="77777777" w:rsidTr="00E40247">
        <w:tc>
          <w:tcPr>
            <w:tcW w:w="9912" w:type="dxa"/>
          </w:tcPr>
          <w:p w14:paraId="23133600" w14:textId="650DB050" w:rsidR="00E40247" w:rsidRPr="00C5680F" w:rsidRDefault="00E40247" w:rsidP="00D777A7">
            <w:pPr>
              <w:spacing w:before="240" w:after="240"/>
              <w:jc w:val="center"/>
              <w:rPr>
                <w:noProof/>
              </w:rPr>
            </w:pPr>
            <w:r w:rsidRPr="00C5680F">
              <w:rPr>
                <w:noProof/>
              </w:rPr>
              <w:t>Рисунок 6 – Приклад підказок для бота в чаті</w:t>
            </w:r>
          </w:p>
        </w:tc>
      </w:tr>
    </w:tbl>
    <w:p w14:paraId="66AC2517" w14:textId="166926A4" w:rsidR="006D00AA" w:rsidRPr="00C5680F" w:rsidRDefault="006D00AA" w:rsidP="00D777A7">
      <w:pPr>
        <w:ind w:firstLine="709"/>
      </w:pPr>
      <w:r w:rsidRPr="00C5680F">
        <w:t xml:space="preserve">Розробка програми здійснювалась за допомогою мови програмування </w:t>
      </w:r>
      <w:r w:rsidRPr="00D57012">
        <w:rPr>
          <w:i/>
          <w:iCs/>
        </w:rPr>
        <w:t>Py</w:t>
      </w:r>
      <w:r w:rsidRPr="00C5680F">
        <w:t xml:space="preserve"> у середовищі розробки </w:t>
      </w:r>
      <w:r w:rsidRPr="00D57012">
        <w:rPr>
          <w:i/>
          <w:iCs/>
        </w:rPr>
        <w:t>VS</w:t>
      </w:r>
      <w:r w:rsidRPr="00C5680F">
        <w:t xml:space="preserve"> тому переходимо до середовища </w:t>
      </w:r>
      <w:r w:rsidR="00D777A7" w:rsidRPr="00C5680F">
        <w:t>розробки</w:t>
      </w:r>
      <w:r w:rsidRPr="00C5680F">
        <w:t>.</w:t>
      </w:r>
    </w:p>
    <w:tbl>
      <w:tblPr>
        <w:tblStyle w:val="af"/>
        <w:tblpPr w:leftFromText="180" w:rightFromText="180" w:vertAnchor="text" w:horzAnchor="page" w:tblpX="1994" w:tblpY="53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2"/>
      </w:tblGrid>
      <w:tr w:rsidR="006D00AA" w:rsidRPr="00C5680F" w14:paraId="028FC631" w14:textId="77777777" w:rsidTr="006D00AA">
        <w:tc>
          <w:tcPr>
            <w:tcW w:w="9912" w:type="dxa"/>
          </w:tcPr>
          <w:p w14:paraId="7EA106D3" w14:textId="273E15B0" w:rsidR="006D00AA" w:rsidRPr="00C5680F" w:rsidRDefault="006D00AA" w:rsidP="00D777A7">
            <w:pPr>
              <w:spacing w:before="240" w:after="240"/>
              <w:jc w:val="center"/>
              <w:rPr>
                <w:noProof/>
              </w:rPr>
            </w:pPr>
            <w:r w:rsidRPr="00C5680F">
              <w:rPr>
                <w:noProof/>
              </w:rPr>
              <w:lastRenderedPageBreak/>
              <w:drawing>
                <wp:inline distT="0" distB="0" distL="0" distR="0" wp14:anchorId="13D2BE28" wp14:editId="16D5C75F">
                  <wp:extent cx="1686160" cy="971686"/>
                  <wp:effectExtent l="0" t="0" r="0" b="0"/>
                  <wp:docPr id="1237826891" name="Рисунок 1" descr="Изображение выглядит как текст, Шрифт, снимок экрана, дизайн&#10;&#10;Контент, сгенерированный ИИ, может содержать ошибки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7826891" name="Рисунок 1" descr="Изображение выглядит как текст, Шрифт, снимок экрана, дизайн&#10;&#10;Контент, сгенерированный ИИ, может содержать ошибки.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6160" cy="971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00AA" w:rsidRPr="00C5680F" w14:paraId="4AEA034C" w14:textId="77777777" w:rsidTr="006D00AA">
        <w:tc>
          <w:tcPr>
            <w:tcW w:w="9912" w:type="dxa"/>
          </w:tcPr>
          <w:p w14:paraId="60B2EAE3" w14:textId="5284A6AC" w:rsidR="006D00AA" w:rsidRPr="00C5680F" w:rsidRDefault="006D00AA" w:rsidP="00D777A7">
            <w:pPr>
              <w:spacing w:before="240" w:after="240"/>
              <w:jc w:val="center"/>
              <w:rPr>
                <w:noProof/>
              </w:rPr>
            </w:pPr>
            <w:r w:rsidRPr="00C5680F">
              <w:rPr>
                <w:noProof/>
              </w:rPr>
              <w:t>Рисунок 7 – Імпортовані бібліотеки</w:t>
            </w:r>
          </w:p>
        </w:tc>
      </w:tr>
    </w:tbl>
    <w:p w14:paraId="745386CC" w14:textId="7DA9A0D7" w:rsidR="00065EBB" w:rsidRPr="00C5680F" w:rsidRDefault="006D00AA" w:rsidP="00C9572F">
      <w:pPr>
        <w:pStyle w:val="af0"/>
        <w:numPr>
          <w:ilvl w:val="0"/>
          <w:numId w:val="35"/>
        </w:numPr>
        <w:tabs>
          <w:tab w:val="clear" w:pos="720"/>
          <w:tab w:val="num" w:pos="993"/>
        </w:tabs>
        <w:ind w:left="0" w:firstLine="709"/>
      </w:pPr>
      <w:r w:rsidRPr="00C5680F">
        <w:t xml:space="preserve"> </w:t>
      </w:r>
      <w:r w:rsidR="00065EBB" w:rsidRPr="00C5680F">
        <w:t>Імпортування необхідних бібліотек (</w:t>
      </w:r>
      <w:proofErr w:type="spellStart"/>
      <w:r w:rsidR="00065EBB" w:rsidRPr="00D57012">
        <w:rPr>
          <w:i/>
          <w:iCs/>
        </w:rPr>
        <w:t>telebot</w:t>
      </w:r>
      <w:proofErr w:type="spellEnd"/>
      <w:r w:rsidR="00065EBB" w:rsidRPr="00D57012">
        <w:rPr>
          <w:i/>
          <w:iCs/>
        </w:rPr>
        <w:t xml:space="preserve">, </w:t>
      </w:r>
      <w:proofErr w:type="spellStart"/>
      <w:r w:rsidR="00065EBB" w:rsidRPr="00D57012">
        <w:rPr>
          <w:i/>
          <w:iCs/>
        </w:rPr>
        <w:t>hashlib</w:t>
      </w:r>
      <w:proofErr w:type="spellEnd"/>
      <w:r w:rsidR="00065EBB" w:rsidRPr="00D57012">
        <w:rPr>
          <w:i/>
          <w:iCs/>
        </w:rPr>
        <w:t xml:space="preserve">, </w:t>
      </w:r>
      <w:proofErr w:type="spellStart"/>
      <w:r w:rsidR="00065EBB" w:rsidRPr="00D57012">
        <w:rPr>
          <w:i/>
          <w:iCs/>
        </w:rPr>
        <w:t>json</w:t>
      </w:r>
      <w:proofErr w:type="spellEnd"/>
      <w:r w:rsidR="00065EBB" w:rsidRPr="00C5680F">
        <w:t>)</w:t>
      </w:r>
      <w:r w:rsidRPr="00C5680F">
        <w:t>( Рисунок 7).</w:t>
      </w:r>
    </w:p>
    <w:p w14:paraId="03869961" w14:textId="3F3B233D" w:rsidR="009F53B3" w:rsidRPr="00C5680F" w:rsidRDefault="009F53B3" w:rsidP="006D00AA">
      <w:pPr>
        <w:jc w:val="left"/>
      </w:pPr>
    </w:p>
    <w:p w14:paraId="1EB5BF74" w14:textId="77777777" w:rsidR="00C5680F" w:rsidRPr="00C5680F" w:rsidRDefault="00065EBB" w:rsidP="00C9572F">
      <w:pPr>
        <w:pStyle w:val="af0"/>
        <w:numPr>
          <w:ilvl w:val="0"/>
          <w:numId w:val="35"/>
        </w:numPr>
        <w:tabs>
          <w:tab w:val="clear" w:pos="720"/>
          <w:tab w:val="num" w:pos="993"/>
        </w:tabs>
        <w:ind w:left="0" w:firstLine="709"/>
      </w:pPr>
      <w:r w:rsidRPr="00C5680F">
        <w:t>Реалізація логіки бота для обробки команд користувача (старт, вибір музики, прослуховування).</w:t>
      </w:r>
    </w:p>
    <w:p w14:paraId="73BB20B1" w14:textId="281A943D" w:rsidR="006D00AA" w:rsidRPr="00C5680F" w:rsidRDefault="009F53B3" w:rsidP="00C5680F">
      <w:pPr>
        <w:ind w:firstLine="708"/>
      </w:pPr>
      <w:r w:rsidRPr="00C5680F">
        <w:t xml:space="preserve">Оскільки мені зараз не потрібно використати </w:t>
      </w:r>
      <w:proofErr w:type="spellStart"/>
      <w:r w:rsidRPr="00D57012">
        <w:rPr>
          <w:i/>
          <w:iCs/>
        </w:rPr>
        <w:t>webhook</w:t>
      </w:r>
      <w:proofErr w:type="spellEnd"/>
      <w:r w:rsidRPr="00C5680F">
        <w:t xml:space="preserve"> для бота щоб не тратити ресурси</w:t>
      </w:r>
      <w:r w:rsidR="006D00AA" w:rsidRPr="00C5680F">
        <w:t>, б</w:t>
      </w:r>
      <w:r w:rsidRPr="00C5680F">
        <w:t xml:space="preserve">уде використовуватись </w:t>
      </w:r>
      <w:proofErr w:type="spellStart"/>
      <w:r w:rsidRPr="00D57012">
        <w:rPr>
          <w:i/>
          <w:iCs/>
        </w:rPr>
        <w:t>polling</w:t>
      </w:r>
      <w:proofErr w:type="spellEnd"/>
      <w:r w:rsidR="006D00AA" w:rsidRPr="00C5680F">
        <w:t xml:space="preserve"> в</w:t>
      </w:r>
      <w:r w:rsidRPr="00C5680F">
        <w:t xml:space="preserve"> кінці коду</w:t>
      </w:r>
      <w:r w:rsidR="006D00AA" w:rsidRPr="00C5680F">
        <w:t xml:space="preserve"> </w:t>
      </w:r>
      <w:proofErr w:type="spellStart"/>
      <w:r w:rsidRPr="00D57012">
        <w:rPr>
          <w:i/>
          <w:iCs/>
        </w:rPr>
        <w:t>bot.polling</w:t>
      </w:r>
      <w:proofErr w:type="spellEnd"/>
      <w:r w:rsidRPr="00D57012">
        <w:rPr>
          <w:i/>
          <w:iCs/>
        </w:rPr>
        <w:t>(</w:t>
      </w:r>
      <w:proofErr w:type="spellStart"/>
      <w:r w:rsidRPr="00D57012">
        <w:rPr>
          <w:i/>
          <w:iCs/>
        </w:rPr>
        <w:t>none_stop</w:t>
      </w:r>
      <w:proofErr w:type="spellEnd"/>
      <w:r w:rsidRPr="00D57012">
        <w:rPr>
          <w:i/>
          <w:iCs/>
        </w:rPr>
        <w:t>=</w:t>
      </w:r>
      <w:proofErr w:type="spellStart"/>
      <w:r w:rsidRPr="00D57012">
        <w:rPr>
          <w:i/>
          <w:iCs/>
        </w:rPr>
        <w:t>True</w:t>
      </w:r>
      <w:proofErr w:type="spellEnd"/>
      <w:r w:rsidRPr="00D57012">
        <w:rPr>
          <w:i/>
          <w:iCs/>
        </w:rPr>
        <w:t>)</w:t>
      </w:r>
      <w:r w:rsidR="006D00AA" w:rsidRPr="00C5680F">
        <w:t xml:space="preserve"> щ</w:t>
      </w:r>
      <w:r w:rsidRPr="00C5680F">
        <w:t>об був безкінечний цикл</w:t>
      </w:r>
      <w:r w:rsidR="006D00AA" w:rsidRPr="00C5680F">
        <w:t>(рисунок 8).</w:t>
      </w:r>
    </w:p>
    <w:tbl>
      <w:tblPr>
        <w:tblStyle w:val="af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62"/>
      </w:tblGrid>
      <w:tr w:rsidR="006D00AA" w:rsidRPr="00C5680F" w14:paraId="52031E95" w14:textId="77777777" w:rsidTr="006D00AA">
        <w:tc>
          <w:tcPr>
            <w:tcW w:w="9912" w:type="dxa"/>
          </w:tcPr>
          <w:p w14:paraId="3A8D18F4" w14:textId="711ED8BC" w:rsidR="006D00AA" w:rsidRPr="00C5680F" w:rsidRDefault="006D00AA" w:rsidP="00D777A7">
            <w:pPr>
              <w:spacing w:before="240" w:after="240"/>
              <w:jc w:val="center"/>
              <w:rPr>
                <w:noProof/>
              </w:rPr>
            </w:pPr>
            <w:r w:rsidRPr="00C5680F">
              <w:rPr>
                <w:noProof/>
              </w:rPr>
              <w:drawing>
                <wp:inline distT="0" distB="0" distL="0" distR="0" wp14:anchorId="476D8CD2" wp14:editId="50C03D1D">
                  <wp:extent cx="3477110" cy="1057423"/>
                  <wp:effectExtent l="0" t="0" r="0" b="9525"/>
                  <wp:docPr id="93384417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384417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7110" cy="1057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00AA" w:rsidRPr="00C5680F" w14:paraId="4536EC22" w14:textId="77777777" w:rsidTr="006D00AA">
        <w:tc>
          <w:tcPr>
            <w:tcW w:w="9912" w:type="dxa"/>
          </w:tcPr>
          <w:p w14:paraId="5CB92114" w14:textId="2884994F" w:rsidR="006D00AA" w:rsidRPr="00C5680F" w:rsidRDefault="006D00AA" w:rsidP="00D777A7">
            <w:pPr>
              <w:spacing w:before="240" w:after="240"/>
              <w:jc w:val="center"/>
              <w:rPr>
                <w:noProof/>
              </w:rPr>
            </w:pPr>
            <w:r w:rsidRPr="00C5680F">
              <w:rPr>
                <w:noProof/>
              </w:rPr>
              <w:t>Рисунок 8 – Строка у коді</w:t>
            </w:r>
          </w:p>
        </w:tc>
      </w:tr>
    </w:tbl>
    <w:p w14:paraId="2A7D421B" w14:textId="7A25A2BD" w:rsidR="009F53B3" w:rsidRPr="00C5680F" w:rsidRDefault="009F53B3" w:rsidP="00C9572F">
      <w:pPr>
        <w:pStyle w:val="af0"/>
        <w:numPr>
          <w:ilvl w:val="0"/>
          <w:numId w:val="35"/>
        </w:numPr>
        <w:tabs>
          <w:tab w:val="clear" w:pos="720"/>
          <w:tab w:val="num" w:pos="993"/>
        </w:tabs>
        <w:ind w:left="0" w:firstLine="709"/>
      </w:pPr>
      <w:r w:rsidRPr="00C5680F">
        <w:t>Звернення до токену</w:t>
      </w:r>
      <w:r w:rsidR="00C5680F" w:rsidRPr="00C5680F">
        <w:t xml:space="preserve">. </w:t>
      </w:r>
      <w:r w:rsidRPr="00C5680F">
        <w:t xml:space="preserve">Оскільки я буду користуватися бібліотекою </w:t>
      </w:r>
      <w:proofErr w:type="spellStart"/>
      <w:r w:rsidRPr="00D57012">
        <w:rPr>
          <w:i/>
          <w:iCs/>
        </w:rPr>
        <w:t>telebot</w:t>
      </w:r>
      <w:proofErr w:type="spellEnd"/>
      <w:r w:rsidRPr="00C5680F">
        <w:t xml:space="preserve"> це виконується через</w:t>
      </w:r>
      <w:r w:rsidR="00C5680F" w:rsidRPr="00C5680F">
        <w:t xml:space="preserve"> </w:t>
      </w:r>
      <w:r w:rsidRPr="00C5680F">
        <w:t>[Назва змінної] = [звернення до бібліотеки].[звернення до класу] (‘Унікальний Токен’)</w:t>
      </w:r>
      <w:r w:rsidR="00C5680F" w:rsidRPr="00C5680F">
        <w:t>:</w:t>
      </w:r>
    </w:p>
    <w:p w14:paraId="027FC157" w14:textId="77777777" w:rsidR="009F53B3" w:rsidRPr="00D57012" w:rsidRDefault="009F53B3" w:rsidP="00C5680F">
      <w:pPr>
        <w:ind w:firstLine="709"/>
        <w:jc w:val="center"/>
        <w:rPr>
          <w:i/>
          <w:iCs/>
        </w:rPr>
      </w:pPr>
      <w:proofErr w:type="spellStart"/>
      <w:r w:rsidRPr="00D57012">
        <w:rPr>
          <w:i/>
          <w:iCs/>
        </w:rPr>
        <w:t>bot</w:t>
      </w:r>
      <w:proofErr w:type="spellEnd"/>
      <w:r w:rsidRPr="00D57012">
        <w:rPr>
          <w:i/>
          <w:iCs/>
        </w:rPr>
        <w:t xml:space="preserve"> = </w:t>
      </w:r>
      <w:proofErr w:type="spellStart"/>
      <w:r w:rsidRPr="00D57012">
        <w:rPr>
          <w:i/>
          <w:iCs/>
        </w:rPr>
        <w:t>telebot.TeleBot</w:t>
      </w:r>
      <w:proofErr w:type="spellEnd"/>
      <w:r w:rsidRPr="00D57012">
        <w:rPr>
          <w:i/>
          <w:iCs/>
        </w:rPr>
        <w:t xml:space="preserve"> (‘токен’)</w:t>
      </w:r>
    </w:p>
    <w:p w14:paraId="7A28D3B6" w14:textId="77777777" w:rsidR="009F53B3" w:rsidRPr="00C5680F" w:rsidRDefault="009F53B3" w:rsidP="00C5680F">
      <w:pPr>
        <w:ind w:firstLine="709"/>
      </w:pPr>
    </w:p>
    <w:p w14:paraId="49C4BD12" w14:textId="4CFF9604" w:rsidR="009F53B3" w:rsidRPr="00D57012" w:rsidRDefault="009F53B3" w:rsidP="00C9572F">
      <w:pPr>
        <w:pStyle w:val="af0"/>
        <w:numPr>
          <w:ilvl w:val="0"/>
          <w:numId w:val="35"/>
        </w:numPr>
        <w:tabs>
          <w:tab w:val="clear" w:pos="720"/>
          <w:tab w:val="num" w:pos="993"/>
        </w:tabs>
        <w:ind w:left="0" w:firstLine="709"/>
        <w:rPr>
          <w:i/>
          <w:iCs/>
        </w:rPr>
      </w:pPr>
      <w:r w:rsidRPr="00C5680F">
        <w:t xml:space="preserve">Обробка команди </w:t>
      </w:r>
      <w:r w:rsidRPr="00D57012">
        <w:rPr>
          <w:i/>
          <w:iCs/>
        </w:rPr>
        <w:t>/</w:t>
      </w:r>
      <w:proofErr w:type="spellStart"/>
      <w:r w:rsidRPr="00D57012">
        <w:rPr>
          <w:i/>
          <w:iCs/>
        </w:rPr>
        <w:t>start</w:t>
      </w:r>
      <w:proofErr w:type="spellEnd"/>
      <w:r w:rsidRPr="00C5680F">
        <w:t xml:space="preserve"> та інших команд через /</w:t>
      </w:r>
      <w:r w:rsidR="00C5680F" w:rsidRPr="00C5680F">
        <w:t xml:space="preserve"> </w:t>
      </w:r>
      <w:r w:rsidRPr="00D57012">
        <w:rPr>
          <w:i/>
          <w:iCs/>
        </w:rPr>
        <w:t>@bot.massage_handlers(commands=[‘start’])</w:t>
      </w:r>
      <w:r w:rsidR="00C5680F" w:rsidRPr="00D57012">
        <w:rPr>
          <w:i/>
          <w:iCs/>
        </w:rPr>
        <w:t xml:space="preserve"> (рисунок 9-10):</w:t>
      </w:r>
    </w:p>
    <w:p w14:paraId="6F2B3DA5" w14:textId="76DDD0FC" w:rsidR="009F53B3" w:rsidRPr="00D57012" w:rsidRDefault="009F53B3" w:rsidP="00C5680F">
      <w:pPr>
        <w:jc w:val="center"/>
        <w:rPr>
          <w:i/>
          <w:iCs/>
        </w:rPr>
      </w:pPr>
      <w:proofErr w:type="spellStart"/>
      <w:r w:rsidRPr="00D57012">
        <w:rPr>
          <w:i/>
          <w:iCs/>
        </w:rPr>
        <w:t>def</w:t>
      </w:r>
      <w:proofErr w:type="spellEnd"/>
      <w:r w:rsidRPr="00D57012">
        <w:rPr>
          <w:i/>
          <w:iCs/>
        </w:rPr>
        <w:t xml:space="preserve"> </w:t>
      </w:r>
      <w:proofErr w:type="spellStart"/>
      <w:r w:rsidRPr="00D57012">
        <w:rPr>
          <w:i/>
          <w:iCs/>
        </w:rPr>
        <w:t>main</w:t>
      </w:r>
      <w:proofErr w:type="spellEnd"/>
      <w:r w:rsidRPr="00D57012">
        <w:rPr>
          <w:i/>
          <w:iCs/>
        </w:rPr>
        <w:t>(</w:t>
      </w:r>
      <w:proofErr w:type="spellStart"/>
      <w:r w:rsidRPr="00D57012">
        <w:rPr>
          <w:i/>
          <w:iCs/>
        </w:rPr>
        <w:t>massage</w:t>
      </w:r>
      <w:proofErr w:type="spellEnd"/>
      <w:r w:rsidRPr="00D57012">
        <w:rPr>
          <w:i/>
          <w:iCs/>
        </w:rPr>
        <w:t>): …</w:t>
      </w:r>
      <w:r w:rsidR="00B130B1" w:rsidRPr="00D57012">
        <w:rPr>
          <w:i/>
          <w:iCs/>
        </w:rPr>
        <w:t>.</w:t>
      </w:r>
    </w:p>
    <w:tbl>
      <w:tblPr>
        <w:tblStyle w:val="af"/>
        <w:tblW w:w="0" w:type="auto"/>
        <w:tblInd w:w="360" w:type="dxa"/>
        <w:tblLook w:val="04A0" w:firstRow="1" w:lastRow="0" w:firstColumn="1" w:lastColumn="0" w:noHBand="0" w:noVBand="1"/>
      </w:tblPr>
      <w:tblGrid>
        <w:gridCol w:w="9562"/>
      </w:tblGrid>
      <w:tr w:rsidR="006D00AA" w:rsidRPr="00C5680F" w14:paraId="70B55140" w14:textId="77777777" w:rsidTr="00C5680F">
        <w:tc>
          <w:tcPr>
            <w:tcW w:w="9562" w:type="dxa"/>
            <w:tcBorders>
              <w:top w:val="nil"/>
              <w:left w:val="nil"/>
              <w:bottom w:val="nil"/>
              <w:right w:val="nil"/>
            </w:tcBorders>
          </w:tcPr>
          <w:p w14:paraId="01FD626B" w14:textId="0239D7DB" w:rsidR="006D00AA" w:rsidRPr="00C5680F" w:rsidRDefault="006D00AA" w:rsidP="00C5680F">
            <w:pPr>
              <w:spacing w:before="240" w:after="240"/>
              <w:jc w:val="center"/>
              <w:rPr>
                <w:noProof/>
              </w:rPr>
            </w:pPr>
            <w:r w:rsidRPr="00C5680F">
              <w:rPr>
                <w:noProof/>
              </w:rPr>
              <w:lastRenderedPageBreak/>
              <w:drawing>
                <wp:inline distT="0" distB="0" distL="0" distR="0" wp14:anchorId="001AA97B" wp14:editId="19E47AA7">
                  <wp:extent cx="6300470" cy="3729355"/>
                  <wp:effectExtent l="0" t="0" r="5080" b="4445"/>
                  <wp:docPr id="1437052770" name="Рисунок 1" descr="Изображение выглядит как текст, снимок экрана&#10;&#10;Контент, сгенерированный ИИ, может содержать ошибки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052770" name="Рисунок 1" descr="Изображение выглядит как текст, снимок экрана&#10;&#10;Контент, сгенерированный ИИ, может содержать ошибки.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0470" cy="3729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00AA" w:rsidRPr="00C5680F" w14:paraId="13A80445" w14:textId="77777777" w:rsidTr="00C5680F">
        <w:tc>
          <w:tcPr>
            <w:tcW w:w="9562" w:type="dxa"/>
            <w:tcBorders>
              <w:top w:val="nil"/>
              <w:left w:val="nil"/>
              <w:bottom w:val="nil"/>
              <w:right w:val="nil"/>
            </w:tcBorders>
          </w:tcPr>
          <w:p w14:paraId="76FAEECC" w14:textId="790593E8" w:rsidR="006D00AA" w:rsidRPr="00C5680F" w:rsidRDefault="006D00AA" w:rsidP="00C5680F">
            <w:pPr>
              <w:spacing w:before="240" w:after="240"/>
              <w:jc w:val="center"/>
              <w:rPr>
                <w:noProof/>
              </w:rPr>
            </w:pPr>
            <w:r w:rsidRPr="00C5680F">
              <w:rPr>
                <w:noProof/>
              </w:rPr>
              <w:t>Рисунок 9 – Строка у коді</w:t>
            </w:r>
          </w:p>
        </w:tc>
      </w:tr>
      <w:tr w:rsidR="006D00AA" w:rsidRPr="00C5680F" w14:paraId="4207C9F8" w14:textId="77777777" w:rsidTr="00C5680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562" w:type="dxa"/>
          </w:tcPr>
          <w:p w14:paraId="25B23E2B" w14:textId="362BEAD1" w:rsidR="006D00AA" w:rsidRPr="00C5680F" w:rsidRDefault="00B130B1" w:rsidP="00C5680F">
            <w:pPr>
              <w:spacing w:before="240" w:after="240"/>
              <w:jc w:val="center"/>
              <w:rPr>
                <w:noProof/>
              </w:rPr>
            </w:pPr>
            <w:r w:rsidRPr="00C5680F">
              <w:rPr>
                <w:noProof/>
              </w:rPr>
              <w:drawing>
                <wp:inline distT="0" distB="0" distL="0" distR="0" wp14:anchorId="4DDC2AFE" wp14:editId="126A2EAA">
                  <wp:extent cx="5839640" cy="2486372"/>
                  <wp:effectExtent l="0" t="0" r="8890" b="9525"/>
                  <wp:docPr id="20465868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65868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9640" cy="2486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00AA" w:rsidRPr="00C5680F" w14:paraId="7524C374" w14:textId="77777777" w:rsidTr="00C5680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562" w:type="dxa"/>
          </w:tcPr>
          <w:p w14:paraId="3FDBFA79" w14:textId="15D9452F" w:rsidR="006D00AA" w:rsidRPr="00C5680F" w:rsidRDefault="00B130B1" w:rsidP="00DE5B3D">
            <w:pPr>
              <w:spacing w:before="240" w:after="240"/>
              <w:jc w:val="center"/>
              <w:rPr>
                <w:noProof/>
              </w:rPr>
            </w:pPr>
            <w:r w:rsidRPr="00C5680F">
              <w:rPr>
                <w:noProof/>
              </w:rPr>
              <w:t>Рисунок 10 – Кінцевий вигляд</w:t>
            </w:r>
          </w:p>
        </w:tc>
      </w:tr>
    </w:tbl>
    <w:p w14:paraId="75D30A87" w14:textId="77777777" w:rsidR="00DE5B3D" w:rsidRDefault="00DE5B3D">
      <w:pPr>
        <w:jc w:val="left"/>
      </w:pPr>
      <w:r>
        <w:br w:type="page"/>
      </w:r>
    </w:p>
    <w:p w14:paraId="3B202318" w14:textId="77777777" w:rsidR="00DE5B3D" w:rsidRDefault="00B130B1" w:rsidP="003951C4">
      <w:pPr>
        <w:pStyle w:val="af0"/>
        <w:numPr>
          <w:ilvl w:val="0"/>
          <w:numId w:val="35"/>
        </w:numPr>
        <w:shd w:val="clear" w:color="auto" w:fill="FFFFFF" w:themeFill="background1"/>
        <w:tabs>
          <w:tab w:val="clear" w:pos="720"/>
          <w:tab w:val="num" w:pos="993"/>
        </w:tabs>
        <w:ind w:left="0" w:firstLine="709"/>
      </w:pPr>
      <w:proofErr w:type="spellStart"/>
      <w:r w:rsidRPr="00C5680F">
        <w:lastRenderedPageBreak/>
        <w:t>І</w:t>
      </w:r>
      <w:r w:rsidR="009F53B3" w:rsidRPr="00C5680F">
        <w:t>нлайн</w:t>
      </w:r>
      <w:proofErr w:type="spellEnd"/>
      <w:r w:rsidR="009F53B3" w:rsidRPr="00C5680F">
        <w:t>-кнопки</w:t>
      </w:r>
      <w:r w:rsidRPr="00C5680F">
        <w:t>,</w:t>
      </w:r>
      <w:r w:rsidR="00C5680F" w:rsidRPr="00C5680F">
        <w:t xml:space="preserve"> т</w:t>
      </w:r>
      <w:r w:rsidR="009F53B3" w:rsidRPr="00C5680F">
        <w:t>реба імпортувати з бібліотеки</w:t>
      </w:r>
      <w:r w:rsidR="00DE5B3D">
        <w:t xml:space="preserve">: </w:t>
      </w:r>
    </w:p>
    <w:p w14:paraId="109FA1D6" w14:textId="621D3E1B" w:rsidR="00DE5B3D" w:rsidRPr="00D57012" w:rsidRDefault="009F53B3" w:rsidP="003951C4">
      <w:pPr>
        <w:shd w:val="clear" w:color="auto" w:fill="FFFFFF" w:themeFill="background1"/>
        <w:jc w:val="center"/>
        <w:rPr>
          <w:iCs/>
          <w:lang w:val="en-US"/>
        </w:rPr>
      </w:pPr>
      <w:proofErr w:type="spellStart"/>
      <w:r w:rsidRPr="00D57012">
        <w:rPr>
          <w:iCs/>
        </w:rPr>
        <w:t>telebot</w:t>
      </w:r>
      <w:proofErr w:type="spellEnd"/>
      <w:r w:rsidRPr="00D57012">
        <w:rPr>
          <w:iCs/>
        </w:rPr>
        <w:t xml:space="preserve"> </w:t>
      </w:r>
      <w:proofErr w:type="spellStart"/>
      <w:r w:rsidRPr="00D57012">
        <w:rPr>
          <w:iCs/>
        </w:rPr>
        <w:t>types</w:t>
      </w:r>
      <w:proofErr w:type="spellEnd"/>
      <w:r w:rsidR="00B130B1" w:rsidRPr="00D57012">
        <w:rPr>
          <w:iCs/>
        </w:rPr>
        <w:t xml:space="preserve"> </w:t>
      </w:r>
      <w:proofErr w:type="spellStart"/>
      <w:r w:rsidRPr="00D57012">
        <w:rPr>
          <w:iCs/>
        </w:rPr>
        <w:t>from</w:t>
      </w:r>
      <w:proofErr w:type="spellEnd"/>
      <w:r w:rsidRPr="00D57012">
        <w:rPr>
          <w:iCs/>
        </w:rPr>
        <w:t xml:space="preserve"> </w:t>
      </w:r>
      <w:proofErr w:type="spellStart"/>
      <w:r w:rsidRPr="00D57012">
        <w:rPr>
          <w:iCs/>
        </w:rPr>
        <w:t>telebot</w:t>
      </w:r>
      <w:proofErr w:type="spellEnd"/>
      <w:r w:rsidRPr="00D57012">
        <w:rPr>
          <w:iCs/>
        </w:rPr>
        <w:t xml:space="preserve"> </w:t>
      </w:r>
      <w:proofErr w:type="spellStart"/>
      <w:r w:rsidRPr="00D57012">
        <w:rPr>
          <w:iCs/>
        </w:rPr>
        <w:t>import</w:t>
      </w:r>
      <w:proofErr w:type="spellEnd"/>
      <w:r w:rsidRPr="00D57012">
        <w:rPr>
          <w:iCs/>
        </w:rPr>
        <w:t xml:space="preserve"> </w:t>
      </w:r>
      <w:proofErr w:type="spellStart"/>
      <w:r w:rsidRPr="00D57012">
        <w:rPr>
          <w:iCs/>
        </w:rPr>
        <w:t>types</w:t>
      </w:r>
      <w:proofErr w:type="spellEnd"/>
    </w:p>
    <w:p w14:paraId="07832352" w14:textId="77777777" w:rsidR="00DE5B3D" w:rsidRPr="003951C4" w:rsidRDefault="009F53B3" w:rsidP="003951C4">
      <w:pPr>
        <w:shd w:val="clear" w:color="auto" w:fill="FFFFFF" w:themeFill="background1"/>
        <w:jc w:val="center"/>
        <w:rPr>
          <w:i/>
        </w:rPr>
      </w:pPr>
      <w:proofErr w:type="spellStart"/>
      <w:r w:rsidRPr="003951C4">
        <w:rPr>
          <w:i/>
        </w:rPr>
        <w:t>markup</w:t>
      </w:r>
      <w:proofErr w:type="spellEnd"/>
      <w:r w:rsidRPr="003951C4">
        <w:rPr>
          <w:i/>
        </w:rPr>
        <w:t>=</w:t>
      </w:r>
      <w:proofErr w:type="spellStart"/>
      <w:r w:rsidRPr="003951C4">
        <w:rPr>
          <w:i/>
        </w:rPr>
        <w:t>types.InlineKeybordMarkup</w:t>
      </w:r>
      <w:proofErr w:type="spellEnd"/>
      <w:r w:rsidRPr="003951C4">
        <w:rPr>
          <w:i/>
        </w:rPr>
        <w:t>()</w:t>
      </w:r>
    </w:p>
    <w:p w14:paraId="7B6EF754" w14:textId="048BF002" w:rsidR="00B130B1" w:rsidRPr="00C5680F" w:rsidRDefault="009F53B3" w:rsidP="003951C4">
      <w:pPr>
        <w:shd w:val="clear" w:color="auto" w:fill="FFFFFF" w:themeFill="background1"/>
        <w:jc w:val="center"/>
      </w:pPr>
      <w:proofErr w:type="spellStart"/>
      <w:r w:rsidRPr="003951C4">
        <w:rPr>
          <w:i/>
        </w:rPr>
        <w:t>markup.add</w:t>
      </w:r>
      <w:proofErr w:type="spellEnd"/>
      <w:r w:rsidRPr="003951C4">
        <w:rPr>
          <w:i/>
        </w:rPr>
        <w:t>(</w:t>
      </w:r>
      <w:proofErr w:type="spellStart"/>
      <w:r w:rsidRPr="003951C4">
        <w:rPr>
          <w:i/>
        </w:rPr>
        <w:t>types.InlineKeyboardButton</w:t>
      </w:r>
      <w:proofErr w:type="spellEnd"/>
      <w:r w:rsidRPr="003951C4">
        <w:rPr>
          <w:i/>
        </w:rPr>
        <w:t>(команда)</w:t>
      </w:r>
      <w:r w:rsidR="00C5680F" w:rsidRPr="00C5680F">
        <w:t>.</w:t>
      </w:r>
    </w:p>
    <w:p w14:paraId="2E754AFE" w14:textId="7B63780A" w:rsidR="00D57012" w:rsidRPr="00D57012" w:rsidRDefault="009F53B3" w:rsidP="00C5680F">
      <w:pPr>
        <w:ind w:firstLine="709"/>
        <w:rPr>
          <w:lang w:val="en-US"/>
        </w:rPr>
      </w:pPr>
      <w:r w:rsidRPr="00C5680F">
        <w:t>Для створення кнопки</w:t>
      </w:r>
      <w:r w:rsidR="00D57012">
        <w:rPr>
          <w:lang w:val="en-US"/>
        </w:rPr>
        <w:t>:</w:t>
      </w:r>
    </w:p>
    <w:p w14:paraId="699DB45D" w14:textId="584F7F72" w:rsidR="00D57012" w:rsidRPr="00D57012" w:rsidRDefault="009F53B3" w:rsidP="00D57012">
      <w:pPr>
        <w:ind w:firstLine="709"/>
        <w:jc w:val="center"/>
        <w:rPr>
          <w:lang w:val="en-US"/>
        </w:rPr>
      </w:pPr>
      <w:r w:rsidRPr="00D57012">
        <w:rPr>
          <w:i/>
          <w:iCs/>
        </w:rPr>
        <w:t>[Назва кнопки]=</w:t>
      </w:r>
      <w:proofErr w:type="spellStart"/>
      <w:r w:rsidRPr="00D57012">
        <w:rPr>
          <w:i/>
          <w:iCs/>
        </w:rPr>
        <w:t>types.InlineKeyboardButton</w:t>
      </w:r>
      <w:proofErr w:type="spellEnd"/>
      <w:r w:rsidRPr="00D57012">
        <w:rPr>
          <w:i/>
          <w:iCs/>
        </w:rPr>
        <w:t>(команда)</w:t>
      </w:r>
    </w:p>
    <w:p w14:paraId="7A82319E" w14:textId="77777777" w:rsidR="00D57012" w:rsidRDefault="009F53B3" w:rsidP="00C5680F">
      <w:pPr>
        <w:ind w:firstLine="709"/>
        <w:rPr>
          <w:lang w:val="en-US"/>
        </w:rPr>
      </w:pPr>
      <w:r w:rsidRPr="00C5680F">
        <w:t>Для створення рядів кнопок</w:t>
      </w:r>
      <w:r w:rsidR="00D57012">
        <w:rPr>
          <w:lang w:val="en-US"/>
        </w:rPr>
        <w:t>:</w:t>
      </w:r>
      <w:r w:rsidR="00B130B1" w:rsidRPr="00C5680F">
        <w:t xml:space="preserve"> </w:t>
      </w:r>
    </w:p>
    <w:p w14:paraId="09D260BD" w14:textId="2DBB0381" w:rsidR="00B130B1" w:rsidRPr="00C5680F" w:rsidRDefault="00B130B1" w:rsidP="00D57012">
      <w:pPr>
        <w:ind w:firstLine="709"/>
        <w:jc w:val="center"/>
      </w:pPr>
      <w:proofErr w:type="spellStart"/>
      <w:r w:rsidRPr="00D57012">
        <w:rPr>
          <w:i/>
          <w:iCs/>
        </w:rPr>
        <w:t>markup.row</w:t>
      </w:r>
      <w:proofErr w:type="spellEnd"/>
      <w:r w:rsidR="00C5680F" w:rsidRPr="00D57012">
        <w:rPr>
          <w:i/>
          <w:iCs/>
        </w:rPr>
        <w:t xml:space="preserve"> </w:t>
      </w:r>
      <w:r w:rsidRPr="00D57012">
        <w:rPr>
          <w:i/>
          <w:iCs/>
        </w:rPr>
        <w:t>(назви кнопок)</w:t>
      </w:r>
      <w:r w:rsidR="009F53B3" w:rsidRPr="00D57012">
        <w:rPr>
          <w:i/>
          <w:iCs/>
        </w:rPr>
        <w:t>.</w:t>
      </w:r>
    </w:p>
    <w:p w14:paraId="15BDB844" w14:textId="75A5A745" w:rsidR="00B130B1" w:rsidRPr="00C5680F" w:rsidRDefault="009F53B3" w:rsidP="00C5680F">
      <w:pPr>
        <w:ind w:firstLine="709"/>
      </w:pPr>
      <w:r w:rsidRPr="00C5680F">
        <w:t>Щоб обробляти натискання кнопки треба</w:t>
      </w:r>
      <w:r w:rsidR="00B130B1" w:rsidRPr="00C5680F">
        <w:t xml:space="preserve"> т</w:t>
      </w:r>
      <w:r w:rsidRPr="00C5680F">
        <w:t xml:space="preserve">ам де </w:t>
      </w:r>
      <w:r w:rsidR="00B130B1" w:rsidRPr="00C5680F">
        <w:t>зазначено</w:t>
      </w:r>
      <w:r w:rsidR="00B2008E">
        <w:rPr>
          <w:lang w:val="en-US"/>
        </w:rPr>
        <w:t xml:space="preserve"> </w:t>
      </w:r>
      <w:r w:rsidRPr="00C5680F">
        <w:t xml:space="preserve">“команда” ввести </w:t>
      </w:r>
      <w:r w:rsidR="00B130B1" w:rsidRPr="00C5680F">
        <w:t>ключе слово.</w:t>
      </w:r>
    </w:p>
    <w:p w14:paraId="472850A7" w14:textId="2F4C08C9" w:rsidR="00D57012" w:rsidRPr="00D57012" w:rsidRDefault="00B130B1" w:rsidP="00D57012">
      <w:pPr>
        <w:ind w:firstLine="709"/>
        <w:rPr>
          <w:lang w:val="en-US"/>
        </w:rPr>
      </w:pPr>
      <w:r w:rsidRPr="00C5680F">
        <w:t>Кінцевий вигляд</w:t>
      </w:r>
      <w:r w:rsidR="00D57012" w:rsidRPr="00C5680F">
        <w:t>(рисунок 11)</w:t>
      </w:r>
      <w:r w:rsidR="00D57012">
        <w:rPr>
          <w:lang w:val="en-US"/>
        </w:rPr>
        <w:t>:</w:t>
      </w:r>
    </w:p>
    <w:p w14:paraId="6B68DF69" w14:textId="4A814719" w:rsidR="00D57012" w:rsidRPr="00D57012" w:rsidRDefault="009F53B3" w:rsidP="00D57012">
      <w:pPr>
        <w:ind w:firstLine="709"/>
        <w:jc w:val="center"/>
        <w:rPr>
          <w:i/>
          <w:iCs/>
          <w:lang w:val="en-US"/>
        </w:rPr>
      </w:pPr>
      <w:r w:rsidRPr="00D57012">
        <w:rPr>
          <w:i/>
          <w:iCs/>
        </w:rPr>
        <w:t xml:space="preserve">‘Назва кнопки’ </w:t>
      </w:r>
      <w:proofErr w:type="spellStart"/>
      <w:r w:rsidRPr="00D57012">
        <w:rPr>
          <w:i/>
          <w:iCs/>
        </w:rPr>
        <w:t>callback_data</w:t>
      </w:r>
      <w:proofErr w:type="spellEnd"/>
      <w:r w:rsidRPr="00D57012">
        <w:rPr>
          <w:i/>
          <w:iCs/>
        </w:rPr>
        <w:t>=’ключове слово’</w:t>
      </w:r>
      <w:r w:rsidR="00B130B1" w:rsidRPr="00C5680F">
        <w:t xml:space="preserve"> </w:t>
      </w:r>
      <w:proofErr w:type="spellStart"/>
      <w:r w:rsidRPr="00D57012">
        <w:rPr>
          <w:i/>
          <w:iCs/>
        </w:rPr>
        <w:t>test</w:t>
      </w:r>
      <w:proofErr w:type="spellEnd"/>
      <w:r w:rsidRPr="00D57012">
        <w:rPr>
          <w:i/>
          <w:iCs/>
        </w:rPr>
        <w:t>=</w:t>
      </w:r>
      <w:proofErr w:type="spellStart"/>
      <w:r w:rsidRPr="00D57012">
        <w:rPr>
          <w:i/>
          <w:iCs/>
        </w:rPr>
        <w:t>types.InlineKeyboardButton</w:t>
      </w:r>
      <w:proofErr w:type="spellEnd"/>
      <w:r w:rsidRPr="00D57012">
        <w:rPr>
          <w:i/>
          <w:iCs/>
        </w:rPr>
        <w:t>(‘</w:t>
      </w:r>
      <w:proofErr w:type="spellStart"/>
      <w:r w:rsidRPr="00D57012">
        <w:rPr>
          <w:i/>
          <w:iCs/>
        </w:rPr>
        <w:t>test</w:t>
      </w:r>
      <w:proofErr w:type="spellEnd"/>
      <w:r w:rsidRPr="00D57012">
        <w:rPr>
          <w:i/>
          <w:iCs/>
        </w:rPr>
        <w:t xml:space="preserve">’ </w:t>
      </w:r>
      <w:proofErr w:type="spellStart"/>
      <w:r w:rsidRPr="00D57012">
        <w:rPr>
          <w:i/>
          <w:iCs/>
        </w:rPr>
        <w:t>callback_data</w:t>
      </w:r>
      <w:proofErr w:type="spellEnd"/>
      <w:r w:rsidRPr="00D57012">
        <w:rPr>
          <w:i/>
          <w:iCs/>
        </w:rPr>
        <w:t>=’</w:t>
      </w:r>
      <w:proofErr w:type="spellStart"/>
      <w:r w:rsidRPr="00D57012">
        <w:rPr>
          <w:i/>
          <w:iCs/>
        </w:rPr>
        <w:t>test</w:t>
      </w:r>
      <w:proofErr w:type="spellEnd"/>
      <w:r w:rsidRPr="00D57012">
        <w:rPr>
          <w:i/>
          <w:iCs/>
        </w:rPr>
        <w:t>’)</w:t>
      </w:r>
      <w:r w:rsidR="00D57012" w:rsidRPr="00D57012">
        <w:rPr>
          <w:i/>
          <w:iCs/>
          <w:lang w:val="en-US"/>
        </w:rPr>
        <w:t>.</w:t>
      </w:r>
    </w:p>
    <w:p w14:paraId="1C5C035A" w14:textId="77777777" w:rsidR="00D57012" w:rsidRDefault="00B130B1" w:rsidP="00D57012">
      <w:pPr>
        <w:ind w:firstLine="709"/>
        <w:rPr>
          <w:lang w:val="en-US"/>
        </w:rPr>
      </w:pPr>
      <w:r w:rsidRPr="00C5680F">
        <w:t>Щоб їх оброблювати треба створити обробник</w:t>
      </w:r>
      <w:r w:rsidR="00C5680F" w:rsidRPr="00C5680F">
        <w:t xml:space="preserve"> (рисунок 12,13)</w:t>
      </w:r>
      <w:r w:rsidRPr="00C5680F">
        <w:t>:</w:t>
      </w:r>
    </w:p>
    <w:p w14:paraId="4A3F4D48" w14:textId="14264CC6" w:rsidR="009F53B3" w:rsidRPr="00D57012" w:rsidRDefault="009F53B3" w:rsidP="00D57012">
      <w:pPr>
        <w:ind w:firstLine="709"/>
        <w:jc w:val="center"/>
        <w:rPr>
          <w:i/>
          <w:iCs/>
        </w:rPr>
      </w:pPr>
      <w:r w:rsidRPr="00D57012">
        <w:rPr>
          <w:i/>
          <w:iCs/>
        </w:rPr>
        <w:t xml:space="preserve">@bot.callback_query_handler(func=lambda </w:t>
      </w:r>
      <w:proofErr w:type="spellStart"/>
      <w:r w:rsidRPr="00D57012">
        <w:rPr>
          <w:i/>
          <w:iCs/>
        </w:rPr>
        <w:t>callback</w:t>
      </w:r>
      <w:proofErr w:type="spellEnd"/>
      <w:r w:rsidRPr="00D57012">
        <w:rPr>
          <w:i/>
          <w:iCs/>
        </w:rPr>
        <w:t xml:space="preserve">: </w:t>
      </w:r>
      <w:proofErr w:type="spellStart"/>
      <w:r w:rsidRPr="00D57012">
        <w:rPr>
          <w:i/>
          <w:iCs/>
        </w:rPr>
        <w:t>True</w:t>
      </w:r>
      <w:proofErr w:type="spellEnd"/>
      <w:r w:rsidRPr="00D57012">
        <w:rPr>
          <w:i/>
          <w:iCs/>
        </w:rPr>
        <w:t>)</w:t>
      </w:r>
    </w:p>
    <w:p w14:paraId="79848E4E" w14:textId="7ADA162C" w:rsidR="009F53B3" w:rsidRPr="00D57012" w:rsidRDefault="009F53B3" w:rsidP="00C5680F">
      <w:pPr>
        <w:jc w:val="center"/>
        <w:rPr>
          <w:i/>
          <w:iCs/>
        </w:rPr>
      </w:pPr>
      <w:proofErr w:type="spellStart"/>
      <w:r w:rsidRPr="00D57012">
        <w:rPr>
          <w:i/>
          <w:iCs/>
        </w:rPr>
        <w:t>def</w:t>
      </w:r>
      <w:proofErr w:type="spellEnd"/>
      <w:r w:rsidRPr="00D57012">
        <w:rPr>
          <w:i/>
          <w:iCs/>
        </w:rPr>
        <w:t xml:space="preserve"> </w:t>
      </w:r>
      <w:proofErr w:type="spellStart"/>
      <w:r w:rsidRPr="00D57012">
        <w:rPr>
          <w:i/>
          <w:iCs/>
        </w:rPr>
        <w:t>callback_test</w:t>
      </w:r>
      <w:proofErr w:type="spellEnd"/>
      <w:r w:rsidRPr="00D57012">
        <w:rPr>
          <w:i/>
          <w:iCs/>
        </w:rPr>
        <w:t>(</w:t>
      </w:r>
      <w:proofErr w:type="spellStart"/>
      <w:r w:rsidRPr="00D57012">
        <w:rPr>
          <w:i/>
          <w:iCs/>
        </w:rPr>
        <w:t>callback</w:t>
      </w:r>
      <w:proofErr w:type="spellEnd"/>
      <w:r w:rsidRPr="00D57012">
        <w:rPr>
          <w:i/>
          <w:iCs/>
        </w:rPr>
        <w:t>):</w:t>
      </w:r>
    </w:p>
    <w:p w14:paraId="6D544DA7" w14:textId="1B918C00" w:rsidR="009F53B3" w:rsidRPr="00D57012" w:rsidRDefault="009F53B3" w:rsidP="00C5680F">
      <w:pPr>
        <w:jc w:val="center"/>
        <w:rPr>
          <w:i/>
          <w:iCs/>
        </w:rPr>
      </w:pPr>
      <w:proofErr w:type="spellStart"/>
      <w:r w:rsidRPr="00D57012">
        <w:rPr>
          <w:i/>
          <w:iCs/>
        </w:rPr>
        <w:t>if</w:t>
      </w:r>
      <w:proofErr w:type="spellEnd"/>
      <w:r w:rsidRPr="00D57012">
        <w:rPr>
          <w:i/>
          <w:iCs/>
        </w:rPr>
        <w:t xml:space="preserve"> </w:t>
      </w:r>
      <w:proofErr w:type="spellStart"/>
      <w:r w:rsidRPr="00D57012">
        <w:rPr>
          <w:i/>
          <w:iCs/>
        </w:rPr>
        <w:t>callback.data</w:t>
      </w:r>
      <w:proofErr w:type="spellEnd"/>
      <w:r w:rsidRPr="00D57012">
        <w:rPr>
          <w:i/>
          <w:iCs/>
        </w:rPr>
        <w:t xml:space="preserve"> == ‘</w:t>
      </w:r>
      <w:proofErr w:type="spellStart"/>
      <w:r w:rsidRPr="00D57012">
        <w:rPr>
          <w:i/>
          <w:iCs/>
        </w:rPr>
        <w:t>test</w:t>
      </w:r>
      <w:proofErr w:type="spellEnd"/>
      <w:r w:rsidRPr="00D57012">
        <w:rPr>
          <w:i/>
          <w:iCs/>
        </w:rPr>
        <w:t>’:</w:t>
      </w:r>
    </w:p>
    <w:p w14:paraId="5CF8D681" w14:textId="4FD91CA5" w:rsidR="00B130B1" w:rsidRPr="00D57012" w:rsidRDefault="009F53B3" w:rsidP="00C5680F">
      <w:pPr>
        <w:jc w:val="center"/>
        <w:rPr>
          <w:i/>
          <w:iCs/>
        </w:rPr>
      </w:pPr>
      <w:proofErr w:type="spellStart"/>
      <w:r w:rsidRPr="00D57012">
        <w:rPr>
          <w:i/>
          <w:iCs/>
        </w:rPr>
        <w:t>bot</w:t>
      </w:r>
      <w:proofErr w:type="spellEnd"/>
      <w:r w:rsidRPr="00D57012">
        <w:rPr>
          <w:i/>
          <w:iCs/>
        </w:rPr>
        <w:t>. …</w:t>
      </w:r>
    </w:p>
    <w:tbl>
      <w:tblPr>
        <w:tblStyle w:val="af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62"/>
      </w:tblGrid>
      <w:tr w:rsidR="00B130B1" w:rsidRPr="00C5680F" w14:paraId="63C70360" w14:textId="77777777" w:rsidTr="00C5680F">
        <w:tc>
          <w:tcPr>
            <w:tcW w:w="9562" w:type="dxa"/>
          </w:tcPr>
          <w:p w14:paraId="6BF9A8A0" w14:textId="1FFDF0AA" w:rsidR="00B130B1" w:rsidRPr="00C5680F" w:rsidRDefault="00B130B1" w:rsidP="00C5680F">
            <w:pPr>
              <w:spacing w:before="240" w:after="240"/>
              <w:jc w:val="center"/>
              <w:rPr>
                <w:noProof/>
              </w:rPr>
            </w:pPr>
            <w:r w:rsidRPr="00C5680F">
              <w:rPr>
                <w:noProof/>
              </w:rPr>
              <w:drawing>
                <wp:inline distT="0" distB="0" distL="0" distR="0" wp14:anchorId="6C067F40" wp14:editId="71824DE1">
                  <wp:extent cx="5928360" cy="250190"/>
                  <wp:effectExtent l="0" t="0" r="0" b="0"/>
                  <wp:docPr id="132811108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811108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8360" cy="250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30B1" w:rsidRPr="00D57012" w14:paraId="02560F2C" w14:textId="77777777" w:rsidTr="00C5680F">
        <w:tc>
          <w:tcPr>
            <w:tcW w:w="9562" w:type="dxa"/>
          </w:tcPr>
          <w:p w14:paraId="64D96073" w14:textId="6E2F25B3" w:rsidR="00B130B1" w:rsidRPr="00C5680F" w:rsidRDefault="00B130B1" w:rsidP="00C5680F">
            <w:pPr>
              <w:spacing w:before="240" w:after="240"/>
              <w:jc w:val="center"/>
              <w:rPr>
                <w:noProof/>
              </w:rPr>
            </w:pPr>
            <w:r w:rsidRPr="00C5680F">
              <w:rPr>
                <w:noProof/>
              </w:rPr>
              <w:t xml:space="preserve">Рисунок 11 – </w:t>
            </w:r>
            <w:r w:rsidR="00A16756" w:rsidRPr="00C5680F">
              <w:rPr>
                <w:noProof/>
              </w:rPr>
              <w:t>Ін-лайн кнопка</w:t>
            </w:r>
            <w:r w:rsidRPr="00C5680F">
              <w:rPr>
                <w:noProof/>
              </w:rPr>
              <w:t xml:space="preserve"> у коді</w:t>
            </w:r>
          </w:p>
        </w:tc>
      </w:tr>
      <w:tr w:rsidR="00A16756" w:rsidRPr="00C5680F" w14:paraId="15E03201" w14:textId="77777777" w:rsidTr="00C5680F">
        <w:tc>
          <w:tcPr>
            <w:tcW w:w="9562" w:type="dxa"/>
          </w:tcPr>
          <w:p w14:paraId="30FA857F" w14:textId="57149E69" w:rsidR="00A16756" w:rsidRPr="00C5680F" w:rsidRDefault="00A16756" w:rsidP="00C5680F">
            <w:pPr>
              <w:spacing w:before="240" w:after="240"/>
              <w:jc w:val="center"/>
              <w:rPr>
                <w:noProof/>
              </w:rPr>
            </w:pPr>
            <w:r w:rsidRPr="00C5680F">
              <w:rPr>
                <w:noProof/>
              </w:rPr>
              <w:drawing>
                <wp:inline distT="0" distB="0" distL="0" distR="0" wp14:anchorId="4D0DFD7B" wp14:editId="2CC241A2">
                  <wp:extent cx="6300470" cy="3306445"/>
                  <wp:effectExtent l="0" t="0" r="5080" b="8255"/>
                  <wp:docPr id="107680827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680827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0470" cy="3306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756" w:rsidRPr="00C5680F" w14:paraId="5971C495" w14:textId="77777777" w:rsidTr="00C5680F">
        <w:tc>
          <w:tcPr>
            <w:tcW w:w="9562" w:type="dxa"/>
          </w:tcPr>
          <w:p w14:paraId="54EB142C" w14:textId="4E7D6F20" w:rsidR="00A16756" w:rsidRPr="00C5680F" w:rsidRDefault="00A16756" w:rsidP="00C5680F">
            <w:pPr>
              <w:spacing w:before="240" w:after="240"/>
              <w:jc w:val="center"/>
              <w:rPr>
                <w:noProof/>
              </w:rPr>
            </w:pPr>
            <w:r w:rsidRPr="00C5680F">
              <w:rPr>
                <w:noProof/>
              </w:rPr>
              <w:lastRenderedPageBreak/>
              <w:t>Рисунок 12 – Обробник у коді</w:t>
            </w:r>
          </w:p>
        </w:tc>
      </w:tr>
    </w:tbl>
    <w:p w14:paraId="76541841" w14:textId="77777777" w:rsidR="00A16756" w:rsidRPr="00C5680F" w:rsidRDefault="00A16756" w:rsidP="00C5680F">
      <w:pPr>
        <w:spacing w:before="240" w:after="240"/>
        <w:jc w:val="center"/>
        <w:rPr>
          <w:noProof/>
        </w:rPr>
      </w:pPr>
    </w:p>
    <w:tbl>
      <w:tblPr>
        <w:tblStyle w:val="af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62"/>
      </w:tblGrid>
      <w:tr w:rsidR="00A16756" w:rsidRPr="00C5680F" w14:paraId="639111DE" w14:textId="77777777" w:rsidTr="00A16756">
        <w:tc>
          <w:tcPr>
            <w:tcW w:w="9912" w:type="dxa"/>
          </w:tcPr>
          <w:p w14:paraId="7F971F19" w14:textId="43618F26" w:rsidR="00A16756" w:rsidRPr="00C5680F" w:rsidRDefault="00A16756" w:rsidP="00C5680F">
            <w:pPr>
              <w:spacing w:before="240" w:after="240"/>
              <w:jc w:val="center"/>
              <w:rPr>
                <w:noProof/>
              </w:rPr>
            </w:pPr>
            <w:r w:rsidRPr="00C5680F">
              <w:rPr>
                <w:noProof/>
              </w:rPr>
              <w:drawing>
                <wp:inline distT="0" distB="0" distL="0" distR="0" wp14:anchorId="10BD6B51" wp14:editId="3B9B3121">
                  <wp:extent cx="4943475" cy="1850451"/>
                  <wp:effectExtent l="0" t="0" r="0" b="0"/>
                  <wp:docPr id="18016456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164562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8850" cy="1852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756" w:rsidRPr="00C5680F" w14:paraId="4C0F2652" w14:textId="77777777" w:rsidTr="00A16756">
        <w:tc>
          <w:tcPr>
            <w:tcW w:w="9912" w:type="dxa"/>
          </w:tcPr>
          <w:p w14:paraId="4F67615E" w14:textId="42BF96B0" w:rsidR="00A16756" w:rsidRPr="00C5680F" w:rsidRDefault="00A16756" w:rsidP="00C5680F">
            <w:pPr>
              <w:spacing w:before="240" w:after="240"/>
              <w:jc w:val="center"/>
              <w:rPr>
                <w:noProof/>
              </w:rPr>
            </w:pPr>
            <w:r w:rsidRPr="00C5680F">
              <w:rPr>
                <w:noProof/>
              </w:rPr>
              <w:t>Рисунок 13 – Кінцевий вигляд</w:t>
            </w:r>
          </w:p>
        </w:tc>
      </w:tr>
    </w:tbl>
    <w:p w14:paraId="5FE6BDC4" w14:textId="299F554B" w:rsidR="00A16756" w:rsidRPr="00C5680F" w:rsidRDefault="00065EBB" w:rsidP="00C9572F">
      <w:pPr>
        <w:pStyle w:val="af0"/>
        <w:numPr>
          <w:ilvl w:val="0"/>
          <w:numId w:val="35"/>
        </w:numPr>
        <w:tabs>
          <w:tab w:val="clear" w:pos="720"/>
          <w:tab w:val="num" w:pos="993"/>
        </w:tabs>
        <w:ind w:left="0" w:firstLine="709"/>
      </w:pPr>
      <w:r w:rsidRPr="00C5680F">
        <w:t xml:space="preserve">Збереження даних про музику у форматі </w:t>
      </w:r>
      <w:r w:rsidRPr="003951C4">
        <w:rPr>
          <w:i/>
        </w:rPr>
        <w:t>JSON</w:t>
      </w:r>
      <w:r w:rsidRPr="00C5680F">
        <w:t xml:space="preserve"> для подальшого доступу</w:t>
      </w:r>
      <w:r w:rsidR="00C5680F" w:rsidRPr="00C5680F">
        <w:t xml:space="preserve"> </w:t>
      </w:r>
      <w:r w:rsidR="00A16756" w:rsidRPr="00C5680F">
        <w:t>(рисунок 14,</w:t>
      </w:r>
      <w:r w:rsidR="00C5680F" w:rsidRPr="00C5680F">
        <w:t xml:space="preserve"> </w:t>
      </w:r>
      <w:r w:rsidR="00A16756" w:rsidRPr="00C5680F">
        <w:t>15)</w:t>
      </w:r>
      <w:r w:rsidRPr="00C5680F">
        <w:t>.</w:t>
      </w:r>
    </w:p>
    <w:tbl>
      <w:tblPr>
        <w:tblStyle w:val="af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02"/>
      </w:tblGrid>
      <w:tr w:rsidR="00A16756" w:rsidRPr="00C5680F" w14:paraId="07D348AF" w14:textId="77777777" w:rsidTr="00C5680F">
        <w:tc>
          <w:tcPr>
            <w:tcW w:w="9202" w:type="dxa"/>
          </w:tcPr>
          <w:p w14:paraId="7F0F44E7" w14:textId="54F92DA4" w:rsidR="00A16756" w:rsidRPr="00C5680F" w:rsidRDefault="00A16756" w:rsidP="00C5680F">
            <w:pPr>
              <w:spacing w:before="240" w:after="240"/>
              <w:jc w:val="center"/>
              <w:rPr>
                <w:noProof/>
              </w:rPr>
            </w:pPr>
            <w:r w:rsidRPr="00C5680F">
              <w:rPr>
                <w:noProof/>
              </w:rPr>
              <w:drawing>
                <wp:inline distT="0" distB="0" distL="0" distR="0" wp14:anchorId="7658D9E5" wp14:editId="0048E55D">
                  <wp:extent cx="5276850" cy="1478496"/>
                  <wp:effectExtent l="0" t="0" r="0" b="7620"/>
                  <wp:docPr id="440671754" name="Рисунок 1" descr="Изображение выглядит как текст, снимок экрана, Шрифт&#10;&#10;Контент, сгенерированный ИИ, может содержать ошибки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0671754" name="Рисунок 1" descr="Изображение выглядит как текст, снимок экрана, Шрифт&#10;&#10;Контент, сгенерированный ИИ, может содержать ошибки.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6426" cy="1483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756" w:rsidRPr="00C5680F" w14:paraId="17DCABDD" w14:textId="77777777" w:rsidTr="00C5680F">
        <w:tc>
          <w:tcPr>
            <w:tcW w:w="9202" w:type="dxa"/>
          </w:tcPr>
          <w:p w14:paraId="4F98114E" w14:textId="070AB583" w:rsidR="00A16756" w:rsidRPr="00C5680F" w:rsidRDefault="00A16756" w:rsidP="00C5680F">
            <w:pPr>
              <w:spacing w:before="240" w:after="240"/>
              <w:jc w:val="center"/>
              <w:rPr>
                <w:noProof/>
              </w:rPr>
            </w:pPr>
            <w:r w:rsidRPr="00C5680F">
              <w:rPr>
                <w:noProof/>
              </w:rPr>
              <w:t xml:space="preserve">Рисунок 14 –  Функція збереження у </w:t>
            </w:r>
            <w:r w:rsidRPr="00B2008E">
              <w:rPr>
                <w:i/>
                <w:iCs/>
                <w:noProof/>
              </w:rPr>
              <w:t>JSON</w:t>
            </w:r>
          </w:p>
        </w:tc>
      </w:tr>
      <w:tr w:rsidR="00A16756" w:rsidRPr="00C5680F" w14:paraId="1544FA00" w14:textId="77777777" w:rsidTr="00C5680F">
        <w:tc>
          <w:tcPr>
            <w:tcW w:w="9202" w:type="dxa"/>
          </w:tcPr>
          <w:p w14:paraId="7C6A4E26" w14:textId="4C278FA2" w:rsidR="00A16756" w:rsidRPr="00C5680F" w:rsidRDefault="00A16756" w:rsidP="00C5680F">
            <w:pPr>
              <w:spacing w:before="240" w:after="240"/>
              <w:jc w:val="center"/>
              <w:rPr>
                <w:noProof/>
              </w:rPr>
            </w:pPr>
            <w:r w:rsidRPr="00C5680F">
              <w:rPr>
                <w:noProof/>
              </w:rPr>
              <w:lastRenderedPageBreak/>
              <w:drawing>
                <wp:inline distT="0" distB="0" distL="0" distR="0" wp14:anchorId="24BE2839" wp14:editId="10DFAB31">
                  <wp:extent cx="5124450" cy="2340141"/>
                  <wp:effectExtent l="0" t="0" r="0" b="3175"/>
                  <wp:docPr id="1871416988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1416988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395" cy="2345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756" w:rsidRPr="00C5680F" w14:paraId="75FFF6E3" w14:textId="77777777" w:rsidTr="00C5680F">
        <w:tc>
          <w:tcPr>
            <w:tcW w:w="9202" w:type="dxa"/>
          </w:tcPr>
          <w:p w14:paraId="12377E96" w14:textId="3F120020" w:rsidR="00A16756" w:rsidRPr="00C5680F" w:rsidRDefault="00A16756" w:rsidP="00C5680F">
            <w:pPr>
              <w:spacing w:before="240" w:after="240"/>
              <w:jc w:val="center"/>
              <w:rPr>
                <w:noProof/>
              </w:rPr>
            </w:pPr>
            <w:r w:rsidRPr="00C5680F">
              <w:rPr>
                <w:noProof/>
              </w:rPr>
              <w:t xml:space="preserve">Рисунок 15 – Структура даних у </w:t>
            </w:r>
            <w:r w:rsidRPr="00B2008E">
              <w:rPr>
                <w:i/>
                <w:iCs/>
                <w:noProof/>
              </w:rPr>
              <w:t>JSON</w:t>
            </w:r>
            <w:r w:rsidRPr="00C5680F">
              <w:rPr>
                <w:noProof/>
              </w:rPr>
              <w:t xml:space="preserve"> файлі</w:t>
            </w:r>
          </w:p>
        </w:tc>
      </w:tr>
    </w:tbl>
    <w:p w14:paraId="6F1CF5CD" w14:textId="77777777" w:rsidR="00065EBB" w:rsidRPr="00C5680F" w:rsidRDefault="00065EBB" w:rsidP="00C5680F">
      <w:r w:rsidRPr="00C5680F">
        <w:t>Налагодження програми включало:</w:t>
      </w:r>
    </w:p>
    <w:p w14:paraId="450EA286" w14:textId="503C5086" w:rsidR="00065EBB" w:rsidRPr="00C5680F" w:rsidRDefault="00065EBB" w:rsidP="00C9572F">
      <w:pPr>
        <w:numPr>
          <w:ilvl w:val="0"/>
          <w:numId w:val="7"/>
        </w:numPr>
      </w:pPr>
      <w:r w:rsidRPr="00C5680F">
        <w:t>Тестування кожної функції окремо для перевірки коректності роботи команд</w:t>
      </w:r>
      <w:r w:rsidR="00A16756" w:rsidRPr="00C5680F">
        <w:t>;</w:t>
      </w:r>
    </w:p>
    <w:p w14:paraId="5D7DBBA1" w14:textId="48807F99" w:rsidR="00065EBB" w:rsidRPr="00C5680F" w:rsidRDefault="00065EBB" w:rsidP="00C9572F">
      <w:pPr>
        <w:numPr>
          <w:ilvl w:val="0"/>
          <w:numId w:val="7"/>
        </w:numPr>
      </w:pPr>
      <w:r w:rsidRPr="00C5680F">
        <w:t>Виправлення помилок при обробці повідомлень від користувача</w:t>
      </w:r>
      <w:r w:rsidR="00A16756" w:rsidRPr="00C5680F">
        <w:t>;</w:t>
      </w:r>
    </w:p>
    <w:p w14:paraId="3B93FE3C" w14:textId="4350EEE0" w:rsidR="00065EBB" w:rsidRPr="00C5680F" w:rsidRDefault="00065EBB" w:rsidP="00C9572F">
      <w:pPr>
        <w:numPr>
          <w:ilvl w:val="0"/>
          <w:numId w:val="7"/>
        </w:numPr>
      </w:pPr>
      <w:r w:rsidRPr="00C5680F">
        <w:t xml:space="preserve">Перевірка коректності збереження та зчитування даних з </w:t>
      </w:r>
      <w:r w:rsidRPr="00B2008E">
        <w:rPr>
          <w:i/>
          <w:iCs/>
        </w:rPr>
        <w:t>JSON</w:t>
      </w:r>
      <w:r w:rsidRPr="00C5680F">
        <w:t>-файлів</w:t>
      </w:r>
      <w:r w:rsidR="00A16756" w:rsidRPr="00C5680F">
        <w:t>;</w:t>
      </w:r>
    </w:p>
    <w:p w14:paraId="7662348B" w14:textId="5F9E3053" w:rsidR="002B5A5D" w:rsidRPr="00C5680F" w:rsidRDefault="00065EBB" w:rsidP="00C9572F">
      <w:pPr>
        <w:numPr>
          <w:ilvl w:val="0"/>
          <w:numId w:val="7"/>
        </w:numPr>
      </w:pPr>
      <w:r w:rsidRPr="00C5680F">
        <w:t>Тестування роботи бота в реальному середовищі Telegram із використанням особистого облікового запису</w:t>
      </w:r>
      <w:r w:rsidR="000B7272" w:rsidRPr="00C5680F">
        <w:t>.</w:t>
      </w:r>
    </w:p>
    <w:p w14:paraId="38A32B53" w14:textId="52E55B42" w:rsidR="00065EBB" w:rsidRPr="00C5680F" w:rsidRDefault="00065EBB" w:rsidP="00C5680F">
      <w:pPr>
        <w:ind w:firstLine="709"/>
      </w:pPr>
      <w:r w:rsidRPr="00C5680F">
        <w:t>В результаті налагодження забезпечено стабільну роботу програми, правильну обробку введення користувача та виконання відповідних дій.</w:t>
      </w:r>
    </w:p>
    <w:p w14:paraId="1588179E" w14:textId="77777777" w:rsidR="00986B36" w:rsidRPr="00C5680F" w:rsidRDefault="00986B36" w:rsidP="00986B36">
      <w:pPr>
        <w:jc w:val="left"/>
        <w:rPr>
          <w:b/>
          <w:bCs/>
        </w:rPr>
      </w:pPr>
    </w:p>
    <w:p w14:paraId="3B9F0DFE" w14:textId="5393DE20" w:rsidR="00986B36" w:rsidRPr="00C5680F" w:rsidRDefault="00106C01" w:rsidP="00C5680F">
      <w:pPr>
        <w:pStyle w:val="2"/>
      </w:pPr>
      <w:bookmarkStart w:id="15" w:name="_Toc196771898"/>
      <w:r w:rsidRPr="00C5680F">
        <w:t>4.</w:t>
      </w:r>
      <w:r w:rsidR="000B7272" w:rsidRPr="00C5680F">
        <w:t>4</w:t>
      </w:r>
      <w:r w:rsidRPr="00C5680F">
        <w:t xml:space="preserve"> Процес д</w:t>
      </w:r>
      <w:r w:rsidR="00986B36" w:rsidRPr="00C5680F">
        <w:t>окументування коду</w:t>
      </w:r>
      <w:bookmarkEnd w:id="15"/>
    </w:p>
    <w:p w14:paraId="46E51D4C" w14:textId="4BB88FD6" w:rsidR="00986B36" w:rsidRPr="00C5680F" w:rsidRDefault="00986B36" w:rsidP="00C5680F">
      <w:pPr>
        <w:ind w:firstLine="709"/>
        <w:rPr>
          <w:b/>
          <w:bCs/>
        </w:rPr>
      </w:pPr>
      <w:r w:rsidRPr="00C5680F">
        <w:t xml:space="preserve">Для спрощення розуміння структури коду та підвищення зручності його підтримки було використано автоматичну генерацію документації за допомогою інструменту </w:t>
      </w:r>
      <w:proofErr w:type="spellStart"/>
      <w:r w:rsidRPr="00B2008E">
        <w:rPr>
          <w:i/>
          <w:iCs/>
        </w:rPr>
        <w:t>pdoc</w:t>
      </w:r>
      <w:proofErr w:type="spellEnd"/>
      <w:r w:rsidRPr="00B2008E">
        <w:rPr>
          <w:i/>
          <w:iCs/>
        </w:rPr>
        <w:t>.</w:t>
      </w:r>
      <w:r w:rsidRPr="00C5680F">
        <w:t xml:space="preserve"> Документація відображає опис функцій, класів та модулів проєкту</w:t>
      </w:r>
      <w:r w:rsidR="00C5680F" w:rsidRPr="00C5680F">
        <w:t xml:space="preserve"> </w:t>
      </w:r>
      <w:r w:rsidR="0040239A" w:rsidRPr="00C5680F">
        <w:t>[13]</w:t>
      </w:r>
      <w:r w:rsidRPr="00C5680F">
        <w:t>.</w:t>
      </w:r>
    </w:p>
    <w:p w14:paraId="57C62E72" w14:textId="56EBE68C" w:rsidR="00176433" w:rsidRPr="00C5680F" w:rsidRDefault="00176433" w:rsidP="00C5680F">
      <w:pPr>
        <w:ind w:firstLine="709"/>
      </w:pPr>
      <w:r w:rsidRPr="00C5680F">
        <w:t>Для генерації документацій використовувалась наступна команда:</w:t>
      </w:r>
    </w:p>
    <w:p w14:paraId="0E767962" w14:textId="460E650A" w:rsidR="00986B36" w:rsidRPr="00C5680F" w:rsidRDefault="00176433" w:rsidP="00C5680F">
      <w:pPr>
        <w:jc w:val="center"/>
      </w:pPr>
      <w:proofErr w:type="spellStart"/>
      <w:r w:rsidRPr="00B2008E">
        <w:rPr>
          <w:i/>
          <w:iCs/>
        </w:rPr>
        <w:t>python</w:t>
      </w:r>
      <w:proofErr w:type="spellEnd"/>
      <w:r w:rsidRPr="00B2008E">
        <w:rPr>
          <w:i/>
          <w:iCs/>
        </w:rPr>
        <w:t xml:space="preserve"> -m </w:t>
      </w:r>
      <w:proofErr w:type="spellStart"/>
      <w:r w:rsidRPr="00B2008E">
        <w:rPr>
          <w:i/>
          <w:iCs/>
        </w:rPr>
        <w:t>pdoc</w:t>
      </w:r>
      <w:proofErr w:type="spellEnd"/>
      <w:r w:rsidRPr="00B2008E">
        <w:rPr>
          <w:i/>
          <w:iCs/>
        </w:rPr>
        <w:t xml:space="preserve"> botnlai.py -o </w:t>
      </w:r>
      <w:proofErr w:type="spellStart"/>
      <w:r w:rsidRPr="00B2008E">
        <w:rPr>
          <w:i/>
          <w:iCs/>
        </w:rPr>
        <w:t>docs</w:t>
      </w:r>
      <w:proofErr w:type="spellEnd"/>
      <w:r w:rsidR="00D33884" w:rsidRPr="00C5680F">
        <w:t>(рисунок 16)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2"/>
      </w:tblGrid>
      <w:tr w:rsidR="00D33884" w:rsidRPr="00C5680F" w14:paraId="7C5B9804" w14:textId="77777777" w:rsidTr="005C4877">
        <w:tc>
          <w:tcPr>
            <w:tcW w:w="9912" w:type="dxa"/>
          </w:tcPr>
          <w:p w14:paraId="6FF09A47" w14:textId="47DAEA3B" w:rsidR="00D33884" w:rsidRPr="00C5680F" w:rsidRDefault="00981554" w:rsidP="00C5680F">
            <w:pPr>
              <w:spacing w:before="240" w:after="240"/>
              <w:jc w:val="center"/>
              <w:rPr>
                <w:noProof/>
              </w:rPr>
            </w:pPr>
            <w:r w:rsidRPr="00C5680F">
              <w:rPr>
                <w:noProof/>
              </w:rPr>
              <w:lastRenderedPageBreak/>
              <w:drawing>
                <wp:inline distT="0" distB="0" distL="0" distR="0" wp14:anchorId="3458B7EB" wp14:editId="4A948E15">
                  <wp:extent cx="6294120" cy="4122420"/>
                  <wp:effectExtent l="0" t="0" r="0" b="0"/>
                  <wp:docPr id="22256563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4120" cy="4122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3884" w:rsidRPr="00C5680F" w14:paraId="1D2E7FF5" w14:textId="77777777" w:rsidTr="005C4877">
        <w:tc>
          <w:tcPr>
            <w:tcW w:w="9912" w:type="dxa"/>
          </w:tcPr>
          <w:p w14:paraId="60E3C5F7" w14:textId="3A7EA22A" w:rsidR="00D33884" w:rsidRPr="00C5680F" w:rsidRDefault="005C4877" w:rsidP="00C5680F">
            <w:pPr>
              <w:spacing w:before="240" w:after="240"/>
              <w:jc w:val="center"/>
              <w:rPr>
                <w:noProof/>
              </w:rPr>
            </w:pPr>
            <w:r w:rsidRPr="00C5680F">
              <w:rPr>
                <w:noProof/>
              </w:rPr>
              <w:t>Рисунок 16 – Генерація документації</w:t>
            </w:r>
          </w:p>
        </w:tc>
      </w:tr>
    </w:tbl>
    <w:p w14:paraId="4F17E0C8" w14:textId="77777777" w:rsidR="00C5680F" w:rsidRPr="00C5680F" w:rsidRDefault="00986B36" w:rsidP="00C5680F">
      <w:pPr>
        <w:ind w:firstLine="709"/>
      </w:pPr>
      <w:r w:rsidRPr="00C5680F">
        <w:t xml:space="preserve">Під час розробки програмного продукту дотримано стандарту документування коду </w:t>
      </w:r>
      <w:r w:rsidRPr="003951C4">
        <w:rPr>
          <w:bCs/>
          <w:i/>
        </w:rPr>
        <w:t>PEP 257</w:t>
      </w:r>
      <w:r w:rsidRPr="00C5680F">
        <w:t>.</w:t>
      </w:r>
      <w:r w:rsidR="000B7272" w:rsidRPr="00C5680F">
        <w:t xml:space="preserve"> </w:t>
      </w:r>
      <w:r w:rsidRPr="00C5680F">
        <w:t xml:space="preserve">Кожен модуль, клас і функція супроводжуються </w:t>
      </w:r>
      <w:proofErr w:type="spellStart"/>
      <w:r w:rsidRPr="00C5680F">
        <w:t>докстрінгами</w:t>
      </w:r>
      <w:proofErr w:type="spellEnd"/>
      <w:r w:rsidRPr="00C5680F">
        <w:t>, які описують їх призначення, параметри та результати роботи.</w:t>
      </w:r>
    </w:p>
    <w:p w14:paraId="1309A87D" w14:textId="00A1827F" w:rsidR="00986B36" w:rsidRPr="00C5680F" w:rsidRDefault="00986B36" w:rsidP="00C5680F">
      <w:pPr>
        <w:ind w:firstLine="709"/>
      </w:pPr>
      <w:proofErr w:type="spellStart"/>
      <w:r w:rsidRPr="00C5680F">
        <w:t>Докстрінги</w:t>
      </w:r>
      <w:proofErr w:type="spellEnd"/>
      <w:r w:rsidRPr="00C5680F">
        <w:t xml:space="preserve"> оформлено відповідно до основних вимог </w:t>
      </w:r>
      <w:r w:rsidRPr="00B2008E">
        <w:rPr>
          <w:i/>
          <w:iCs/>
        </w:rPr>
        <w:t>PEP 257</w:t>
      </w:r>
      <w:r w:rsidR="0040239A" w:rsidRPr="00C5680F">
        <w:t>[2]</w:t>
      </w:r>
      <w:r w:rsidRPr="00C5680F">
        <w:t>:</w:t>
      </w:r>
    </w:p>
    <w:p w14:paraId="76CC1034" w14:textId="2EDC74C2" w:rsidR="00986B36" w:rsidRPr="00C5680F" w:rsidRDefault="00986B36" w:rsidP="00C9572F">
      <w:pPr>
        <w:pStyle w:val="af0"/>
        <w:numPr>
          <w:ilvl w:val="0"/>
          <w:numId w:val="10"/>
        </w:numPr>
        <w:ind w:left="0" w:firstLine="709"/>
      </w:pPr>
      <w:r w:rsidRPr="00C5680F">
        <w:t xml:space="preserve">Однорядковий </w:t>
      </w:r>
      <w:proofErr w:type="spellStart"/>
      <w:r w:rsidRPr="00C5680F">
        <w:t>докстрінг</w:t>
      </w:r>
      <w:proofErr w:type="spellEnd"/>
      <w:r w:rsidRPr="00C5680F">
        <w:t xml:space="preserve">: Для коротких функцій або методів використовується однорядковий </w:t>
      </w:r>
      <w:proofErr w:type="spellStart"/>
      <w:r w:rsidRPr="00C5680F">
        <w:t>докстрінг</w:t>
      </w:r>
      <w:proofErr w:type="spellEnd"/>
      <w:r w:rsidRPr="00C5680F">
        <w:t xml:space="preserve">. Він повинен починатися з великої літери та закінчуватися крапкою. </w:t>
      </w:r>
    </w:p>
    <w:p w14:paraId="143BE4B9" w14:textId="0AAF0128" w:rsidR="00986B36" w:rsidRPr="00C5680F" w:rsidRDefault="00986B36" w:rsidP="00C5680F">
      <w:pPr>
        <w:pStyle w:val="af0"/>
        <w:ind w:left="0" w:firstLine="709"/>
      </w:pPr>
      <w:r w:rsidRPr="00C5680F">
        <w:t>Наприклад:</w:t>
      </w:r>
    </w:p>
    <w:p w14:paraId="3AFB26C9" w14:textId="3032F55A" w:rsidR="00986B36" w:rsidRPr="00C5680F" w:rsidRDefault="00986B36" w:rsidP="00C5680F">
      <w:pPr>
        <w:pStyle w:val="af0"/>
        <w:ind w:left="0" w:firstLine="709"/>
      </w:pPr>
      <w:r w:rsidRPr="00C5680F">
        <w:t>"""Ця функція обчислює середнє значення.""""</w:t>
      </w:r>
    </w:p>
    <w:p w14:paraId="691AF390" w14:textId="7D35BEA9" w:rsidR="00986B36" w:rsidRPr="00C5680F" w:rsidRDefault="00986B36" w:rsidP="00C9572F">
      <w:pPr>
        <w:pStyle w:val="af0"/>
        <w:numPr>
          <w:ilvl w:val="0"/>
          <w:numId w:val="10"/>
        </w:numPr>
        <w:ind w:left="0" w:firstLine="709"/>
      </w:pPr>
      <w:r w:rsidRPr="00C5680F">
        <w:t xml:space="preserve">Багаторядковий </w:t>
      </w:r>
      <w:proofErr w:type="spellStart"/>
      <w:r w:rsidRPr="00C5680F">
        <w:t>докстрінг</w:t>
      </w:r>
      <w:proofErr w:type="spellEnd"/>
      <w:r w:rsidRPr="00C5680F">
        <w:t xml:space="preserve">: Для більш комплексних модулів, класів або функцій використовується багаторядковий </w:t>
      </w:r>
      <w:proofErr w:type="spellStart"/>
      <w:r w:rsidRPr="00C5680F">
        <w:t>докстрінг</w:t>
      </w:r>
      <w:proofErr w:type="spellEnd"/>
      <w:r w:rsidRPr="00C5680F">
        <w:t xml:space="preserve">. Він починається з короткого загального опису, за яким слідує детальніше пояснення. Перший рядок відокремлюється порожнім рядком від решти тексту. </w:t>
      </w:r>
    </w:p>
    <w:p w14:paraId="097F3F57" w14:textId="502651BF" w:rsidR="00986B36" w:rsidRPr="00C5680F" w:rsidRDefault="00986B36" w:rsidP="00C5680F">
      <w:pPr>
        <w:pStyle w:val="af0"/>
        <w:ind w:left="0" w:firstLine="709"/>
      </w:pPr>
      <w:r w:rsidRPr="00C5680F">
        <w:t>Наприклад:</w:t>
      </w:r>
    </w:p>
    <w:p w14:paraId="2D4B548D" w14:textId="77777777" w:rsidR="00986B36" w:rsidRPr="00C5680F" w:rsidRDefault="00986B36" w:rsidP="00C5680F">
      <w:pPr>
        <w:pStyle w:val="af0"/>
        <w:ind w:left="0" w:firstLine="709"/>
      </w:pPr>
      <w:r w:rsidRPr="00C5680F">
        <w:t>"""Цей клас представляє собою модель користувача.</w:t>
      </w:r>
    </w:p>
    <w:p w14:paraId="4C27C2F3" w14:textId="2E8987D1" w:rsidR="00986B36" w:rsidRPr="00C5680F" w:rsidRDefault="00986B36" w:rsidP="00C5680F">
      <w:pPr>
        <w:pStyle w:val="af0"/>
        <w:ind w:left="0" w:firstLine="709"/>
      </w:pPr>
      <w:r w:rsidRPr="00C5680F">
        <w:t>Клас містить методи для створення, оновлення та видалення користувачів з бази даних."""</w:t>
      </w:r>
    </w:p>
    <w:p w14:paraId="64056DD8" w14:textId="25929BA3" w:rsidR="00986B36" w:rsidRPr="00C5680F" w:rsidRDefault="00986B36" w:rsidP="00C9572F">
      <w:pPr>
        <w:pStyle w:val="af0"/>
        <w:numPr>
          <w:ilvl w:val="0"/>
          <w:numId w:val="10"/>
        </w:numPr>
        <w:ind w:left="0" w:firstLine="709"/>
      </w:pPr>
      <w:r w:rsidRPr="00C5680F">
        <w:lastRenderedPageBreak/>
        <w:t xml:space="preserve">Використання імперативу: </w:t>
      </w:r>
      <w:proofErr w:type="spellStart"/>
      <w:r w:rsidRPr="00C5680F">
        <w:t>Докстрінги</w:t>
      </w:r>
      <w:proofErr w:type="spellEnd"/>
      <w:r w:rsidRPr="00C5680F">
        <w:t xml:space="preserve"> функцій і методів повинні описуват</w:t>
      </w:r>
      <w:r w:rsidR="00D33884" w:rsidRPr="00C5680F">
        <w:t xml:space="preserve">и </w:t>
      </w:r>
      <w:r w:rsidRPr="00C5680F">
        <w:t>дії у формі імперативу. Це означає, що потрібно використовувати активний стан і наказовий спосіб. Наприклад, "Обчислює суму двох чисел" замість "Ця функція обчислює суму двох чисел".</w:t>
      </w:r>
    </w:p>
    <w:p w14:paraId="0ED0A705" w14:textId="61326CF7" w:rsidR="00986B36" w:rsidRPr="00C5680F" w:rsidRDefault="00986B36" w:rsidP="00C9572F">
      <w:pPr>
        <w:pStyle w:val="af0"/>
        <w:numPr>
          <w:ilvl w:val="0"/>
          <w:numId w:val="10"/>
        </w:numPr>
        <w:ind w:left="0" w:firstLine="709"/>
      </w:pPr>
      <w:proofErr w:type="spellStart"/>
      <w:r w:rsidRPr="00C5680F">
        <w:t>Докстрінги</w:t>
      </w:r>
      <w:proofErr w:type="spellEnd"/>
      <w:r w:rsidRPr="00C5680F">
        <w:t xml:space="preserve"> для кожного публічного модуля, класу, функції та методу: Кожен публічний елемент коду повинен мати </w:t>
      </w:r>
      <w:proofErr w:type="spellStart"/>
      <w:r w:rsidRPr="00C5680F">
        <w:t>докстрінг</w:t>
      </w:r>
      <w:proofErr w:type="spellEnd"/>
      <w:r w:rsidRPr="00C5680F">
        <w:t>, що пояснює його призначення та використання. Це допомагає розробникам швидко зрозуміти, для чого призначений той чи інший елемент, без потреби глибокого занурення в код.</w:t>
      </w:r>
    </w:p>
    <w:p w14:paraId="6CC4616A" w14:textId="0A9BC609" w:rsidR="000B7272" w:rsidRPr="00C5680F" w:rsidRDefault="00986B36" w:rsidP="00C9572F">
      <w:pPr>
        <w:pStyle w:val="af0"/>
        <w:numPr>
          <w:ilvl w:val="0"/>
          <w:numId w:val="10"/>
        </w:numPr>
        <w:ind w:left="0" w:firstLine="709"/>
      </w:pPr>
      <w:r w:rsidRPr="00C5680F">
        <w:t xml:space="preserve">Форматування: Дотримання чіткого і послідовного форматування, включаючи відступи та пусті рядки, щоб покращити читабельність </w:t>
      </w:r>
      <w:proofErr w:type="spellStart"/>
      <w:r w:rsidRPr="00C5680F">
        <w:t>докстрінгів</w:t>
      </w:r>
      <w:proofErr w:type="spellEnd"/>
      <w:r w:rsidRPr="00C5680F">
        <w:t xml:space="preserve">. </w:t>
      </w:r>
      <w:proofErr w:type="spellStart"/>
      <w:r w:rsidRPr="00C5680F">
        <w:t>Докстрінги</w:t>
      </w:r>
      <w:proofErr w:type="spellEnd"/>
      <w:r w:rsidRPr="00C5680F">
        <w:t xml:space="preserve"> мають бути легко читабельними та естетично приємними, сприяючи швидкому розумінню коду.</w:t>
      </w:r>
    </w:p>
    <w:p w14:paraId="6CDA37CE" w14:textId="3DC9B908" w:rsidR="009F53B3" w:rsidRPr="00C5680F" w:rsidRDefault="000B7272" w:rsidP="005C4877">
      <w:pPr>
        <w:jc w:val="left"/>
      </w:pPr>
      <w:r w:rsidRPr="00C5680F">
        <w:br w:type="page"/>
      </w:r>
    </w:p>
    <w:p w14:paraId="09FB8F6D" w14:textId="2FC5B8A2" w:rsidR="00106C01" w:rsidRPr="00C5680F" w:rsidRDefault="00106C01" w:rsidP="00C5680F">
      <w:pPr>
        <w:pStyle w:val="1"/>
      </w:pPr>
      <w:bookmarkStart w:id="16" w:name="_Toc196771899"/>
      <w:r w:rsidRPr="00C5680F">
        <w:lastRenderedPageBreak/>
        <w:t>5 ІНСТРУКЦІЯ З ВИКОРИСТАННЯ ПЗ</w:t>
      </w:r>
      <w:bookmarkEnd w:id="16"/>
    </w:p>
    <w:p w14:paraId="182BB87A" w14:textId="5C5776C4" w:rsidR="00392EB8" w:rsidRPr="00C5680F" w:rsidRDefault="00392EB8" w:rsidP="00C5680F">
      <w:pPr>
        <w:ind w:firstLine="709"/>
      </w:pPr>
      <w:r w:rsidRPr="00C5680F">
        <w:t xml:space="preserve">Інтерфейс користувача реалізовано у вигляді взаємодії через чат-бот у додатку </w:t>
      </w:r>
      <w:r w:rsidRPr="00B2008E">
        <w:rPr>
          <w:i/>
          <w:iCs/>
        </w:rPr>
        <w:t>Telegram</w:t>
      </w:r>
      <w:r w:rsidRPr="00C5680F">
        <w:t>. Бот обробляє текстові команди користувача та надсилає відповідні повідомлення.</w:t>
      </w:r>
    </w:p>
    <w:p w14:paraId="6050D046" w14:textId="77777777" w:rsidR="00392EB8" w:rsidRPr="00C5680F" w:rsidRDefault="00392EB8" w:rsidP="00C5680F">
      <w:r w:rsidRPr="00C5680F">
        <w:t>Порядок роботи з програмою:</w:t>
      </w:r>
    </w:p>
    <w:p w14:paraId="1752F0DD" w14:textId="2AD3C78F" w:rsidR="00392EB8" w:rsidRPr="00C5680F" w:rsidRDefault="00392EB8" w:rsidP="00C9572F">
      <w:pPr>
        <w:numPr>
          <w:ilvl w:val="0"/>
          <w:numId w:val="8"/>
        </w:numPr>
        <w:ind w:left="0" w:firstLine="709"/>
      </w:pPr>
      <w:r w:rsidRPr="00C5680F">
        <w:t>Запуск бота</w:t>
      </w:r>
      <w:r w:rsidR="0060620B" w:rsidRPr="00C5680F">
        <w:t>(рисунок 17)</w:t>
      </w:r>
      <w:r w:rsidR="00C5680F" w:rsidRPr="00C5680F">
        <w:t xml:space="preserve">. </w:t>
      </w:r>
      <w:r w:rsidRPr="00C5680F">
        <w:t xml:space="preserve">Користувач відкриває чат із ботом у </w:t>
      </w:r>
      <w:r w:rsidRPr="00B2008E">
        <w:rPr>
          <w:i/>
          <w:iCs/>
        </w:rPr>
        <w:t>Telegram</w:t>
      </w:r>
      <w:r w:rsidRPr="00C5680F">
        <w:t xml:space="preserve"> і натискає кнопку «</w:t>
      </w:r>
      <w:proofErr w:type="spellStart"/>
      <w:r w:rsidRPr="00B2008E">
        <w:rPr>
          <w:i/>
          <w:iCs/>
        </w:rPr>
        <w:t>Start</w:t>
      </w:r>
      <w:proofErr w:type="spellEnd"/>
      <w:r w:rsidRPr="00C5680F">
        <w:t xml:space="preserve">» або вводить команду </w:t>
      </w:r>
      <w:r w:rsidRPr="00B2008E">
        <w:rPr>
          <w:i/>
          <w:iCs/>
        </w:rPr>
        <w:t>/</w:t>
      </w:r>
      <w:proofErr w:type="spellStart"/>
      <w:r w:rsidRPr="00B2008E">
        <w:rPr>
          <w:i/>
          <w:iCs/>
        </w:rPr>
        <w:t>start</w:t>
      </w:r>
      <w:proofErr w:type="spellEnd"/>
      <w:r w:rsidRPr="00B2008E">
        <w:rPr>
          <w:i/>
          <w:iCs/>
        </w:rPr>
        <w:t>.</w:t>
      </w:r>
    </w:p>
    <w:tbl>
      <w:tblPr>
        <w:tblStyle w:val="af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02"/>
      </w:tblGrid>
      <w:tr w:rsidR="005C4877" w:rsidRPr="00C5680F" w14:paraId="208995D7" w14:textId="77777777" w:rsidTr="00C5680F">
        <w:tc>
          <w:tcPr>
            <w:tcW w:w="9202" w:type="dxa"/>
          </w:tcPr>
          <w:p w14:paraId="7CA9FE31" w14:textId="500725EF" w:rsidR="005C4877" w:rsidRPr="00C5680F" w:rsidRDefault="005C4877" w:rsidP="00C5680F">
            <w:pPr>
              <w:spacing w:before="240" w:after="240"/>
              <w:jc w:val="center"/>
              <w:rPr>
                <w:noProof/>
              </w:rPr>
            </w:pPr>
            <w:r w:rsidRPr="00C5680F">
              <w:rPr>
                <w:noProof/>
              </w:rPr>
              <w:drawing>
                <wp:inline distT="0" distB="0" distL="0" distR="0" wp14:anchorId="3D471991" wp14:editId="574F4644">
                  <wp:extent cx="5076825" cy="2208043"/>
                  <wp:effectExtent l="0" t="0" r="0" b="1905"/>
                  <wp:docPr id="631312678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1312678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9113" cy="2209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4877" w:rsidRPr="00C5680F" w14:paraId="6F520251" w14:textId="77777777" w:rsidTr="00C5680F">
        <w:tc>
          <w:tcPr>
            <w:tcW w:w="9202" w:type="dxa"/>
          </w:tcPr>
          <w:p w14:paraId="59460C48" w14:textId="46E3D399" w:rsidR="005C4877" w:rsidRPr="00C5680F" w:rsidRDefault="005C4877" w:rsidP="00C5680F">
            <w:pPr>
              <w:spacing w:before="240" w:after="240"/>
              <w:jc w:val="center"/>
              <w:rPr>
                <w:noProof/>
              </w:rPr>
            </w:pPr>
            <w:r w:rsidRPr="00C5680F">
              <w:rPr>
                <w:noProof/>
              </w:rPr>
              <w:t>Рисунок 17 – Вигляд команди старт</w:t>
            </w:r>
          </w:p>
        </w:tc>
      </w:tr>
    </w:tbl>
    <w:p w14:paraId="033726A2" w14:textId="51016231" w:rsidR="00392EB8" w:rsidRPr="00C5680F" w:rsidRDefault="00392EB8" w:rsidP="00C9572F">
      <w:pPr>
        <w:numPr>
          <w:ilvl w:val="0"/>
          <w:numId w:val="8"/>
        </w:numPr>
        <w:ind w:left="0" w:firstLine="709"/>
      </w:pPr>
      <w:r w:rsidRPr="00C5680F">
        <w:t>Головне меню</w:t>
      </w:r>
      <w:r w:rsidR="00C5680F" w:rsidRPr="00C5680F">
        <w:t xml:space="preserve"> </w:t>
      </w:r>
      <w:r w:rsidR="0060620B" w:rsidRPr="00C5680F">
        <w:t>(рисунок 18)</w:t>
      </w:r>
      <w:r w:rsidR="00C5680F" w:rsidRPr="00C5680F">
        <w:t xml:space="preserve">. </w:t>
      </w:r>
      <w:r w:rsidR="005C4877" w:rsidRPr="00C5680F">
        <w:t>Натиснувши кнопку «Почати» б</w:t>
      </w:r>
      <w:r w:rsidRPr="00C5680F">
        <w:t>от надсилає повідомлення з кнопками «Додати музику», «Плейлисти», «Прослухати музику».</w:t>
      </w:r>
    </w:p>
    <w:tbl>
      <w:tblPr>
        <w:tblStyle w:val="af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02"/>
      </w:tblGrid>
      <w:tr w:rsidR="005C4877" w:rsidRPr="00C5680F" w14:paraId="6DBF8F93" w14:textId="77777777" w:rsidTr="0060620B">
        <w:tc>
          <w:tcPr>
            <w:tcW w:w="9912" w:type="dxa"/>
          </w:tcPr>
          <w:p w14:paraId="4248610A" w14:textId="4E671827" w:rsidR="005C4877" w:rsidRPr="00C5680F" w:rsidRDefault="005C4877" w:rsidP="00C5680F">
            <w:pPr>
              <w:spacing w:before="240" w:after="240"/>
              <w:jc w:val="center"/>
              <w:rPr>
                <w:noProof/>
              </w:rPr>
            </w:pPr>
            <w:r w:rsidRPr="00C5680F">
              <w:rPr>
                <w:noProof/>
              </w:rPr>
              <w:drawing>
                <wp:inline distT="0" distB="0" distL="0" distR="0" wp14:anchorId="64166D87" wp14:editId="15EE700D">
                  <wp:extent cx="4619625" cy="2417153"/>
                  <wp:effectExtent l="0" t="0" r="0" b="2540"/>
                  <wp:docPr id="474842957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4842957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3454" cy="2419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4877" w:rsidRPr="00C5680F" w14:paraId="7351F915" w14:textId="77777777" w:rsidTr="0060620B">
        <w:tc>
          <w:tcPr>
            <w:tcW w:w="9912" w:type="dxa"/>
          </w:tcPr>
          <w:p w14:paraId="68F3FD86" w14:textId="7210C88B" w:rsidR="005C4877" w:rsidRPr="00C5680F" w:rsidRDefault="0060620B" w:rsidP="00C5680F">
            <w:pPr>
              <w:spacing w:before="240" w:after="240"/>
              <w:jc w:val="center"/>
              <w:rPr>
                <w:noProof/>
              </w:rPr>
            </w:pPr>
            <w:r w:rsidRPr="00C5680F">
              <w:rPr>
                <w:noProof/>
              </w:rPr>
              <w:t>Рисунок 18 – Вигляд головного меню</w:t>
            </w:r>
          </w:p>
        </w:tc>
      </w:tr>
    </w:tbl>
    <w:p w14:paraId="2FB864DF" w14:textId="77777777" w:rsidR="005C4877" w:rsidRPr="00C5680F" w:rsidRDefault="005C4877" w:rsidP="00392EB8">
      <w:pPr>
        <w:ind w:left="720"/>
        <w:jc w:val="left"/>
      </w:pPr>
    </w:p>
    <w:p w14:paraId="635A050D" w14:textId="4AE2C5BD" w:rsidR="00392EB8" w:rsidRPr="00C5680F" w:rsidRDefault="00392EB8" w:rsidP="00C9572F">
      <w:pPr>
        <w:numPr>
          <w:ilvl w:val="0"/>
          <w:numId w:val="8"/>
        </w:numPr>
        <w:ind w:left="0" w:firstLine="709"/>
      </w:pPr>
      <w:r w:rsidRPr="00C5680F">
        <w:lastRenderedPageBreak/>
        <w:t>Додати музику</w:t>
      </w:r>
      <w:r w:rsidR="00C5680F" w:rsidRPr="00C5680F">
        <w:t xml:space="preserve"> </w:t>
      </w:r>
      <w:r w:rsidR="0060620B" w:rsidRPr="00C5680F">
        <w:t>(рисун</w:t>
      </w:r>
      <w:r w:rsidR="00C5680F" w:rsidRPr="00C5680F">
        <w:t>о</w:t>
      </w:r>
      <w:r w:rsidR="0060620B" w:rsidRPr="00C5680F">
        <w:t>к 19)</w:t>
      </w:r>
      <w:r w:rsidR="00C5680F" w:rsidRPr="00C5680F">
        <w:t xml:space="preserve">. </w:t>
      </w:r>
      <w:r w:rsidRPr="00C5680F">
        <w:t>Користувач надає музичний файл до чату з ботом, якщо файл відповідає всім стандартам, то бот зберігає інформацію про цей файл.</w:t>
      </w:r>
    </w:p>
    <w:p w14:paraId="20F2AB9B" w14:textId="295111B7" w:rsidR="00392EB8" w:rsidRPr="00C5680F" w:rsidRDefault="00392EB8" w:rsidP="00392EB8">
      <w:pPr>
        <w:ind w:left="720"/>
        <w:jc w:val="left"/>
      </w:pPr>
    </w:p>
    <w:tbl>
      <w:tblPr>
        <w:tblStyle w:val="af"/>
        <w:tblW w:w="0" w:type="auto"/>
        <w:tblInd w:w="9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5"/>
      </w:tblGrid>
      <w:tr w:rsidR="0060620B" w:rsidRPr="00C5680F" w14:paraId="344A0CAC" w14:textId="77777777" w:rsidTr="0060620B">
        <w:tc>
          <w:tcPr>
            <w:tcW w:w="9912" w:type="dxa"/>
          </w:tcPr>
          <w:p w14:paraId="726F562E" w14:textId="776652A2" w:rsidR="0060620B" w:rsidRPr="00C5680F" w:rsidRDefault="0060620B" w:rsidP="00C5680F">
            <w:pPr>
              <w:spacing w:before="240" w:after="240"/>
              <w:jc w:val="center"/>
              <w:rPr>
                <w:noProof/>
              </w:rPr>
            </w:pPr>
            <w:r w:rsidRPr="00C5680F">
              <w:rPr>
                <w:noProof/>
              </w:rPr>
              <w:drawing>
                <wp:inline distT="0" distB="0" distL="0" distR="0" wp14:anchorId="2B7CFC00" wp14:editId="7E01C5CE">
                  <wp:extent cx="5038725" cy="2875913"/>
                  <wp:effectExtent l="0" t="0" r="0" b="1270"/>
                  <wp:docPr id="296806370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806370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4703" cy="287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620B" w:rsidRPr="00C5680F" w14:paraId="5C7FC043" w14:textId="77777777" w:rsidTr="0060620B">
        <w:tc>
          <w:tcPr>
            <w:tcW w:w="9912" w:type="dxa"/>
          </w:tcPr>
          <w:p w14:paraId="17D4DF1B" w14:textId="0B130C06" w:rsidR="0060620B" w:rsidRPr="00C5680F" w:rsidRDefault="0060620B" w:rsidP="00C5680F">
            <w:pPr>
              <w:spacing w:before="240" w:after="240"/>
              <w:jc w:val="center"/>
              <w:rPr>
                <w:noProof/>
              </w:rPr>
            </w:pPr>
            <w:r w:rsidRPr="00C5680F">
              <w:rPr>
                <w:noProof/>
              </w:rPr>
              <w:t>Рисунок 19 – Додавання музики до бота</w:t>
            </w:r>
          </w:p>
        </w:tc>
      </w:tr>
    </w:tbl>
    <w:p w14:paraId="26BB3ECE" w14:textId="77777777" w:rsidR="005C4877" w:rsidRPr="00C5680F" w:rsidRDefault="005C4877" w:rsidP="005C4877">
      <w:pPr>
        <w:ind w:left="927"/>
        <w:jc w:val="left"/>
      </w:pPr>
    </w:p>
    <w:p w14:paraId="0F80C1E8" w14:textId="465E8B8A" w:rsidR="00392EB8" w:rsidRPr="00C5680F" w:rsidRDefault="00392EB8" w:rsidP="00C9572F">
      <w:pPr>
        <w:numPr>
          <w:ilvl w:val="0"/>
          <w:numId w:val="8"/>
        </w:numPr>
        <w:ind w:left="0" w:firstLine="709"/>
      </w:pPr>
      <w:r w:rsidRPr="00C5680F">
        <w:t>Прослуховування музики</w:t>
      </w:r>
      <w:r w:rsidR="00C5680F">
        <w:rPr>
          <w:lang w:val="ru-RU"/>
        </w:rPr>
        <w:t xml:space="preserve"> </w:t>
      </w:r>
      <w:r w:rsidR="0060620B" w:rsidRPr="00C5680F">
        <w:t>(рисунок 20)</w:t>
      </w:r>
      <w:r w:rsidR="00C5680F">
        <w:rPr>
          <w:lang w:val="ru-RU"/>
        </w:rPr>
        <w:t xml:space="preserve">. </w:t>
      </w:r>
      <w:r w:rsidRPr="00C5680F">
        <w:t>Бот надсилає файл обраного музичного треку у вигляді аудіо</w:t>
      </w:r>
      <w:r w:rsidR="0060620B" w:rsidRPr="00C5680F">
        <w:t>-</w:t>
      </w:r>
      <w:r w:rsidRPr="00C5680F">
        <w:t>повідомлення.</w:t>
      </w:r>
    </w:p>
    <w:p w14:paraId="5B2591BE" w14:textId="3ABF0673" w:rsidR="00392EB8" w:rsidRPr="00C5680F" w:rsidRDefault="00392EB8" w:rsidP="00392EB8">
      <w:pPr>
        <w:jc w:val="left"/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2"/>
      </w:tblGrid>
      <w:tr w:rsidR="0060620B" w:rsidRPr="00C5680F" w14:paraId="386EC777" w14:textId="77777777" w:rsidTr="0060620B">
        <w:tc>
          <w:tcPr>
            <w:tcW w:w="9912" w:type="dxa"/>
          </w:tcPr>
          <w:p w14:paraId="3F804F4B" w14:textId="519E30B1" w:rsidR="0060620B" w:rsidRPr="00C5680F" w:rsidRDefault="0060620B" w:rsidP="00C5680F">
            <w:pPr>
              <w:spacing w:before="240" w:after="240"/>
              <w:jc w:val="center"/>
              <w:rPr>
                <w:noProof/>
              </w:rPr>
            </w:pPr>
            <w:r w:rsidRPr="00C5680F">
              <w:rPr>
                <w:noProof/>
              </w:rPr>
              <w:drawing>
                <wp:inline distT="0" distB="0" distL="0" distR="0" wp14:anchorId="3CBEC6ED" wp14:editId="7DE236A7">
                  <wp:extent cx="3934374" cy="1743318"/>
                  <wp:effectExtent l="0" t="0" r="9525" b="9525"/>
                  <wp:docPr id="1839918968" name="Рисунок 1" descr="Изображение выглядит как текст, снимок экрана, круг, Шрифт&#10;&#10;Контент, сгенерированный ИИ, может содержать ошибки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9918968" name="Рисунок 1" descr="Изображение выглядит как текст, снимок экрана, круг, Шрифт&#10;&#10;Контент, сгенерированный ИИ, может содержать ошибки.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4374" cy="1743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620B" w:rsidRPr="00C5680F" w14:paraId="10CCFBFA" w14:textId="77777777" w:rsidTr="0060620B">
        <w:tc>
          <w:tcPr>
            <w:tcW w:w="9912" w:type="dxa"/>
          </w:tcPr>
          <w:p w14:paraId="0CE6E432" w14:textId="287ACC87" w:rsidR="0060620B" w:rsidRPr="00C5680F" w:rsidRDefault="0060620B" w:rsidP="00C5680F">
            <w:pPr>
              <w:spacing w:before="240" w:after="240"/>
              <w:jc w:val="center"/>
              <w:rPr>
                <w:noProof/>
              </w:rPr>
            </w:pPr>
            <w:r w:rsidRPr="00C5680F">
              <w:rPr>
                <w:noProof/>
              </w:rPr>
              <w:t>Рисунок 20 – Меню прослуховування музики</w:t>
            </w:r>
          </w:p>
        </w:tc>
      </w:tr>
    </w:tbl>
    <w:p w14:paraId="1F30C991" w14:textId="1E4C5288" w:rsidR="00392EB8" w:rsidRPr="00C5680F" w:rsidRDefault="00392EB8" w:rsidP="00C9572F">
      <w:pPr>
        <w:numPr>
          <w:ilvl w:val="0"/>
          <w:numId w:val="8"/>
        </w:numPr>
        <w:ind w:left="0" w:firstLine="709"/>
      </w:pPr>
      <w:r w:rsidRPr="00C5680F">
        <w:t>Плейлисти</w:t>
      </w:r>
      <w:r w:rsidR="00C5680F">
        <w:rPr>
          <w:lang w:val="ru-RU"/>
        </w:rPr>
        <w:t xml:space="preserve"> </w:t>
      </w:r>
      <w:r w:rsidR="0060620B" w:rsidRPr="00C5680F">
        <w:t>(рисунок 21)</w:t>
      </w:r>
      <w:r w:rsidR="00C5680F">
        <w:rPr>
          <w:lang w:val="ru-RU"/>
        </w:rPr>
        <w:t xml:space="preserve">. </w:t>
      </w:r>
      <w:r w:rsidRPr="00C5680F">
        <w:t xml:space="preserve">Бот надсилає меню керування плейлистами та </w:t>
      </w:r>
      <w:r w:rsidR="00C5680F">
        <w:t>ї</w:t>
      </w:r>
      <w:r w:rsidRPr="00C5680F">
        <w:t>х прослуховуванням.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2"/>
      </w:tblGrid>
      <w:tr w:rsidR="0060620B" w:rsidRPr="00C5680F" w14:paraId="7BC0B089" w14:textId="77777777" w:rsidTr="0060620B">
        <w:tc>
          <w:tcPr>
            <w:tcW w:w="9912" w:type="dxa"/>
          </w:tcPr>
          <w:p w14:paraId="20BC882B" w14:textId="73B13639" w:rsidR="0060620B" w:rsidRPr="00C5680F" w:rsidRDefault="0060620B" w:rsidP="00C5680F">
            <w:pPr>
              <w:spacing w:before="240" w:after="240"/>
              <w:jc w:val="center"/>
              <w:rPr>
                <w:noProof/>
              </w:rPr>
            </w:pPr>
            <w:r w:rsidRPr="00C5680F">
              <w:rPr>
                <w:noProof/>
              </w:rPr>
              <w:lastRenderedPageBreak/>
              <w:drawing>
                <wp:inline distT="0" distB="0" distL="0" distR="0" wp14:anchorId="707A1FFE" wp14:editId="7FA8D752">
                  <wp:extent cx="5200650" cy="2304189"/>
                  <wp:effectExtent l="0" t="0" r="0" b="1270"/>
                  <wp:docPr id="532343965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2343965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5795" cy="2306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620B" w:rsidRPr="00C5680F" w14:paraId="2AEF70DD" w14:textId="77777777" w:rsidTr="0060620B">
        <w:tc>
          <w:tcPr>
            <w:tcW w:w="9912" w:type="dxa"/>
          </w:tcPr>
          <w:p w14:paraId="2A416C96" w14:textId="33B9CC21" w:rsidR="0060620B" w:rsidRPr="00C5680F" w:rsidRDefault="0060620B" w:rsidP="00C5680F">
            <w:pPr>
              <w:spacing w:before="240" w:after="240"/>
              <w:jc w:val="center"/>
              <w:rPr>
                <w:noProof/>
              </w:rPr>
            </w:pPr>
            <w:r w:rsidRPr="00C5680F">
              <w:rPr>
                <w:noProof/>
              </w:rPr>
              <w:t>Рисунок 21 – Меню плейлистів</w:t>
            </w:r>
          </w:p>
        </w:tc>
      </w:tr>
    </w:tbl>
    <w:p w14:paraId="485799EA" w14:textId="0B33891E" w:rsidR="0060620B" w:rsidRPr="00C5680F" w:rsidRDefault="0060620B" w:rsidP="00C9572F">
      <w:pPr>
        <w:numPr>
          <w:ilvl w:val="0"/>
          <w:numId w:val="8"/>
        </w:numPr>
        <w:ind w:left="0" w:firstLine="709"/>
      </w:pPr>
      <w:r w:rsidRPr="00C5680F">
        <w:t>Створення плейлистів</w:t>
      </w:r>
      <w:r w:rsidR="00C5680F">
        <w:t xml:space="preserve"> </w:t>
      </w:r>
      <w:r w:rsidRPr="00C5680F">
        <w:t>(рисунок 22)</w:t>
      </w:r>
      <w:r w:rsidR="00C5680F">
        <w:t xml:space="preserve">. </w:t>
      </w:r>
      <w:r w:rsidRPr="00C5680F">
        <w:t>Користувач пише у чат назву плейлиста бот її оброблює і зберігає.</w:t>
      </w:r>
    </w:p>
    <w:tbl>
      <w:tblPr>
        <w:tblStyle w:val="af"/>
        <w:tblW w:w="0" w:type="auto"/>
        <w:tblInd w:w="9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5"/>
      </w:tblGrid>
      <w:tr w:rsidR="0060620B" w:rsidRPr="00C5680F" w14:paraId="70008C0F" w14:textId="77777777" w:rsidTr="0060620B">
        <w:tc>
          <w:tcPr>
            <w:tcW w:w="9912" w:type="dxa"/>
          </w:tcPr>
          <w:p w14:paraId="477BB5F6" w14:textId="44A65442" w:rsidR="0060620B" w:rsidRPr="00C5680F" w:rsidRDefault="0060620B" w:rsidP="00C5680F">
            <w:pPr>
              <w:spacing w:before="240" w:after="240"/>
              <w:jc w:val="center"/>
              <w:rPr>
                <w:noProof/>
              </w:rPr>
            </w:pPr>
            <w:r w:rsidRPr="00C5680F">
              <w:rPr>
                <w:noProof/>
              </w:rPr>
              <w:drawing>
                <wp:inline distT="0" distB="0" distL="0" distR="0" wp14:anchorId="3BFB2F75" wp14:editId="5D115DC0">
                  <wp:extent cx="5143499" cy="2047948"/>
                  <wp:effectExtent l="0" t="0" r="635" b="0"/>
                  <wp:docPr id="22151371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51371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8764" cy="2050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620B" w:rsidRPr="00C5680F" w14:paraId="7E60AC96" w14:textId="77777777" w:rsidTr="0060620B">
        <w:tc>
          <w:tcPr>
            <w:tcW w:w="9912" w:type="dxa"/>
          </w:tcPr>
          <w:p w14:paraId="600A18A7" w14:textId="54ED1F05" w:rsidR="0060620B" w:rsidRPr="00C5680F" w:rsidRDefault="0060620B" w:rsidP="00C5680F">
            <w:pPr>
              <w:spacing w:before="240" w:after="240"/>
              <w:jc w:val="center"/>
              <w:rPr>
                <w:noProof/>
              </w:rPr>
            </w:pPr>
            <w:r w:rsidRPr="00C5680F">
              <w:rPr>
                <w:noProof/>
              </w:rPr>
              <w:t>Рисунок 22 – Створення плейлистів</w:t>
            </w:r>
          </w:p>
        </w:tc>
      </w:tr>
    </w:tbl>
    <w:p w14:paraId="158635CC" w14:textId="43A7DFAC" w:rsidR="0060620B" w:rsidRPr="00C5680F" w:rsidRDefault="0060620B" w:rsidP="00C9572F">
      <w:pPr>
        <w:numPr>
          <w:ilvl w:val="0"/>
          <w:numId w:val="8"/>
        </w:numPr>
        <w:ind w:left="0" w:firstLine="709"/>
      </w:pPr>
      <w:r w:rsidRPr="00C5680F">
        <w:t>Редагування плейлистів</w:t>
      </w:r>
      <w:r w:rsidR="00C5680F">
        <w:t xml:space="preserve"> </w:t>
      </w:r>
      <w:r w:rsidRPr="00C5680F">
        <w:t>(рисунок 23-24)</w:t>
      </w:r>
      <w:r w:rsidR="00C5680F">
        <w:t xml:space="preserve">. </w:t>
      </w:r>
      <w:r w:rsidRPr="00C5680F">
        <w:t>Користувач обирає плейлист який хоче редагувати та додає музику до плейлиста.</w:t>
      </w:r>
    </w:p>
    <w:tbl>
      <w:tblPr>
        <w:tblStyle w:val="af"/>
        <w:tblW w:w="0" w:type="auto"/>
        <w:tblInd w:w="9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5"/>
      </w:tblGrid>
      <w:tr w:rsidR="0060620B" w:rsidRPr="00C5680F" w14:paraId="1C7EFA5D" w14:textId="77777777" w:rsidTr="00C5680F">
        <w:tc>
          <w:tcPr>
            <w:tcW w:w="8995" w:type="dxa"/>
          </w:tcPr>
          <w:p w14:paraId="1BD38416" w14:textId="02403B7E" w:rsidR="0060620B" w:rsidRPr="00C5680F" w:rsidRDefault="0060620B" w:rsidP="00C5680F">
            <w:pPr>
              <w:spacing w:before="240" w:after="240"/>
              <w:jc w:val="center"/>
              <w:rPr>
                <w:noProof/>
              </w:rPr>
            </w:pPr>
            <w:r w:rsidRPr="00C5680F">
              <w:rPr>
                <w:noProof/>
              </w:rPr>
              <w:lastRenderedPageBreak/>
              <w:drawing>
                <wp:inline distT="0" distB="0" distL="0" distR="0" wp14:anchorId="753708BE" wp14:editId="26C57D52">
                  <wp:extent cx="4248150" cy="2940417"/>
                  <wp:effectExtent l="0" t="0" r="0" b="0"/>
                  <wp:docPr id="109799594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7995948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4146" cy="2944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620B" w:rsidRPr="00C5680F" w14:paraId="0F175C09" w14:textId="77777777" w:rsidTr="00C5680F">
        <w:tc>
          <w:tcPr>
            <w:tcW w:w="8995" w:type="dxa"/>
          </w:tcPr>
          <w:p w14:paraId="4E57885E" w14:textId="7D8536CF" w:rsidR="0060620B" w:rsidRPr="00C5680F" w:rsidRDefault="0060620B" w:rsidP="00C5680F">
            <w:pPr>
              <w:spacing w:before="240" w:after="240"/>
              <w:jc w:val="center"/>
              <w:rPr>
                <w:noProof/>
              </w:rPr>
            </w:pPr>
            <w:r w:rsidRPr="00C5680F">
              <w:rPr>
                <w:noProof/>
              </w:rPr>
              <w:t xml:space="preserve">Рисунок 23 – Процес </w:t>
            </w:r>
            <w:r w:rsidR="00EE75E9" w:rsidRPr="00C5680F">
              <w:rPr>
                <w:noProof/>
              </w:rPr>
              <w:t>обирання плейлиста на редагування</w:t>
            </w:r>
          </w:p>
        </w:tc>
      </w:tr>
      <w:tr w:rsidR="0060620B" w:rsidRPr="00C5680F" w14:paraId="40D6C4E1" w14:textId="77777777" w:rsidTr="00C5680F">
        <w:tc>
          <w:tcPr>
            <w:tcW w:w="8995" w:type="dxa"/>
          </w:tcPr>
          <w:p w14:paraId="408B7365" w14:textId="1D1B5BB7" w:rsidR="0060620B" w:rsidRPr="00C5680F" w:rsidRDefault="00585905" w:rsidP="00C5680F">
            <w:pPr>
              <w:spacing w:before="240" w:after="240"/>
              <w:jc w:val="center"/>
              <w:rPr>
                <w:noProof/>
              </w:rPr>
            </w:pPr>
            <w:r w:rsidRPr="00C5680F">
              <w:rPr>
                <w:noProof/>
              </w:rPr>
              <w:drawing>
                <wp:inline distT="0" distB="0" distL="0" distR="0" wp14:anchorId="3D9A310E" wp14:editId="714B70F9">
                  <wp:extent cx="4349380" cy="3042285"/>
                  <wp:effectExtent l="0" t="0" r="0" b="5715"/>
                  <wp:docPr id="93608847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6088479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1726" cy="3043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620B" w:rsidRPr="00C5680F" w14:paraId="183AECB1" w14:textId="77777777" w:rsidTr="00C5680F">
        <w:tc>
          <w:tcPr>
            <w:tcW w:w="8995" w:type="dxa"/>
          </w:tcPr>
          <w:p w14:paraId="0A4BC7C1" w14:textId="186A6AEA" w:rsidR="0060620B" w:rsidRPr="00C5680F" w:rsidRDefault="00585905" w:rsidP="00C5680F">
            <w:pPr>
              <w:spacing w:before="240" w:after="240"/>
              <w:jc w:val="center"/>
              <w:rPr>
                <w:noProof/>
              </w:rPr>
            </w:pPr>
            <w:r w:rsidRPr="00C5680F">
              <w:rPr>
                <w:noProof/>
              </w:rPr>
              <w:t>Рисунок 24 – Процес редагування плейлистів</w:t>
            </w:r>
          </w:p>
        </w:tc>
      </w:tr>
    </w:tbl>
    <w:p w14:paraId="2C24A02B" w14:textId="71090D7C" w:rsidR="00585905" w:rsidRPr="00C5680F" w:rsidRDefault="00585905" w:rsidP="00C9572F">
      <w:pPr>
        <w:numPr>
          <w:ilvl w:val="0"/>
          <w:numId w:val="8"/>
        </w:numPr>
        <w:ind w:left="0" w:firstLine="709"/>
      </w:pPr>
      <w:r w:rsidRPr="00C5680F">
        <w:t>Прослуховування плейлиста</w:t>
      </w:r>
      <w:r w:rsidR="00C5680F">
        <w:t xml:space="preserve"> </w:t>
      </w:r>
      <w:r w:rsidRPr="00C5680F">
        <w:t>(рисунок 25-26)</w:t>
      </w:r>
      <w:r w:rsidR="00C5680F">
        <w:t xml:space="preserve">. </w:t>
      </w:r>
      <w:r w:rsidRPr="00C5680F">
        <w:t>Користувач обирає плейлист для прослуховування та натискає кнопку з назвою плейлиста.</w:t>
      </w:r>
    </w:p>
    <w:tbl>
      <w:tblPr>
        <w:tblStyle w:val="af"/>
        <w:tblW w:w="0" w:type="auto"/>
        <w:tblInd w:w="9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5"/>
      </w:tblGrid>
      <w:tr w:rsidR="00585905" w:rsidRPr="00C5680F" w14:paraId="76C240C0" w14:textId="77777777" w:rsidTr="00C5680F">
        <w:tc>
          <w:tcPr>
            <w:tcW w:w="8995" w:type="dxa"/>
          </w:tcPr>
          <w:p w14:paraId="521B275F" w14:textId="6D91DB0F" w:rsidR="00585905" w:rsidRPr="00C5680F" w:rsidRDefault="00585905" w:rsidP="00C5680F">
            <w:pPr>
              <w:spacing w:before="240" w:after="240"/>
              <w:jc w:val="center"/>
              <w:rPr>
                <w:noProof/>
              </w:rPr>
            </w:pPr>
            <w:r w:rsidRPr="00C5680F">
              <w:rPr>
                <w:noProof/>
              </w:rPr>
              <w:lastRenderedPageBreak/>
              <w:drawing>
                <wp:inline distT="0" distB="0" distL="0" distR="0" wp14:anchorId="0F8DC510" wp14:editId="643C6122">
                  <wp:extent cx="4657725" cy="2836103"/>
                  <wp:effectExtent l="0" t="0" r="0" b="2540"/>
                  <wp:docPr id="12344053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4405308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1097" cy="2838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905" w:rsidRPr="00C5680F" w14:paraId="108BFF91" w14:textId="77777777" w:rsidTr="00C5680F">
        <w:tc>
          <w:tcPr>
            <w:tcW w:w="8995" w:type="dxa"/>
          </w:tcPr>
          <w:p w14:paraId="153AEC68" w14:textId="4AE03DDD" w:rsidR="00585905" w:rsidRPr="00C5680F" w:rsidRDefault="00585905" w:rsidP="00C5680F">
            <w:pPr>
              <w:spacing w:before="240" w:after="240"/>
              <w:jc w:val="center"/>
              <w:rPr>
                <w:noProof/>
              </w:rPr>
            </w:pPr>
            <w:r w:rsidRPr="00C5680F">
              <w:rPr>
                <w:noProof/>
              </w:rPr>
              <w:t>Рисунок 25 – Процес обирання плейлиста</w:t>
            </w:r>
          </w:p>
        </w:tc>
      </w:tr>
      <w:tr w:rsidR="00585905" w:rsidRPr="00C5680F" w14:paraId="13E79785" w14:textId="77777777" w:rsidTr="00C5680F">
        <w:tc>
          <w:tcPr>
            <w:tcW w:w="8995" w:type="dxa"/>
          </w:tcPr>
          <w:p w14:paraId="6DD8093F" w14:textId="07054F61" w:rsidR="00585905" w:rsidRPr="00C5680F" w:rsidRDefault="00585905" w:rsidP="00C5680F">
            <w:pPr>
              <w:spacing w:before="240" w:after="240"/>
              <w:jc w:val="center"/>
              <w:rPr>
                <w:noProof/>
              </w:rPr>
            </w:pPr>
            <w:r w:rsidRPr="00C5680F">
              <w:rPr>
                <w:noProof/>
              </w:rPr>
              <w:drawing>
                <wp:inline distT="0" distB="0" distL="0" distR="0" wp14:anchorId="71C2E226" wp14:editId="1A6351D8">
                  <wp:extent cx="4552949" cy="1860184"/>
                  <wp:effectExtent l="0" t="0" r="635" b="6985"/>
                  <wp:docPr id="155083128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083128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1571" cy="1863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905" w:rsidRPr="00C5680F" w14:paraId="16249C6A" w14:textId="77777777" w:rsidTr="00C5680F">
        <w:tc>
          <w:tcPr>
            <w:tcW w:w="8995" w:type="dxa"/>
          </w:tcPr>
          <w:p w14:paraId="36AC96DE" w14:textId="35C5FFA3" w:rsidR="00585905" w:rsidRPr="00C5680F" w:rsidRDefault="00585905" w:rsidP="00C5680F">
            <w:pPr>
              <w:spacing w:before="240" w:after="240"/>
              <w:jc w:val="center"/>
              <w:rPr>
                <w:noProof/>
              </w:rPr>
            </w:pPr>
            <w:r w:rsidRPr="00C5680F">
              <w:rPr>
                <w:noProof/>
              </w:rPr>
              <w:t>Рисунок 26 – Бот видає обранний плейлист</w:t>
            </w:r>
          </w:p>
        </w:tc>
      </w:tr>
    </w:tbl>
    <w:p w14:paraId="599B9043" w14:textId="084B3C33" w:rsidR="00392EB8" w:rsidRPr="00C5680F" w:rsidRDefault="00392EB8" w:rsidP="00C9572F">
      <w:pPr>
        <w:numPr>
          <w:ilvl w:val="0"/>
          <w:numId w:val="8"/>
        </w:numPr>
        <w:ind w:left="0" w:firstLine="709"/>
      </w:pPr>
      <w:r w:rsidRPr="00C5680F">
        <w:t>За допомогою інших команд користувач може:</w:t>
      </w:r>
    </w:p>
    <w:p w14:paraId="0BDBBF6C" w14:textId="0F6CD3CB" w:rsidR="00392EB8" w:rsidRPr="00C5680F" w:rsidRDefault="00585905" w:rsidP="00C5680F">
      <w:pPr>
        <w:pStyle w:val="af0"/>
        <w:ind w:left="927"/>
      </w:pPr>
      <w:r w:rsidRPr="00B2008E">
        <w:rPr>
          <w:i/>
          <w:iCs/>
        </w:rPr>
        <w:t>/</w:t>
      </w:r>
      <w:proofErr w:type="spellStart"/>
      <w:r w:rsidRPr="00B2008E">
        <w:rPr>
          <w:i/>
          <w:iCs/>
        </w:rPr>
        <w:t>info</w:t>
      </w:r>
      <w:proofErr w:type="spellEnd"/>
      <w:r w:rsidRPr="00C5680F">
        <w:t xml:space="preserve"> : </w:t>
      </w:r>
      <w:r w:rsidR="00392EB8" w:rsidRPr="00C5680F">
        <w:t>Дізнатись про розробника програмного забе</w:t>
      </w:r>
      <w:r w:rsidR="00C5680F">
        <w:t>з</w:t>
      </w:r>
      <w:r w:rsidR="00392EB8" w:rsidRPr="00C5680F">
        <w:t>печення</w:t>
      </w:r>
      <w:r w:rsidR="00C5680F">
        <w:t xml:space="preserve"> </w:t>
      </w:r>
      <w:r w:rsidRPr="00C5680F">
        <w:t>(рисунок 27);</w:t>
      </w:r>
    </w:p>
    <w:p w14:paraId="395C0470" w14:textId="2D6FED0C" w:rsidR="00392EB8" w:rsidRPr="00C5680F" w:rsidRDefault="00585905" w:rsidP="00C5680F">
      <w:pPr>
        <w:pStyle w:val="af0"/>
        <w:ind w:left="927"/>
      </w:pPr>
      <w:r w:rsidRPr="00B2008E">
        <w:rPr>
          <w:i/>
          <w:iCs/>
        </w:rPr>
        <w:t>/</w:t>
      </w:r>
      <w:proofErr w:type="spellStart"/>
      <w:r w:rsidRPr="00B2008E">
        <w:rPr>
          <w:i/>
          <w:iCs/>
        </w:rPr>
        <w:t>help</w:t>
      </w:r>
      <w:proofErr w:type="spellEnd"/>
      <w:r w:rsidRPr="00C5680F">
        <w:t xml:space="preserve"> : </w:t>
      </w:r>
      <w:r w:rsidR="00392EB8" w:rsidRPr="00C5680F">
        <w:t xml:space="preserve">Дізнатись свій унікальній ідентифікатор у мережі </w:t>
      </w:r>
      <w:r w:rsidR="00B2008E" w:rsidRPr="00B2008E">
        <w:rPr>
          <w:i/>
          <w:iCs/>
          <w:lang w:val="en-US"/>
        </w:rPr>
        <w:t>Telegram</w:t>
      </w:r>
      <w:r w:rsidR="00B2008E">
        <w:rPr>
          <w:lang w:val="en-US"/>
        </w:rPr>
        <w:t xml:space="preserve"> </w:t>
      </w:r>
      <w:r w:rsidRPr="00C5680F">
        <w:t>(рисунок 28)</w:t>
      </w:r>
      <w:r w:rsidR="00392EB8" w:rsidRPr="00C5680F">
        <w:t>.</w:t>
      </w:r>
    </w:p>
    <w:tbl>
      <w:tblPr>
        <w:tblStyle w:val="af"/>
        <w:tblW w:w="0" w:type="auto"/>
        <w:tblInd w:w="9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5"/>
      </w:tblGrid>
      <w:tr w:rsidR="00585905" w:rsidRPr="00C5680F" w14:paraId="64F8183E" w14:textId="77777777" w:rsidTr="00C5680F">
        <w:tc>
          <w:tcPr>
            <w:tcW w:w="8995" w:type="dxa"/>
          </w:tcPr>
          <w:p w14:paraId="526E1A69" w14:textId="376DC778" w:rsidR="00585905" w:rsidRPr="00C5680F" w:rsidRDefault="00585905" w:rsidP="00C5680F">
            <w:pPr>
              <w:spacing w:before="240" w:after="240"/>
              <w:jc w:val="center"/>
              <w:rPr>
                <w:noProof/>
              </w:rPr>
            </w:pPr>
            <w:r w:rsidRPr="00C5680F">
              <w:rPr>
                <w:noProof/>
              </w:rPr>
              <w:lastRenderedPageBreak/>
              <w:drawing>
                <wp:inline distT="0" distB="0" distL="0" distR="0" wp14:anchorId="098A1E57" wp14:editId="12BA979F">
                  <wp:extent cx="5372850" cy="2286319"/>
                  <wp:effectExtent l="0" t="0" r="0" b="0"/>
                  <wp:docPr id="106764185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764185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850" cy="2286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905" w:rsidRPr="00C5680F" w14:paraId="152BA003" w14:textId="77777777" w:rsidTr="00C5680F">
        <w:tc>
          <w:tcPr>
            <w:tcW w:w="8995" w:type="dxa"/>
          </w:tcPr>
          <w:p w14:paraId="1CC6E428" w14:textId="093B5460" w:rsidR="00585905" w:rsidRPr="00C5680F" w:rsidRDefault="00585905" w:rsidP="00C5680F">
            <w:pPr>
              <w:spacing w:before="240" w:after="240"/>
              <w:jc w:val="center"/>
              <w:rPr>
                <w:noProof/>
              </w:rPr>
            </w:pPr>
            <w:r w:rsidRPr="00C5680F">
              <w:rPr>
                <w:noProof/>
              </w:rPr>
              <w:t>Рисунок 27 – Команда info</w:t>
            </w:r>
          </w:p>
        </w:tc>
      </w:tr>
    </w:tbl>
    <w:p w14:paraId="77C4B400" w14:textId="503A5058" w:rsidR="003951C4" w:rsidRDefault="003951C4"/>
    <w:tbl>
      <w:tblPr>
        <w:tblStyle w:val="af"/>
        <w:tblW w:w="0" w:type="auto"/>
        <w:tblInd w:w="9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5"/>
      </w:tblGrid>
      <w:tr w:rsidR="00585905" w:rsidRPr="00C5680F" w14:paraId="087294F7" w14:textId="77777777" w:rsidTr="00C5680F">
        <w:tc>
          <w:tcPr>
            <w:tcW w:w="8995" w:type="dxa"/>
          </w:tcPr>
          <w:p w14:paraId="080D7C9F" w14:textId="62A53A91" w:rsidR="00585905" w:rsidRPr="00C5680F" w:rsidRDefault="00585905" w:rsidP="00C5680F">
            <w:pPr>
              <w:spacing w:before="240" w:after="240"/>
              <w:jc w:val="center"/>
              <w:rPr>
                <w:noProof/>
              </w:rPr>
            </w:pPr>
            <w:r w:rsidRPr="00C5680F">
              <w:rPr>
                <w:noProof/>
              </w:rPr>
              <w:drawing>
                <wp:inline distT="0" distB="0" distL="0" distR="0" wp14:anchorId="44424AE8" wp14:editId="3E4090FB">
                  <wp:extent cx="2924583" cy="981212"/>
                  <wp:effectExtent l="0" t="0" r="9525" b="9525"/>
                  <wp:docPr id="68362080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362080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583" cy="981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905" w:rsidRPr="00C5680F" w14:paraId="0254B442" w14:textId="77777777" w:rsidTr="00C5680F">
        <w:tc>
          <w:tcPr>
            <w:tcW w:w="8995" w:type="dxa"/>
          </w:tcPr>
          <w:p w14:paraId="2EC979DC" w14:textId="0E8B1ECA" w:rsidR="00585905" w:rsidRPr="00C5680F" w:rsidRDefault="00585905" w:rsidP="00C5680F">
            <w:pPr>
              <w:spacing w:before="240" w:after="240"/>
              <w:jc w:val="center"/>
              <w:rPr>
                <w:noProof/>
              </w:rPr>
            </w:pPr>
            <w:r w:rsidRPr="00C5680F">
              <w:rPr>
                <w:noProof/>
              </w:rPr>
              <w:t>Рисунок 27 – Команда help</w:t>
            </w:r>
          </w:p>
        </w:tc>
      </w:tr>
    </w:tbl>
    <w:p w14:paraId="3C078C69" w14:textId="466A2B5A" w:rsidR="000B7272" w:rsidRPr="00C5680F" w:rsidRDefault="00392EB8" w:rsidP="00C5680F">
      <w:pPr>
        <w:ind w:firstLine="709"/>
      </w:pPr>
      <w:r w:rsidRPr="00C5680F">
        <w:t>Інтерфе</w:t>
      </w:r>
      <w:r w:rsidR="00585905" w:rsidRPr="00C5680F">
        <w:t>й</w:t>
      </w:r>
      <w:r w:rsidRPr="00C5680F">
        <w:t>с простий і інтуїтивно зрозумілий, що дозволяє користувачу швидко зорієнтуватися у функціоналі програми без додаткового навчання.</w:t>
      </w:r>
    </w:p>
    <w:p w14:paraId="0CDEC215" w14:textId="44B97939" w:rsidR="002B5A5D" w:rsidRPr="00C5680F" w:rsidRDefault="000B7272" w:rsidP="00585905">
      <w:pPr>
        <w:ind w:firstLine="709"/>
        <w:jc w:val="left"/>
      </w:pPr>
      <w:r w:rsidRPr="00C5680F">
        <w:br w:type="page"/>
      </w:r>
    </w:p>
    <w:p w14:paraId="65BC6B1B" w14:textId="77777777" w:rsidR="002B5A5D" w:rsidRPr="00C5680F" w:rsidRDefault="002B5A5D" w:rsidP="002B5A5D">
      <w:pPr>
        <w:jc w:val="center"/>
        <w:rPr>
          <w:b/>
          <w:bCs/>
        </w:rPr>
      </w:pPr>
      <w:r w:rsidRPr="00C5680F">
        <w:rPr>
          <w:b/>
          <w:bCs/>
        </w:rPr>
        <w:lastRenderedPageBreak/>
        <w:t>ВИСНОВКИ</w:t>
      </w:r>
    </w:p>
    <w:p w14:paraId="232EECF4" w14:textId="5A451432" w:rsidR="00106C01" w:rsidRPr="00C5680F" w:rsidRDefault="00106C01" w:rsidP="002B5A5D">
      <w:pPr>
        <w:jc w:val="center"/>
        <w:rPr>
          <w:b/>
          <w:bCs/>
        </w:rPr>
      </w:pPr>
    </w:p>
    <w:p w14:paraId="2A5D21C1" w14:textId="797ED490" w:rsidR="00DE5B3D" w:rsidRPr="00C5680F" w:rsidRDefault="002B5A5D" w:rsidP="00053044">
      <w:pPr>
        <w:shd w:val="clear" w:color="auto" w:fill="FFFFFF" w:themeFill="background1"/>
        <w:ind w:firstLine="709"/>
      </w:pPr>
      <w:r w:rsidRPr="00C5680F">
        <w:t xml:space="preserve">У ході виконання курсового проєкту було </w:t>
      </w:r>
      <w:r w:rsidR="00DE5B3D">
        <w:t xml:space="preserve">досягнуто мету, а саме </w:t>
      </w:r>
      <w:r w:rsidRPr="00C5680F">
        <w:t>розроблено</w:t>
      </w:r>
      <w:r w:rsidR="00053044">
        <w:t xml:space="preserve"> ПЗ</w:t>
      </w:r>
      <w:r w:rsidRPr="00C5680F">
        <w:t xml:space="preserve"> Telegram-бот для прослуховування музики</w:t>
      </w:r>
      <w:r w:rsidR="00DE5B3D">
        <w:t xml:space="preserve"> - </w:t>
      </w:r>
      <w:r w:rsidR="00DE5B3D" w:rsidRPr="00B2008E">
        <w:rPr>
          <w:i/>
          <w:iCs/>
        </w:rPr>
        <w:t>“NLAI”</w:t>
      </w:r>
      <w:r w:rsidR="00B2008E">
        <w:rPr>
          <w:lang w:val="en-US"/>
        </w:rPr>
        <w:t>,</w:t>
      </w:r>
      <w:r w:rsidR="00DE5B3D">
        <w:t xml:space="preserve"> який </w:t>
      </w:r>
      <w:r w:rsidR="00DE5B3D" w:rsidRPr="00C5680F">
        <w:t>вирішує наступні завдання:</w:t>
      </w:r>
    </w:p>
    <w:p w14:paraId="51E4C0B4" w14:textId="6B5851F1" w:rsidR="00DE5B3D" w:rsidRPr="00C5680F" w:rsidRDefault="00DE5B3D" w:rsidP="00053044">
      <w:pPr>
        <w:numPr>
          <w:ilvl w:val="0"/>
          <w:numId w:val="1"/>
        </w:numPr>
        <w:shd w:val="clear" w:color="auto" w:fill="FFFFFF" w:themeFill="background1"/>
        <w:jc w:val="left"/>
      </w:pPr>
      <w:r w:rsidRPr="00C5680F">
        <w:rPr>
          <w:color w:val="0D0D0D" w:themeColor="text1" w:themeTint="F2"/>
        </w:rPr>
        <w:t xml:space="preserve">додавання </w:t>
      </w:r>
      <w:proofErr w:type="spellStart"/>
      <w:r w:rsidRPr="00C5680F">
        <w:rPr>
          <w:color w:val="0D0D0D" w:themeColor="text1" w:themeTint="F2"/>
        </w:rPr>
        <w:t>аудіофайлів</w:t>
      </w:r>
      <w:proofErr w:type="spellEnd"/>
      <w:r w:rsidRPr="00C5680F">
        <w:rPr>
          <w:color w:val="0D0D0D" w:themeColor="text1" w:themeTint="F2"/>
        </w:rPr>
        <w:t xml:space="preserve"> </w:t>
      </w:r>
      <w:r w:rsidRPr="00C5680F">
        <w:t>до БД</w:t>
      </w:r>
      <w:r>
        <w:t>;</w:t>
      </w:r>
    </w:p>
    <w:p w14:paraId="4FC1A031" w14:textId="2D634EAD" w:rsidR="00DE5B3D" w:rsidRPr="00C5680F" w:rsidRDefault="00DE5B3D" w:rsidP="00053044">
      <w:pPr>
        <w:numPr>
          <w:ilvl w:val="0"/>
          <w:numId w:val="1"/>
        </w:numPr>
        <w:shd w:val="clear" w:color="auto" w:fill="FFFFFF" w:themeFill="background1"/>
        <w:jc w:val="left"/>
        <w:rPr>
          <w:color w:val="0D0D0D" w:themeColor="text1" w:themeTint="F2"/>
        </w:rPr>
      </w:pPr>
      <w:r w:rsidRPr="00C5680F">
        <w:rPr>
          <w:color w:val="0D0D0D" w:themeColor="text1" w:themeTint="F2"/>
        </w:rPr>
        <w:t xml:space="preserve">відтворювання </w:t>
      </w:r>
      <w:proofErr w:type="spellStart"/>
      <w:r w:rsidRPr="00C5680F">
        <w:rPr>
          <w:color w:val="0D0D0D" w:themeColor="text1" w:themeTint="F2"/>
        </w:rPr>
        <w:t>аудіофайлів</w:t>
      </w:r>
      <w:proofErr w:type="spellEnd"/>
      <w:r w:rsidRPr="00C5680F">
        <w:rPr>
          <w:color w:val="0D0D0D" w:themeColor="text1" w:themeTint="F2"/>
        </w:rPr>
        <w:t xml:space="preserve"> на запит користувача</w:t>
      </w:r>
      <w:r>
        <w:rPr>
          <w:color w:val="0D0D0D" w:themeColor="text1" w:themeTint="F2"/>
        </w:rPr>
        <w:t>;</w:t>
      </w:r>
    </w:p>
    <w:p w14:paraId="522B59BB" w14:textId="77777777" w:rsidR="00DE5B3D" w:rsidRPr="00C5680F" w:rsidRDefault="00DE5B3D" w:rsidP="00053044">
      <w:pPr>
        <w:numPr>
          <w:ilvl w:val="0"/>
          <w:numId w:val="1"/>
        </w:numPr>
        <w:shd w:val="clear" w:color="auto" w:fill="FFFFFF" w:themeFill="background1"/>
        <w:jc w:val="left"/>
        <w:rPr>
          <w:color w:val="0D0D0D" w:themeColor="text1" w:themeTint="F2"/>
        </w:rPr>
      </w:pPr>
      <w:r w:rsidRPr="00C5680F">
        <w:rPr>
          <w:color w:val="0D0D0D" w:themeColor="text1" w:themeTint="F2"/>
        </w:rPr>
        <w:t>організовування музики у вигляді плейлистів.</w:t>
      </w:r>
    </w:p>
    <w:p w14:paraId="7238770C" w14:textId="053BB7BB" w:rsidR="002B5A5D" w:rsidRPr="00C5680F" w:rsidRDefault="002B5A5D" w:rsidP="00053044">
      <w:pPr>
        <w:shd w:val="clear" w:color="auto" w:fill="FFFFFF" w:themeFill="background1"/>
        <w:ind w:firstLine="709"/>
      </w:pPr>
    </w:p>
    <w:p w14:paraId="447AB75D" w14:textId="68431A5F" w:rsidR="002B5A5D" w:rsidRPr="00C5680F" w:rsidRDefault="002B5A5D" w:rsidP="00053044">
      <w:pPr>
        <w:shd w:val="clear" w:color="auto" w:fill="FFFFFF" w:themeFill="background1"/>
        <w:ind w:firstLine="709"/>
      </w:pPr>
      <w:r w:rsidRPr="00C5680F">
        <w:t xml:space="preserve">У процесі роботи були </w:t>
      </w:r>
      <w:r w:rsidR="00053044">
        <w:t xml:space="preserve">вирішені </w:t>
      </w:r>
      <w:r w:rsidRPr="00C5680F">
        <w:t>наступні завдання:</w:t>
      </w:r>
    </w:p>
    <w:p w14:paraId="242F6CFE" w14:textId="77777777" w:rsidR="00053044" w:rsidRDefault="002B5A5D" w:rsidP="00053044">
      <w:pPr>
        <w:numPr>
          <w:ilvl w:val="0"/>
          <w:numId w:val="9"/>
        </w:numPr>
        <w:shd w:val="clear" w:color="auto" w:fill="FFFFFF" w:themeFill="background1"/>
        <w:tabs>
          <w:tab w:val="left" w:pos="1134"/>
        </w:tabs>
        <w:ind w:left="0" w:firstLine="709"/>
      </w:pPr>
      <w:r w:rsidRPr="00C5680F">
        <w:t>Проведено аналіз п</w:t>
      </w:r>
      <w:r w:rsidR="00053044">
        <w:t>редметної області.</w:t>
      </w:r>
    </w:p>
    <w:p w14:paraId="08D7D109" w14:textId="0349330E" w:rsidR="002B5A5D" w:rsidRPr="00C5680F" w:rsidRDefault="00053044" w:rsidP="00053044">
      <w:pPr>
        <w:numPr>
          <w:ilvl w:val="0"/>
          <w:numId w:val="9"/>
        </w:numPr>
        <w:shd w:val="clear" w:color="auto" w:fill="FFFFFF" w:themeFill="background1"/>
        <w:tabs>
          <w:tab w:val="left" w:pos="1134"/>
        </w:tabs>
        <w:ind w:left="0" w:firstLine="709"/>
      </w:pPr>
      <w:r>
        <w:t>В</w:t>
      </w:r>
      <w:r w:rsidR="002B5A5D" w:rsidRPr="00C5680F">
        <w:t xml:space="preserve">изначено вимоги до </w:t>
      </w:r>
      <w:r>
        <w:t>ПЗ</w:t>
      </w:r>
      <w:r w:rsidR="002B5A5D" w:rsidRPr="00C5680F">
        <w:t>.</w:t>
      </w:r>
    </w:p>
    <w:p w14:paraId="57CEF2DC" w14:textId="77777777" w:rsidR="00053044" w:rsidRDefault="002B5A5D" w:rsidP="00053044">
      <w:pPr>
        <w:numPr>
          <w:ilvl w:val="0"/>
          <w:numId w:val="9"/>
        </w:numPr>
        <w:shd w:val="clear" w:color="auto" w:fill="FFFFFF" w:themeFill="background1"/>
        <w:tabs>
          <w:tab w:val="left" w:pos="1134"/>
        </w:tabs>
        <w:ind w:left="0" w:firstLine="709"/>
      </w:pPr>
      <w:r w:rsidRPr="00C5680F">
        <w:t>Описано математичний метод рішення задачі</w:t>
      </w:r>
      <w:r w:rsidR="00053044">
        <w:t>.</w:t>
      </w:r>
    </w:p>
    <w:p w14:paraId="38D1FCD2" w14:textId="2B394EF5" w:rsidR="002B5A5D" w:rsidRPr="00C5680F" w:rsidRDefault="00053044" w:rsidP="00053044">
      <w:pPr>
        <w:numPr>
          <w:ilvl w:val="0"/>
          <w:numId w:val="9"/>
        </w:numPr>
        <w:shd w:val="clear" w:color="auto" w:fill="FFFFFF" w:themeFill="background1"/>
        <w:tabs>
          <w:tab w:val="left" w:pos="1134"/>
        </w:tabs>
        <w:ind w:left="0" w:firstLine="709"/>
      </w:pPr>
      <w:r>
        <w:t>Р</w:t>
      </w:r>
      <w:r w:rsidR="002B5A5D" w:rsidRPr="00C5680F">
        <w:t>озроблено структуру вхідних та вихідних даних</w:t>
      </w:r>
      <w:r>
        <w:t>.</w:t>
      </w:r>
    </w:p>
    <w:p w14:paraId="6142912F" w14:textId="77777777" w:rsidR="00053044" w:rsidRDefault="002B5A5D" w:rsidP="00053044">
      <w:pPr>
        <w:numPr>
          <w:ilvl w:val="0"/>
          <w:numId w:val="9"/>
        </w:numPr>
        <w:shd w:val="clear" w:color="auto" w:fill="FFFFFF" w:themeFill="background1"/>
        <w:tabs>
          <w:tab w:val="left" w:pos="1134"/>
        </w:tabs>
        <w:ind w:left="0" w:firstLine="709"/>
      </w:pPr>
      <w:r w:rsidRPr="00C5680F">
        <w:t xml:space="preserve">Реалізовано алгоритм роботи бота з використанням мови програмування </w:t>
      </w:r>
      <w:proofErr w:type="spellStart"/>
      <w:r w:rsidRPr="00B2008E">
        <w:rPr>
          <w:i/>
          <w:iCs/>
        </w:rPr>
        <w:t>Python</w:t>
      </w:r>
      <w:proofErr w:type="spellEnd"/>
      <w:r w:rsidRPr="00C5680F">
        <w:t xml:space="preserve"> та бібліотеки </w:t>
      </w:r>
      <w:proofErr w:type="spellStart"/>
      <w:r w:rsidRPr="00B2008E">
        <w:rPr>
          <w:i/>
          <w:iCs/>
        </w:rPr>
        <w:t>telebot</w:t>
      </w:r>
      <w:proofErr w:type="spellEnd"/>
      <w:r w:rsidRPr="00B2008E">
        <w:rPr>
          <w:i/>
          <w:iCs/>
        </w:rPr>
        <w:t>.</w:t>
      </w:r>
    </w:p>
    <w:p w14:paraId="49EC6632" w14:textId="34B03738" w:rsidR="002B5A5D" w:rsidRPr="00C5680F" w:rsidRDefault="00053044" w:rsidP="00053044">
      <w:pPr>
        <w:numPr>
          <w:ilvl w:val="0"/>
          <w:numId w:val="9"/>
        </w:numPr>
        <w:shd w:val="clear" w:color="auto" w:fill="FFFFFF" w:themeFill="background1"/>
        <w:tabs>
          <w:tab w:val="left" w:pos="1134"/>
        </w:tabs>
        <w:ind w:left="0" w:firstLine="709"/>
      </w:pPr>
      <w:r>
        <w:t xml:space="preserve">Розроблена БД для </w:t>
      </w:r>
      <w:r w:rsidR="002B5A5D" w:rsidRPr="00C5680F">
        <w:t xml:space="preserve">збереження інформації про музичні треки у форматі </w:t>
      </w:r>
      <w:r w:rsidR="002B5A5D" w:rsidRPr="00B2008E">
        <w:rPr>
          <w:i/>
          <w:iCs/>
        </w:rPr>
        <w:t>JSON</w:t>
      </w:r>
      <w:r w:rsidR="002B5A5D" w:rsidRPr="00C5680F">
        <w:t>-файлів.</w:t>
      </w:r>
    </w:p>
    <w:p w14:paraId="14D1B89C" w14:textId="2FD8C2EF" w:rsidR="002B5A5D" w:rsidRPr="00C5680F" w:rsidRDefault="002B5A5D" w:rsidP="00053044">
      <w:pPr>
        <w:pStyle w:val="af0"/>
        <w:numPr>
          <w:ilvl w:val="0"/>
          <w:numId w:val="9"/>
        </w:numPr>
        <w:shd w:val="clear" w:color="auto" w:fill="FFFFFF" w:themeFill="background1"/>
        <w:tabs>
          <w:tab w:val="left" w:pos="1134"/>
        </w:tabs>
        <w:ind w:left="0" w:firstLine="709"/>
      </w:pPr>
      <w:r w:rsidRPr="00C5680F">
        <w:t xml:space="preserve">Створено </w:t>
      </w:r>
      <w:r w:rsidR="00053044" w:rsidRPr="00053044">
        <w:t>“</w:t>
      </w:r>
      <w:r w:rsidR="00053044">
        <w:rPr>
          <w:lang w:val="en-US"/>
        </w:rPr>
        <w:t>user</w:t>
      </w:r>
      <w:r w:rsidR="00053044" w:rsidRPr="00053044">
        <w:t xml:space="preserve"> </w:t>
      </w:r>
      <w:r w:rsidR="00053044">
        <w:rPr>
          <w:lang w:val="en-US"/>
        </w:rPr>
        <w:t>friendly</w:t>
      </w:r>
      <w:r w:rsidR="00053044" w:rsidRPr="00053044">
        <w:t xml:space="preserve">” </w:t>
      </w:r>
      <w:r w:rsidRPr="00C5680F">
        <w:t>інтерфейс взаємодії користувача з ботом через месенджер Telegram.</w:t>
      </w:r>
    </w:p>
    <w:p w14:paraId="2984E661" w14:textId="4A76407F" w:rsidR="00053044" w:rsidRDefault="002B5A5D" w:rsidP="00053044">
      <w:pPr>
        <w:shd w:val="clear" w:color="auto" w:fill="FFFFFF" w:themeFill="background1"/>
        <w:ind w:firstLine="709"/>
      </w:pPr>
      <w:r w:rsidRPr="00C5680F">
        <w:t xml:space="preserve">У результаті тестування підтверджено стабільну роботу </w:t>
      </w:r>
      <w:r w:rsidR="00053044">
        <w:t xml:space="preserve">ПЗ </w:t>
      </w:r>
      <w:r w:rsidR="00053044" w:rsidRPr="00B2008E">
        <w:rPr>
          <w:i/>
          <w:iCs/>
        </w:rPr>
        <w:t>“NLAI”</w:t>
      </w:r>
      <w:r w:rsidR="00B2008E">
        <w:rPr>
          <w:lang w:val="en-US"/>
        </w:rPr>
        <w:t>,</w:t>
      </w:r>
      <w:r w:rsidRPr="00C5680F">
        <w:t xml:space="preserve"> правильну обробку користувацьких запитів та функціональність </w:t>
      </w:r>
      <w:r w:rsidR="00053044">
        <w:t>визначених функціональними вимогами</w:t>
      </w:r>
      <w:r w:rsidRPr="00C5680F">
        <w:t xml:space="preserve"> команд.</w:t>
      </w:r>
    </w:p>
    <w:p w14:paraId="69EE26E4" w14:textId="41CE1AEC" w:rsidR="00176433" w:rsidRPr="00C5680F" w:rsidRDefault="002B5A5D" w:rsidP="00053044">
      <w:pPr>
        <w:shd w:val="clear" w:color="auto" w:fill="FFFFFF" w:themeFill="background1"/>
        <w:ind w:firstLine="709"/>
      </w:pPr>
      <w:r w:rsidRPr="00C5680F">
        <w:t>Розроблен</w:t>
      </w:r>
      <w:r w:rsidR="00053044">
        <w:t xml:space="preserve">е ПЗ </w:t>
      </w:r>
      <w:r w:rsidRPr="00C5680F">
        <w:t>може бути використаний як основа для створення більш складних ботів із розширеним функціоналом</w:t>
      </w:r>
      <w:r w:rsidR="00053044">
        <w:t>, н</w:t>
      </w:r>
      <w:r w:rsidR="00176433" w:rsidRPr="00C5680F">
        <w:t>априклад</w:t>
      </w:r>
      <w:r w:rsidR="000B7272" w:rsidRPr="00C5680F">
        <w:t xml:space="preserve"> </w:t>
      </w:r>
      <w:r w:rsidRPr="00C5680F">
        <w:t>авторизаці</w:t>
      </w:r>
      <w:r w:rsidR="000B7272" w:rsidRPr="00C5680F">
        <w:t>я</w:t>
      </w:r>
      <w:r w:rsidRPr="00C5680F">
        <w:t xml:space="preserve"> користувачів або інтеграці</w:t>
      </w:r>
      <w:r w:rsidR="000B7272" w:rsidRPr="00C5680F">
        <w:t>я</w:t>
      </w:r>
      <w:r w:rsidRPr="00C5680F">
        <w:t xml:space="preserve"> із зовнішніми музичними сервісами</w:t>
      </w:r>
      <w:r w:rsidR="000B7272" w:rsidRPr="00C5680F">
        <w:t xml:space="preserve">, </w:t>
      </w:r>
      <w:r w:rsidR="00176433" w:rsidRPr="00C5680F">
        <w:t>видалення треків та плейлистів</w:t>
      </w:r>
      <w:r w:rsidR="000B7272" w:rsidRPr="00C5680F">
        <w:t xml:space="preserve"> тощо.</w:t>
      </w:r>
      <w:r w:rsidR="000B7272" w:rsidRPr="00C5680F">
        <w:br w:type="page"/>
      </w:r>
    </w:p>
    <w:p w14:paraId="502E1068" w14:textId="37A0A835" w:rsidR="00176433" w:rsidRPr="00C5680F" w:rsidRDefault="00176433" w:rsidP="00176433">
      <w:pPr>
        <w:jc w:val="center"/>
        <w:rPr>
          <w:b/>
          <w:bCs/>
        </w:rPr>
      </w:pPr>
      <w:r w:rsidRPr="00C5680F">
        <w:rPr>
          <w:b/>
          <w:bCs/>
        </w:rPr>
        <w:lastRenderedPageBreak/>
        <w:t xml:space="preserve">ПЕРЕЛІК </w:t>
      </w:r>
      <w:r w:rsidR="00B1341A" w:rsidRPr="00C5680F">
        <w:rPr>
          <w:b/>
          <w:bCs/>
        </w:rPr>
        <w:t>ВИКОРИСТАНИХ ДЖЕРЕЛ</w:t>
      </w:r>
    </w:p>
    <w:p w14:paraId="156CE5D8" w14:textId="77777777" w:rsidR="0040239A" w:rsidRPr="00C5680F" w:rsidRDefault="0040239A" w:rsidP="00176433">
      <w:pPr>
        <w:jc w:val="center"/>
        <w:rPr>
          <w:b/>
          <w:bCs/>
        </w:rPr>
      </w:pPr>
    </w:p>
    <w:p w14:paraId="0E03B247" w14:textId="77777777" w:rsidR="0040239A" w:rsidRPr="00C5680F" w:rsidRDefault="0040239A" w:rsidP="00C9572F">
      <w:pPr>
        <w:numPr>
          <w:ilvl w:val="0"/>
          <w:numId w:val="37"/>
        </w:numPr>
        <w:tabs>
          <w:tab w:val="clear" w:pos="720"/>
        </w:tabs>
        <w:ind w:left="0" w:firstLine="709"/>
      </w:pPr>
      <w:proofErr w:type="spellStart"/>
      <w:r w:rsidRPr="00B2008E">
        <w:rPr>
          <w:i/>
          <w:iCs/>
        </w:rPr>
        <w:t>Python</w:t>
      </w:r>
      <w:proofErr w:type="spellEnd"/>
      <w:r w:rsidRPr="00B2008E">
        <w:rPr>
          <w:i/>
          <w:iCs/>
        </w:rPr>
        <w:t xml:space="preserve"> </w:t>
      </w:r>
      <w:proofErr w:type="spellStart"/>
      <w:r w:rsidRPr="00B2008E">
        <w:rPr>
          <w:i/>
          <w:iCs/>
        </w:rPr>
        <w:t>Software</w:t>
      </w:r>
      <w:proofErr w:type="spellEnd"/>
      <w:r w:rsidRPr="00B2008E">
        <w:rPr>
          <w:i/>
          <w:iCs/>
        </w:rPr>
        <w:t xml:space="preserve"> </w:t>
      </w:r>
      <w:proofErr w:type="spellStart"/>
      <w:r w:rsidRPr="00B2008E">
        <w:rPr>
          <w:i/>
          <w:iCs/>
        </w:rPr>
        <w:t>Foundation</w:t>
      </w:r>
      <w:proofErr w:type="spellEnd"/>
      <w:r w:rsidRPr="00B2008E">
        <w:rPr>
          <w:i/>
          <w:iCs/>
        </w:rPr>
        <w:t xml:space="preserve"> – </w:t>
      </w:r>
      <w:proofErr w:type="spellStart"/>
      <w:r w:rsidRPr="00B2008E">
        <w:rPr>
          <w:i/>
          <w:iCs/>
        </w:rPr>
        <w:t>Python</w:t>
      </w:r>
      <w:proofErr w:type="spellEnd"/>
      <w:r w:rsidRPr="00B2008E">
        <w:rPr>
          <w:i/>
          <w:iCs/>
        </w:rPr>
        <w:t xml:space="preserve"> 3 </w:t>
      </w:r>
      <w:proofErr w:type="spellStart"/>
      <w:r w:rsidRPr="00B2008E">
        <w:rPr>
          <w:i/>
          <w:iCs/>
        </w:rPr>
        <w:t>Documentation</w:t>
      </w:r>
      <w:proofErr w:type="spellEnd"/>
      <w:r w:rsidRPr="00C5680F">
        <w:t xml:space="preserve"> [Електронний ресурс] – Режим доступу: </w:t>
      </w:r>
      <w:hyperlink r:id="rId37" w:tgtFrame="_new" w:history="1">
        <w:r w:rsidRPr="00C5680F">
          <w:rPr>
            <w:rStyle w:val="af2"/>
          </w:rPr>
          <w:t>https://docs.python.org/3/</w:t>
        </w:r>
      </w:hyperlink>
    </w:p>
    <w:p w14:paraId="3EDB034B" w14:textId="77777777" w:rsidR="0040239A" w:rsidRPr="00C5680F" w:rsidRDefault="0040239A" w:rsidP="00C9572F">
      <w:pPr>
        <w:numPr>
          <w:ilvl w:val="0"/>
          <w:numId w:val="37"/>
        </w:numPr>
        <w:tabs>
          <w:tab w:val="clear" w:pos="720"/>
        </w:tabs>
        <w:ind w:left="0" w:firstLine="709"/>
      </w:pPr>
      <w:proofErr w:type="spellStart"/>
      <w:r w:rsidRPr="00B2008E">
        <w:rPr>
          <w:i/>
          <w:iCs/>
        </w:rPr>
        <w:t>Van</w:t>
      </w:r>
      <w:proofErr w:type="spellEnd"/>
      <w:r w:rsidRPr="00B2008E">
        <w:rPr>
          <w:i/>
          <w:iCs/>
        </w:rPr>
        <w:t xml:space="preserve"> </w:t>
      </w:r>
      <w:proofErr w:type="spellStart"/>
      <w:r w:rsidRPr="00B2008E">
        <w:rPr>
          <w:i/>
          <w:iCs/>
        </w:rPr>
        <w:t>Rossum</w:t>
      </w:r>
      <w:proofErr w:type="spellEnd"/>
      <w:r w:rsidRPr="00B2008E">
        <w:rPr>
          <w:i/>
          <w:iCs/>
        </w:rPr>
        <w:t xml:space="preserve"> G. – PEP 257 – </w:t>
      </w:r>
      <w:proofErr w:type="spellStart"/>
      <w:r w:rsidRPr="00B2008E">
        <w:rPr>
          <w:i/>
          <w:iCs/>
        </w:rPr>
        <w:t>Docstring</w:t>
      </w:r>
      <w:proofErr w:type="spellEnd"/>
      <w:r w:rsidRPr="00B2008E">
        <w:rPr>
          <w:i/>
          <w:iCs/>
        </w:rPr>
        <w:t xml:space="preserve"> </w:t>
      </w:r>
      <w:proofErr w:type="spellStart"/>
      <w:r w:rsidRPr="00B2008E">
        <w:rPr>
          <w:i/>
          <w:iCs/>
        </w:rPr>
        <w:t>Conventions</w:t>
      </w:r>
      <w:proofErr w:type="spellEnd"/>
      <w:r w:rsidRPr="00C5680F">
        <w:t xml:space="preserve"> [Електронний ресурс] – Режим доступу: </w:t>
      </w:r>
      <w:hyperlink r:id="rId38" w:tgtFrame="_new" w:history="1">
        <w:r w:rsidRPr="00C5680F">
          <w:rPr>
            <w:rStyle w:val="af2"/>
          </w:rPr>
          <w:t>https://peps.python.org/pep-0257/</w:t>
        </w:r>
      </w:hyperlink>
    </w:p>
    <w:p w14:paraId="731A223E" w14:textId="77777777" w:rsidR="0040239A" w:rsidRPr="00C5680F" w:rsidRDefault="0040239A" w:rsidP="00C9572F">
      <w:pPr>
        <w:numPr>
          <w:ilvl w:val="0"/>
          <w:numId w:val="37"/>
        </w:numPr>
        <w:tabs>
          <w:tab w:val="clear" w:pos="720"/>
        </w:tabs>
        <w:ind w:left="0" w:firstLine="709"/>
      </w:pPr>
      <w:proofErr w:type="spellStart"/>
      <w:r w:rsidRPr="00B2008E">
        <w:rPr>
          <w:i/>
          <w:iCs/>
        </w:rPr>
        <w:t>Telegram</w:t>
      </w:r>
      <w:proofErr w:type="spellEnd"/>
      <w:r w:rsidRPr="00B2008E">
        <w:rPr>
          <w:i/>
          <w:iCs/>
        </w:rPr>
        <w:t xml:space="preserve"> – </w:t>
      </w:r>
      <w:proofErr w:type="spellStart"/>
      <w:r w:rsidRPr="00B2008E">
        <w:rPr>
          <w:i/>
          <w:iCs/>
        </w:rPr>
        <w:t>Telegram</w:t>
      </w:r>
      <w:proofErr w:type="spellEnd"/>
      <w:r w:rsidRPr="00B2008E">
        <w:rPr>
          <w:i/>
          <w:iCs/>
        </w:rPr>
        <w:t xml:space="preserve"> </w:t>
      </w:r>
      <w:proofErr w:type="spellStart"/>
      <w:r w:rsidRPr="00B2008E">
        <w:rPr>
          <w:i/>
          <w:iCs/>
        </w:rPr>
        <w:t>Bot</w:t>
      </w:r>
      <w:proofErr w:type="spellEnd"/>
      <w:r w:rsidRPr="00B2008E">
        <w:rPr>
          <w:i/>
          <w:iCs/>
        </w:rPr>
        <w:t xml:space="preserve"> API</w:t>
      </w:r>
      <w:r w:rsidRPr="00C5680F">
        <w:t xml:space="preserve"> [Електронний ресурс] – Режим доступу: </w:t>
      </w:r>
      <w:hyperlink r:id="rId39" w:tgtFrame="_new" w:history="1">
        <w:r w:rsidRPr="00C5680F">
          <w:rPr>
            <w:rStyle w:val="af2"/>
          </w:rPr>
          <w:t>https://core.telegram.org/bots/api</w:t>
        </w:r>
      </w:hyperlink>
      <w:r w:rsidRPr="00C5680F">
        <w:t xml:space="preserve"> – Дата звернення: 26.04.2025.</w:t>
      </w:r>
    </w:p>
    <w:p w14:paraId="4CA0A819" w14:textId="77777777" w:rsidR="0040239A" w:rsidRPr="00C5680F" w:rsidRDefault="0040239A" w:rsidP="00C9572F">
      <w:pPr>
        <w:numPr>
          <w:ilvl w:val="0"/>
          <w:numId w:val="37"/>
        </w:numPr>
        <w:tabs>
          <w:tab w:val="clear" w:pos="720"/>
        </w:tabs>
        <w:ind w:left="0" w:firstLine="709"/>
      </w:pPr>
      <w:proofErr w:type="spellStart"/>
      <w:r w:rsidRPr="00B2008E">
        <w:rPr>
          <w:i/>
          <w:iCs/>
        </w:rPr>
        <w:t>Telebot</w:t>
      </w:r>
      <w:proofErr w:type="spellEnd"/>
      <w:r w:rsidRPr="00B2008E">
        <w:rPr>
          <w:i/>
          <w:iCs/>
        </w:rPr>
        <w:t xml:space="preserve"> (</w:t>
      </w:r>
      <w:proofErr w:type="spellStart"/>
      <w:r w:rsidRPr="00B2008E">
        <w:rPr>
          <w:i/>
          <w:iCs/>
        </w:rPr>
        <w:t>pyTelegramBotAPI</w:t>
      </w:r>
      <w:proofErr w:type="spellEnd"/>
      <w:r w:rsidRPr="00B2008E">
        <w:rPr>
          <w:i/>
          <w:iCs/>
        </w:rPr>
        <w:t xml:space="preserve">) – </w:t>
      </w:r>
      <w:proofErr w:type="spellStart"/>
      <w:r w:rsidRPr="00B2008E">
        <w:rPr>
          <w:i/>
          <w:iCs/>
        </w:rPr>
        <w:t>Documentation</w:t>
      </w:r>
      <w:proofErr w:type="spellEnd"/>
      <w:r w:rsidRPr="00C5680F">
        <w:t xml:space="preserve"> [Електронний ресурс] – Режим доступу: </w:t>
      </w:r>
      <w:hyperlink r:id="rId40" w:tgtFrame="_new" w:history="1">
        <w:r w:rsidRPr="00C5680F">
          <w:rPr>
            <w:rStyle w:val="af2"/>
          </w:rPr>
          <w:t>https://pytba.readthedocs.io/en/latest/</w:t>
        </w:r>
      </w:hyperlink>
    </w:p>
    <w:p w14:paraId="4A5D9F6C" w14:textId="77777777" w:rsidR="0040239A" w:rsidRPr="00C5680F" w:rsidRDefault="0040239A" w:rsidP="00C9572F">
      <w:pPr>
        <w:numPr>
          <w:ilvl w:val="0"/>
          <w:numId w:val="37"/>
        </w:numPr>
        <w:tabs>
          <w:tab w:val="clear" w:pos="720"/>
        </w:tabs>
        <w:ind w:left="0" w:firstLine="709"/>
      </w:pPr>
      <w:proofErr w:type="spellStart"/>
      <w:r w:rsidRPr="00B2008E">
        <w:rPr>
          <w:i/>
          <w:iCs/>
        </w:rPr>
        <w:t>Official</w:t>
      </w:r>
      <w:proofErr w:type="spellEnd"/>
      <w:r w:rsidRPr="00B2008E">
        <w:rPr>
          <w:i/>
          <w:iCs/>
        </w:rPr>
        <w:t xml:space="preserve"> JSON </w:t>
      </w:r>
      <w:proofErr w:type="spellStart"/>
      <w:r w:rsidRPr="00B2008E">
        <w:rPr>
          <w:i/>
          <w:iCs/>
        </w:rPr>
        <w:t>Website</w:t>
      </w:r>
      <w:proofErr w:type="spellEnd"/>
      <w:r w:rsidRPr="00B2008E">
        <w:rPr>
          <w:i/>
          <w:iCs/>
        </w:rPr>
        <w:t xml:space="preserve"> – </w:t>
      </w:r>
      <w:proofErr w:type="spellStart"/>
      <w:r w:rsidRPr="00B2008E">
        <w:rPr>
          <w:i/>
          <w:iCs/>
        </w:rPr>
        <w:t>Introducing</w:t>
      </w:r>
      <w:proofErr w:type="spellEnd"/>
      <w:r w:rsidRPr="00B2008E">
        <w:rPr>
          <w:i/>
          <w:iCs/>
        </w:rPr>
        <w:t xml:space="preserve"> JSON</w:t>
      </w:r>
      <w:r w:rsidRPr="00C5680F">
        <w:t xml:space="preserve"> [Електронний ресурс] – Режим доступу: </w:t>
      </w:r>
      <w:hyperlink r:id="rId41" w:tgtFrame="_new" w:history="1">
        <w:r w:rsidRPr="00C5680F">
          <w:rPr>
            <w:rStyle w:val="af2"/>
          </w:rPr>
          <w:t>https://www.json.org/json-en.html</w:t>
        </w:r>
      </w:hyperlink>
    </w:p>
    <w:p w14:paraId="04B9D1FF" w14:textId="77777777" w:rsidR="0040239A" w:rsidRPr="00C5680F" w:rsidRDefault="0040239A" w:rsidP="00C9572F">
      <w:pPr>
        <w:numPr>
          <w:ilvl w:val="0"/>
          <w:numId w:val="37"/>
        </w:numPr>
        <w:tabs>
          <w:tab w:val="clear" w:pos="720"/>
        </w:tabs>
        <w:ind w:left="0" w:firstLine="709"/>
      </w:pPr>
      <w:proofErr w:type="spellStart"/>
      <w:r w:rsidRPr="00B2008E">
        <w:rPr>
          <w:i/>
          <w:iCs/>
        </w:rPr>
        <w:t>Python</w:t>
      </w:r>
      <w:proofErr w:type="spellEnd"/>
      <w:r w:rsidRPr="00B2008E">
        <w:rPr>
          <w:i/>
          <w:iCs/>
        </w:rPr>
        <w:t xml:space="preserve"> </w:t>
      </w:r>
      <w:proofErr w:type="spellStart"/>
      <w:r w:rsidRPr="00B2008E">
        <w:rPr>
          <w:i/>
          <w:iCs/>
        </w:rPr>
        <w:t>Documentation</w:t>
      </w:r>
      <w:proofErr w:type="spellEnd"/>
      <w:r w:rsidRPr="00B2008E">
        <w:rPr>
          <w:i/>
          <w:iCs/>
        </w:rPr>
        <w:t xml:space="preserve"> – </w:t>
      </w:r>
      <w:proofErr w:type="spellStart"/>
      <w:r w:rsidRPr="00B2008E">
        <w:rPr>
          <w:i/>
          <w:iCs/>
        </w:rPr>
        <w:t>Hashlib</w:t>
      </w:r>
      <w:proofErr w:type="spellEnd"/>
      <w:r w:rsidRPr="00B2008E">
        <w:rPr>
          <w:i/>
          <w:iCs/>
        </w:rPr>
        <w:t xml:space="preserve"> – </w:t>
      </w:r>
      <w:proofErr w:type="spellStart"/>
      <w:r w:rsidRPr="00B2008E">
        <w:rPr>
          <w:i/>
          <w:iCs/>
        </w:rPr>
        <w:t>Secure</w:t>
      </w:r>
      <w:proofErr w:type="spellEnd"/>
      <w:r w:rsidRPr="00B2008E">
        <w:rPr>
          <w:i/>
          <w:iCs/>
        </w:rPr>
        <w:t xml:space="preserve"> </w:t>
      </w:r>
      <w:proofErr w:type="spellStart"/>
      <w:r w:rsidRPr="00B2008E">
        <w:rPr>
          <w:i/>
          <w:iCs/>
        </w:rPr>
        <w:t>Hash</w:t>
      </w:r>
      <w:proofErr w:type="spellEnd"/>
      <w:r w:rsidRPr="00B2008E">
        <w:rPr>
          <w:i/>
          <w:iCs/>
        </w:rPr>
        <w:t xml:space="preserve"> </w:t>
      </w:r>
      <w:proofErr w:type="spellStart"/>
      <w:r w:rsidRPr="00B2008E">
        <w:rPr>
          <w:i/>
          <w:iCs/>
        </w:rPr>
        <w:t>and</w:t>
      </w:r>
      <w:proofErr w:type="spellEnd"/>
      <w:r w:rsidRPr="00B2008E">
        <w:rPr>
          <w:i/>
          <w:iCs/>
        </w:rPr>
        <w:t xml:space="preserve"> </w:t>
      </w:r>
      <w:proofErr w:type="spellStart"/>
      <w:r w:rsidRPr="00B2008E">
        <w:rPr>
          <w:i/>
          <w:iCs/>
        </w:rPr>
        <w:t>Message</w:t>
      </w:r>
      <w:proofErr w:type="spellEnd"/>
      <w:r w:rsidRPr="00B2008E">
        <w:rPr>
          <w:i/>
          <w:iCs/>
        </w:rPr>
        <w:t xml:space="preserve"> </w:t>
      </w:r>
      <w:proofErr w:type="spellStart"/>
      <w:r w:rsidRPr="00B2008E">
        <w:rPr>
          <w:i/>
          <w:iCs/>
        </w:rPr>
        <w:t>Digest</w:t>
      </w:r>
      <w:proofErr w:type="spellEnd"/>
      <w:r w:rsidRPr="00B2008E">
        <w:rPr>
          <w:i/>
          <w:iCs/>
        </w:rPr>
        <w:t xml:space="preserve"> </w:t>
      </w:r>
      <w:proofErr w:type="spellStart"/>
      <w:r w:rsidRPr="00B2008E">
        <w:rPr>
          <w:i/>
          <w:iCs/>
        </w:rPr>
        <w:t>Algorithms</w:t>
      </w:r>
      <w:proofErr w:type="spellEnd"/>
      <w:r w:rsidRPr="00B2008E">
        <w:rPr>
          <w:i/>
          <w:iCs/>
        </w:rPr>
        <w:t xml:space="preserve"> </w:t>
      </w:r>
      <w:r w:rsidRPr="00C5680F">
        <w:t xml:space="preserve">[Електронний ресурс] – Режим доступу: </w:t>
      </w:r>
      <w:hyperlink r:id="rId42" w:tgtFrame="_new" w:history="1">
        <w:r w:rsidRPr="00C5680F">
          <w:rPr>
            <w:rStyle w:val="af2"/>
          </w:rPr>
          <w:t>https://docs.python.org/3/library/hashlib.html</w:t>
        </w:r>
      </w:hyperlink>
    </w:p>
    <w:p w14:paraId="67B9DC5B" w14:textId="77777777" w:rsidR="0040239A" w:rsidRPr="00C5680F" w:rsidRDefault="0040239A" w:rsidP="00C9572F">
      <w:pPr>
        <w:numPr>
          <w:ilvl w:val="0"/>
          <w:numId w:val="37"/>
        </w:numPr>
        <w:tabs>
          <w:tab w:val="clear" w:pos="720"/>
        </w:tabs>
        <w:ind w:left="0" w:firstLine="709"/>
      </w:pPr>
      <w:proofErr w:type="spellStart"/>
      <w:r w:rsidRPr="00B2008E">
        <w:rPr>
          <w:i/>
          <w:iCs/>
        </w:rPr>
        <w:t>Wikipedia</w:t>
      </w:r>
      <w:proofErr w:type="spellEnd"/>
      <w:r w:rsidRPr="00B2008E">
        <w:rPr>
          <w:i/>
          <w:iCs/>
        </w:rPr>
        <w:t xml:space="preserve"> – </w:t>
      </w:r>
      <w:proofErr w:type="spellStart"/>
      <w:r w:rsidRPr="00B2008E">
        <w:rPr>
          <w:i/>
          <w:iCs/>
        </w:rPr>
        <w:t>Telegram</w:t>
      </w:r>
      <w:proofErr w:type="spellEnd"/>
      <w:r w:rsidRPr="00B2008E">
        <w:rPr>
          <w:i/>
          <w:iCs/>
        </w:rPr>
        <w:t xml:space="preserve"> </w:t>
      </w:r>
      <w:proofErr w:type="spellStart"/>
      <w:r w:rsidRPr="00B2008E">
        <w:rPr>
          <w:i/>
          <w:iCs/>
        </w:rPr>
        <w:t>Bots</w:t>
      </w:r>
      <w:proofErr w:type="spellEnd"/>
      <w:r w:rsidRPr="00C5680F">
        <w:t xml:space="preserve"> [Електронний ресурс] – Режим доступу: </w:t>
      </w:r>
      <w:hyperlink r:id="rId43" w:tgtFrame="_new" w:history="1">
        <w:r w:rsidRPr="00C5680F">
          <w:rPr>
            <w:rStyle w:val="af2"/>
          </w:rPr>
          <w:t>https://en.wikipedia.org/wiki/Telegram_Bot_API</w:t>
        </w:r>
      </w:hyperlink>
    </w:p>
    <w:p w14:paraId="60477C27" w14:textId="77777777" w:rsidR="0040239A" w:rsidRPr="00C5680F" w:rsidRDefault="0040239A" w:rsidP="00C9572F">
      <w:pPr>
        <w:numPr>
          <w:ilvl w:val="0"/>
          <w:numId w:val="37"/>
        </w:numPr>
        <w:tabs>
          <w:tab w:val="clear" w:pos="720"/>
        </w:tabs>
        <w:ind w:left="0" w:firstLine="709"/>
      </w:pPr>
      <w:r w:rsidRPr="00B2008E">
        <w:rPr>
          <w:i/>
          <w:iCs/>
        </w:rPr>
        <w:t xml:space="preserve">W3Schools – JSON </w:t>
      </w:r>
      <w:proofErr w:type="spellStart"/>
      <w:r w:rsidRPr="00B2008E">
        <w:rPr>
          <w:i/>
          <w:iCs/>
        </w:rPr>
        <w:t>Tutorial</w:t>
      </w:r>
      <w:proofErr w:type="spellEnd"/>
      <w:r w:rsidRPr="00C5680F">
        <w:t xml:space="preserve"> [Електронний ресурс] – Режим доступу: </w:t>
      </w:r>
      <w:hyperlink r:id="rId44" w:tgtFrame="_new" w:history="1">
        <w:r w:rsidRPr="00C5680F">
          <w:rPr>
            <w:rStyle w:val="af2"/>
          </w:rPr>
          <w:t>https://www.w3schools.com/js/js_json_intro.asp</w:t>
        </w:r>
      </w:hyperlink>
    </w:p>
    <w:p w14:paraId="3172CFFE" w14:textId="77777777" w:rsidR="0040239A" w:rsidRPr="00C5680F" w:rsidRDefault="0040239A" w:rsidP="00C9572F">
      <w:pPr>
        <w:numPr>
          <w:ilvl w:val="0"/>
          <w:numId w:val="37"/>
        </w:numPr>
        <w:tabs>
          <w:tab w:val="clear" w:pos="720"/>
        </w:tabs>
        <w:ind w:left="0" w:firstLine="709"/>
      </w:pPr>
      <w:proofErr w:type="spellStart"/>
      <w:r w:rsidRPr="00B2008E">
        <w:rPr>
          <w:i/>
          <w:iCs/>
        </w:rPr>
        <w:t>YouTube</w:t>
      </w:r>
      <w:proofErr w:type="spellEnd"/>
      <w:r w:rsidRPr="00C5680F">
        <w:t xml:space="preserve"> – Створення </w:t>
      </w:r>
      <w:proofErr w:type="spellStart"/>
      <w:r w:rsidRPr="00B2008E">
        <w:rPr>
          <w:i/>
          <w:iCs/>
        </w:rPr>
        <w:t>Telegram</w:t>
      </w:r>
      <w:proofErr w:type="spellEnd"/>
      <w:r w:rsidRPr="00C5680F">
        <w:t xml:space="preserve">-бота на </w:t>
      </w:r>
      <w:r w:rsidRPr="00B2008E">
        <w:rPr>
          <w:i/>
          <w:iCs/>
        </w:rPr>
        <w:t>Python</w:t>
      </w:r>
      <w:r w:rsidRPr="00C5680F">
        <w:t xml:space="preserve"> (Навчальний курс) [Електронний ресурс] – Режим доступу: </w:t>
      </w:r>
      <w:hyperlink r:id="rId45" w:tgtFrame="_new" w:history="1">
        <w:r w:rsidRPr="00C5680F">
          <w:rPr>
            <w:rStyle w:val="af2"/>
          </w:rPr>
          <w:t>https://www.youtube.com/watch?v=6ZfuNTqbHE8</w:t>
        </w:r>
      </w:hyperlink>
    </w:p>
    <w:p w14:paraId="1CA2055D" w14:textId="77777777" w:rsidR="0040239A" w:rsidRPr="00C5680F" w:rsidRDefault="0040239A" w:rsidP="00C9572F">
      <w:pPr>
        <w:numPr>
          <w:ilvl w:val="0"/>
          <w:numId w:val="37"/>
        </w:numPr>
        <w:tabs>
          <w:tab w:val="clear" w:pos="720"/>
        </w:tabs>
        <w:ind w:left="0" w:firstLine="709"/>
      </w:pPr>
      <w:proofErr w:type="spellStart"/>
      <w:r w:rsidRPr="00B2008E">
        <w:rPr>
          <w:i/>
          <w:iCs/>
        </w:rPr>
        <w:t>YouTube</w:t>
      </w:r>
      <w:proofErr w:type="spellEnd"/>
      <w:r w:rsidRPr="00B2008E">
        <w:rPr>
          <w:i/>
          <w:iCs/>
        </w:rPr>
        <w:t xml:space="preserve"> – </w:t>
      </w:r>
      <w:proofErr w:type="spellStart"/>
      <w:r w:rsidRPr="00B2008E">
        <w:rPr>
          <w:i/>
          <w:iCs/>
        </w:rPr>
        <w:t>Python</w:t>
      </w:r>
      <w:proofErr w:type="spellEnd"/>
      <w:r w:rsidRPr="00B2008E">
        <w:rPr>
          <w:i/>
          <w:iCs/>
        </w:rPr>
        <w:t xml:space="preserve"> </w:t>
      </w:r>
      <w:proofErr w:type="spellStart"/>
      <w:r w:rsidRPr="00B2008E">
        <w:rPr>
          <w:i/>
          <w:iCs/>
        </w:rPr>
        <w:t>Telegram</w:t>
      </w:r>
      <w:proofErr w:type="spellEnd"/>
      <w:r w:rsidRPr="00B2008E">
        <w:rPr>
          <w:i/>
          <w:iCs/>
        </w:rPr>
        <w:t xml:space="preserve"> </w:t>
      </w:r>
      <w:proofErr w:type="spellStart"/>
      <w:r w:rsidRPr="00B2008E">
        <w:rPr>
          <w:i/>
          <w:iCs/>
        </w:rPr>
        <w:t>Bot</w:t>
      </w:r>
      <w:proofErr w:type="spellEnd"/>
      <w:r w:rsidRPr="00B2008E">
        <w:rPr>
          <w:i/>
          <w:iCs/>
        </w:rPr>
        <w:t xml:space="preserve"> </w:t>
      </w:r>
      <w:proofErr w:type="spellStart"/>
      <w:r w:rsidRPr="00B2008E">
        <w:rPr>
          <w:i/>
          <w:iCs/>
        </w:rPr>
        <w:t>Tutorial</w:t>
      </w:r>
      <w:proofErr w:type="spellEnd"/>
      <w:r w:rsidRPr="00B2008E">
        <w:rPr>
          <w:i/>
          <w:iCs/>
        </w:rPr>
        <w:t xml:space="preserve">: </w:t>
      </w:r>
      <w:proofErr w:type="spellStart"/>
      <w:r w:rsidRPr="00B2008E">
        <w:rPr>
          <w:i/>
          <w:iCs/>
        </w:rPr>
        <w:t>Creating</w:t>
      </w:r>
      <w:proofErr w:type="spellEnd"/>
      <w:r w:rsidRPr="00B2008E">
        <w:rPr>
          <w:i/>
          <w:iCs/>
        </w:rPr>
        <w:t xml:space="preserve"> a </w:t>
      </w:r>
      <w:proofErr w:type="spellStart"/>
      <w:r w:rsidRPr="00B2008E">
        <w:rPr>
          <w:i/>
          <w:iCs/>
        </w:rPr>
        <w:t>Simple</w:t>
      </w:r>
      <w:proofErr w:type="spellEnd"/>
      <w:r w:rsidRPr="00B2008E">
        <w:rPr>
          <w:i/>
          <w:iCs/>
        </w:rPr>
        <w:t xml:space="preserve"> </w:t>
      </w:r>
      <w:proofErr w:type="spellStart"/>
      <w:r w:rsidRPr="00B2008E">
        <w:rPr>
          <w:i/>
          <w:iCs/>
        </w:rPr>
        <w:t>Bot</w:t>
      </w:r>
      <w:proofErr w:type="spellEnd"/>
      <w:r w:rsidRPr="00C5680F">
        <w:t xml:space="preserve"> [Електронний ресурс] – Режим доступу: </w:t>
      </w:r>
      <w:hyperlink r:id="rId46" w:tgtFrame="_new" w:history="1">
        <w:r w:rsidRPr="00C5680F">
          <w:rPr>
            <w:rStyle w:val="af2"/>
          </w:rPr>
          <w:t>https://www.youtube.com/watch?v=RhKLuStY0Kw</w:t>
        </w:r>
      </w:hyperlink>
    </w:p>
    <w:p w14:paraId="0EB47C35" w14:textId="77777777" w:rsidR="0040239A" w:rsidRPr="00C5680F" w:rsidRDefault="0040239A" w:rsidP="00C9572F">
      <w:pPr>
        <w:numPr>
          <w:ilvl w:val="0"/>
          <w:numId w:val="37"/>
        </w:numPr>
        <w:tabs>
          <w:tab w:val="clear" w:pos="720"/>
        </w:tabs>
        <w:ind w:left="0" w:firstLine="709"/>
      </w:pPr>
      <w:r w:rsidRPr="00B2008E">
        <w:rPr>
          <w:i/>
          <w:iCs/>
        </w:rPr>
        <w:t>Telegram</w:t>
      </w:r>
      <w:r w:rsidRPr="00C5680F">
        <w:t xml:space="preserve"> – Офіційний сайт [Електронний ресурс] – Режим доступу: </w:t>
      </w:r>
      <w:hyperlink r:id="rId47" w:tgtFrame="_new" w:history="1">
        <w:r w:rsidRPr="00C5680F">
          <w:rPr>
            <w:rStyle w:val="af2"/>
          </w:rPr>
          <w:t>https://telegram.org/</w:t>
        </w:r>
      </w:hyperlink>
    </w:p>
    <w:p w14:paraId="3D0DB24E" w14:textId="77777777" w:rsidR="0040239A" w:rsidRPr="00C5680F" w:rsidRDefault="0040239A" w:rsidP="00C9572F">
      <w:pPr>
        <w:numPr>
          <w:ilvl w:val="0"/>
          <w:numId w:val="37"/>
        </w:numPr>
        <w:tabs>
          <w:tab w:val="clear" w:pos="720"/>
        </w:tabs>
        <w:ind w:left="0" w:firstLine="709"/>
      </w:pPr>
      <w:proofErr w:type="spellStart"/>
      <w:r w:rsidRPr="00B2008E">
        <w:rPr>
          <w:i/>
          <w:iCs/>
        </w:rPr>
        <w:t>Telegram</w:t>
      </w:r>
      <w:proofErr w:type="spellEnd"/>
      <w:r w:rsidRPr="00B2008E">
        <w:rPr>
          <w:i/>
          <w:iCs/>
        </w:rPr>
        <w:t xml:space="preserve"> – </w:t>
      </w:r>
      <w:proofErr w:type="spellStart"/>
      <w:r w:rsidRPr="00B2008E">
        <w:rPr>
          <w:i/>
          <w:iCs/>
        </w:rPr>
        <w:t>Bots</w:t>
      </w:r>
      <w:proofErr w:type="spellEnd"/>
      <w:r w:rsidRPr="00C5680F">
        <w:t xml:space="preserve">. Навчальний посібник [Електронний ресурс] – Режим доступу: </w:t>
      </w:r>
      <w:hyperlink r:id="rId48" w:tgtFrame="_new" w:history="1">
        <w:r w:rsidRPr="00C5680F">
          <w:rPr>
            <w:rStyle w:val="af2"/>
          </w:rPr>
          <w:t>https://core.telegram.org/bots/tutorial</w:t>
        </w:r>
      </w:hyperlink>
    </w:p>
    <w:p w14:paraId="517E24E4" w14:textId="77777777" w:rsidR="0040239A" w:rsidRPr="00C5680F" w:rsidRDefault="0040239A" w:rsidP="00C9572F">
      <w:pPr>
        <w:numPr>
          <w:ilvl w:val="0"/>
          <w:numId w:val="37"/>
        </w:numPr>
        <w:tabs>
          <w:tab w:val="clear" w:pos="720"/>
        </w:tabs>
        <w:ind w:left="0" w:firstLine="709"/>
      </w:pPr>
      <w:proofErr w:type="spellStart"/>
      <w:r w:rsidRPr="00B2008E">
        <w:rPr>
          <w:i/>
          <w:iCs/>
        </w:rPr>
        <w:t>Python</w:t>
      </w:r>
      <w:proofErr w:type="spellEnd"/>
      <w:r w:rsidRPr="00B2008E">
        <w:rPr>
          <w:i/>
          <w:iCs/>
        </w:rPr>
        <w:t xml:space="preserve"> </w:t>
      </w:r>
      <w:proofErr w:type="spellStart"/>
      <w:r w:rsidRPr="00B2008E">
        <w:rPr>
          <w:i/>
          <w:iCs/>
        </w:rPr>
        <w:t>Telegram</w:t>
      </w:r>
      <w:proofErr w:type="spellEnd"/>
      <w:r w:rsidRPr="00B2008E">
        <w:rPr>
          <w:i/>
          <w:iCs/>
        </w:rPr>
        <w:t xml:space="preserve"> </w:t>
      </w:r>
      <w:proofErr w:type="spellStart"/>
      <w:r w:rsidRPr="00B2008E">
        <w:rPr>
          <w:i/>
          <w:iCs/>
        </w:rPr>
        <w:t>Bot</w:t>
      </w:r>
      <w:proofErr w:type="spellEnd"/>
      <w:r w:rsidRPr="00B2008E">
        <w:rPr>
          <w:i/>
          <w:iCs/>
        </w:rPr>
        <w:t xml:space="preserve"> </w:t>
      </w:r>
      <w:proofErr w:type="spellStart"/>
      <w:r w:rsidRPr="00B2008E">
        <w:rPr>
          <w:i/>
          <w:iCs/>
        </w:rPr>
        <w:t>Documentation</w:t>
      </w:r>
      <w:proofErr w:type="spellEnd"/>
      <w:r w:rsidRPr="00C5680F">
        <w:t xml:space="preserve"> [Електронний ресурс] – Режим доступу: </w:t>
      </w:r>
      <w:hyperlink r:id="rId49" w:tgtFrame="_new" w:history="1">
        <w:r w:rsidRPr="00C5680F">
          <w:rPr>
            <w:rStyle w:val="af2"/>
          </w:rPr>
          <w:t>https://docs.python-telegram-bot.org/en/v20.0a2/</w:t>
        </w:r>
      </w:hyperlink>
    </w:p>
    <w:p w14:paraId="6F5A0E66" w14:textId="77777777" w:rsidR="0040239A" w:rsidRPr="00C5680F" w:rsidRDefault="0040239A" w:rsidP="00C9572F">
      <w:pPr>
        <w:numPr>
          <w:ilvl w:val="0"/>
          <w:numId w:val="37"/>
        </w:numPr>
        <w:tabs>
          <w:tab w:val="clear" w:pos="720"/>
        </w:tabs>
        <w:ind w:left="0" w:firstLine="709"/>
      </w:pPr>
      <w:r w:rsidRPr="00B2008E">
        <w:rPr>
          <w:i/>
          <w:iCs/>
        </w:rPr>
        <w:t xml:space="preserve">Make.com – </w:t>
      </w:r>
      <w:proofErr w:type="spellStart"/>
      <w:r w:rsidRPr="00B2008E">
        <w:rPr>
          <w:i/>
          <w:iCs/>
        </w:rPr>
        <w:t>Telegram</w:t>
      </w:r>
      <w:proofErr w:type="spellEnd"/>
      <w:r w:rsidRPr="00B2008E">
        <w:rPr>
          <w:i/>
          <w:iCs/>
        </w:rPr>
        <w:t xml:space="preserve"> </w:t>
      </w:r>
      <w:proofErr w:type="spellStart"/>
      <w:r w:rsidRPr="00B2008E">
        <w:rPr>
          <w:i/>
          <w:iCs/>
        </w:rPr>
        <w:t>Bot</w:t>
      </w:r>
      <w:proofErr w:type="spellEnd"/>
      <w:r w:rsidRPr="00B2008E">
        <w:rPr>
          <w:i/>
          <w:iCs/>
        </w:rPr>
        <w:t xml:space="preserve"> </w:t>
      </w:r>
      <w:proofErr w:type="spellStart"/>
      <w:r w:rsidRPr="00B2008E">
        <w:rPr>
          <w:i/>
          <w:iCs/>
        </w:rPr>
        <w:t>Integration</w:t>
      </w:r>
      <w:proofErr w:type="spellEnd"/>
      <w:r w:rsidRPr="00C5680F">
        <w:t xml:space="preserve"> [Електронний ресурс] – Режим доступу: </w:t>
      </w:r>
      <w:hyperlink r:id="rId50" w:tgtFrame="_new" w:history="1">
        <w:r w:rsidRPr="00C5680F">
          <w:rPr>
            <w:rStyle w:val="af2"/>
          </w:rPr>
          <w:t>https://apps.make.com/telegram-bot</w:t>
        </w:r>
      </w:hyperlink>
    </w:p>
    <w:p w14:paraId="6CE75B82" w14:textId="77777777" w:rsidR="0040239A" w:rsidRPr="00C5680F" w:rsidRDefault="0040239A" w:rsidP="00C9572F">
      <w:pPr>
        <w:numPr>
          <w:ilvl w:val="0"/>
          <w:numId w:val="37"/>
        </w:numPr>
        <w:tabs>
          <w:tab w:val="clear" w:pos="720"/>
        </w:tabs>
        <w:ind w:left="0" w:firstLine="709"/>
      </w:pPr>
      <w:proofErr w:type="spellStart"/>
      <w:r w:rsidRPr="00B2008E">
        <w:rPr>
          <w:i/>
          <w:iCs/>
        </w:rPr>
        <w:t>SendPulse</w:t>
      </w:r>
      <w:proofErr w:type="spellEnd"/>
      <w:r w:rsidRPr="00C5680F">
        <w:t xml:space="preserve"> – Форматування тексту в чат-ботах Telegram [Електронний ресурс] – Режим доступу: </w:t>
      </w:r>
      <w:hyperlink r:id="rId51" w:tgtFrame="_new" w:history="1">
        <w:r w:rsidRPr="00C5680F">
          <w:rPr>
            <w:rStyle w:val="af2"/>
          </w:rPr>
          <w:t>https://sendpulse.com/ru/knowledge-base/chatbot/telegram/format-text</w:t>
        </w:r>
      </w:hyperlink>
    </w:p>
    <w:p w14:paraId="02AE7F32" w14:textId="77777777" w:rsidR="0040239A" w:rsidRPr="00C5680F" w:rsidRDefault="0040239A" w:rsidP="00C9572F">
      <w:pPr>
        <w:numPr>
          <w:ilvl w:val="0"/>
          <w:numId w:val="37"/>
        </w:numPr>
        <w:tabs>
          <w:tab w:val="clear" w:pos="720"/>
        </w:tabs>
        <w:ind w:left="0" w:firstLine="709"/>
      </w:pPr>
      <w:proofErr w:type="spellStart"/>
      <w:r w:rsidRPr="00B2008E">
        <w:rPr>
          <w:i/>
          <w:iCs/>
        </w:rPr>
        <w:t>YouTube</w:t>
      </w:r>
      <w:proofErr w:type="spellEnd"/>
      <w:r w:rsidRPr="00C5680F">
        <w:t xml:space="preserve"> – Канал </w:t>
      </w:r>
      <w:proofErr w:type="spellStart"/>
      <w:r w:rsidRPr="00B2008E">
        <w:rPr>
          <w:i/>
          <w:iCs/>
        </w:rPr>
        <w:t>Indently</w:t>
      </w:r>
      <w:proofErr w:type="spellEnd"/>
      <w:r w:rsidRPr="00C5680F">
        <w:t xml:space="preserve"> – навчання створенню ботів [Електронний ресурс] – Режим доступу: </w:t>
      </w:r>
      <w:hyperlink r:id="rId52" w:tgtFrame="_new" w:history="1">
        <w:r w:rsidRPr="00C5680F">
          <w:rPr>
            <w:rStyle w:val="af2"/>
          </w:rPr>
          <w:t>https://www.youtube.com/@indently</w:t>
        </w:r>
      </w:hyperlink>
    </w:p>
    <w:p w14:paraId="7B52431A" w14:textId="0366B8EB" w:rsidR="0040239A" w:rsidRPr="00C5680F" w:rsidRDefault="0040239A" w:rsidP="00C9572F">
      <w:pPr>
        <w:numPr>
          <w:ilvl w:val="0"/>
          <w:numId w:val="37"/>
        </w:numPr>
        <w:tabs>
          <w:tab w:val="clear" w:pos="720"/>
        </w:tabs>
        <w:ind w:left="0" w:firstLine="709"/>
      </w:pPr>
      <w:proofErr w:type="spellStart"/>
      <w:r w:rsidRPr="00B2008E">
        <w:rPr>
          <w:i/>
          <w:iCs/>
        </w:rPr>
        <w:t>YouTube</w:t>
      </w:r>
      <w:proofErr w:type="spellEnd"/>
      <w:r w:rsidRPr="00B2008E">
        <w:rPr>
          <w:i/>
          <w:iCs/>
        </w:rPr>
        <w:t xml:space="preserve"> </w:t>
      </w:r>
      <w:proofErr w:type="spellStart"/>
      <w:r w:rsidRPr="00B2008E">
        <w:rPr>
          <w:i/>
          <w:iCs/>
        </w:rPr>
        <w:t>Playlist</w:t>
      </w:r>
      <w:proofErr w:type="spellEnd"/>
      <w:r w:rsidRPr="00C5680F">
        <w:t xml:space="preserve"> – Створення </w:t>
      </w:r>
      <w:r w:rsidRPr="00B2008E">
        <w:rPr>
          <w:i/>
          <w:iCs/>
        </w:rPr>
        <w:t>Telegram</w:t>
      </w:r>
      <w:r w:rsidRPr="00C5680F">
        <w:t xml:space="preserve">-ботів на </w:t>
      </w:r>
      <w:proofErr w:type="spellStart"/>
      <w:r w:rsidRPr="00B2008E">
        <w:rPr>
          <w:i/>
          <w:iCs/>
        </w:rPr>
        <w:t>Python</w:t>
      </w:r>
      <w:proofErr w:type="spellEnd"/>
      <w:r w:rsidRPr="00C5680F">
        <w:t xml:space="preserve"> </w:t>
      </w:r>
      <w:r w:rsidRPr="00B2008E">
        <w:rPr>
          <w:i/>
          <w:iCs/>
        </w:rPr>
        <w:t>(</w:t>
      </w:r>
      <w:proofErr w:type="spellStart"/>
      <w:r w:rsidRPr="00B2008E">
        <w:rPr>
          <w:i/>
          <w:iCs/>
        </w:rPr>
        <w:t>Indently</w:t>
      </w:r>
      <w:proofErr w:type="spellEnd"/>
      <w:r w:rsidRPr="00B2008E">
        <w:rPr>
          <w:i/>
          <w:iCs/>
        </w:rPr>
        <w:t>)</w:t>
      </w:r>
      <w:r w:rsidRPr="00C5680F">
        <w:t xml:space="preserve"> [Електронний ресурс] – Режим</w:t>
      </w:r>
      <w:r w:rsidR="00AF645E" w:rsidRPr="00C5680F">
        <w:t xml:space="preserve"> </w:t>
      </w:r>
      <w:r w:rsidRPr="00C5680F">
        <w:t xml:space="preserve">доступу: </w:t>
      </w:r>
      <w:hyperlink r:id="rId53" w:tgtFrame="_new" w:history="1">
        <w:r w:rsidRPr="00C5680F">
          <w:rPr>
            <w:rStyle w:val="af2"/>
          </w:rPr>
          <w:t>https://www.youtube.com/playlist?list=PL0lO_mIqDDFUev1gp9yEwmwcy8SicqKbt</w:t>
        </w:r>
      </w:hyperlink>
    </w:p>
    <w:p w14:paraId="58E21A67" w14:textId="29B71FFF" w:rsidR="008B0F09" w:rsidRDefault="008B0F09">
      <w:pPr>
        <w:jc w:val="left"/>
      </w:pPr>
      <w:r>
        <w:br w:type="page"/>
      </w:r>
    </w:p>
    <w:p w14:paraId="35530EC2" w14:textId="6568B94D" w:rsidR="00B2008E" w:rsidRPr="00B2008E" w:rsidRDefault="008B0F09" w:rsidP="00B2008E">
      <w:pPr>
        <w:pStyle w:val="1"/>
        <w:rPr>
          <w:lang w:val="en-US"/>
        </w:rPr>
      </w:pPr>
      <w:r w:rsidRPr="001E03CF">
        <w:rPr>
          <w:lang w:val="ru-RU"/>
        </w:rPr>
        <w:lastRenderedPageBreak/>
        <w:t>Д</w:t>
      </w:r>
      <w:r>
        <w:rPr>
          <w:lang w:val="ru-RU"/>
        </w:rPr>
        <w:t>ОДАТОК</w:t>
      </w:r>
      <w:r w:rsidRPr="001E03CF">
        <w:rPr>
          <w:lang w:val="ru-RU"/>
        </w:rPr>
        <w:t xml:space="preserve"> А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6"/>
      </w:tblGrid>
      <w:tr w:rsidR="00B2008E" w:rsidRPr="00C5680F" w14:paraId="4FD71DEA" w14:textId="77777777" w:rsidTr="00B2008E">
        <w:tc>
          <w:tcPr>
            <w:tcW w:w="8995" w:type="dxa"/>
          </w:tcPr>
          <w:p w14:paraId="4E69E731" w14:textId="1049B1D5" w:rsidR="00B2008E" w:rsidRPr="00B2008E" w:rsidRDefault="00B2008E" w:rsidP="00B2008E">
            <w:pPr>
              <w:spacing w:before="240" w:after="240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637E1D0" wp14:editId="7FAF9EF1">
                  <wp:extent cx="5981700" cy="5074920"/>
                  <wp:effectExtent l="0" t="0" r="0" b="0"/>
                  <wp:docPr id="2020354557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5074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08E" w:rsidRPr="00C5680F" w14:paraId="3AE825C8" w14:textId="77777777" w:rsidTr="00B2008E">
        <w:tc>
          <w:tcPr>
            <w:tcW w:w="8995" w:type="dxa"/>
          </w:tcPr>
          <w:p w14:paraId="0AA36F0E" w14:textId="3FC178E2" w:rsidR="00B2008E" w:rsidRPr="00B2008E" w:rsidRDefault="00B2008E" w:rsidP="00C926E0">
            <w:pPr>
              <w:spacing w:before="240" w:after="240"/>
              <w:jc w:val="center"/>
              <w:rPr>
                <w:noProof/>
              </w:rPr>
            </w:pPr>
            <w:r w:rsidRPr="00C5680F">
              <w:rPr>
                <w:noProof/>
              </w:rPr>
              <w:t>Рисунок 2</w:t>
            </w:r>
            <w:r>
              <w:rPr>
                <w:noProof/>
                <w:lang w:val="en-US"/>
              </w:rPr>
              <w:t>8</w:t>
            </w:r>
            <w:r w:rsidRPr="00C5680F">
              <w:rPr>
                <w:noProof/>
              </w:rPr>
              <w:t xml:space="preserve"> – </w:t>
            </w:r>
            <w:r>
              <w:rPr>
                <w:noProof/>
              </w:rPr>
              <w:t xml:space="preserve">Діаграма послідовності </w:t>
            </w:r>
            <w:r w:rsidRPr="00C5680F">
              <w:rPr>
                <w:noProof/>
              </w:rPr>
              <w:t>–</w:t>
            </w:r>
            <w:r>
              <w:rPr>
                <w:noProof/>
              </w:rPr>
              <w:t xml:space="preserve"> Головна форма програми</w:t>
            </w:r>
          </w:p>
        </w:tc>
      </w:tr>
    </w:tbl>
    <w:p w14:paraId="72A5C1C1" w14:textId="5C3F0EF8" w:rsidR="00B2008E" w:rsidRDefault="00B2008E">
      <w:pPr>
        <w:jc w:val="left"/>
        <w:rPr>
          <w:lang w:val="en-US"/>
        </w:rPr>
      </w:pPr>
    </w:p>
    <w:p w14:paraId="7A2E2671" w14:textId="77777777" w:rsidR="00B2008E" w:rsidRDefault="00B2008E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0B23173C" w14:textId="77777777" w:rsidR="008B0F09" w:rsidRPr="00B2008E" w:rsidRDefault="008B0F09">
      <w:pPr>
        <w:jc w:val="left"/>
        <w:rPr>
          <w:lang w:val="en-US"/>
        </w:rPr>
      </w:pPr>
    </w:p>
    <w:p w14:paraId="0050EEC3" w14:textId="77777777" w:rsidR="008B0F09" w:rsidRDefault="008B0F09" w:rsidP="008B0F09">
      <w:pPr>
        <w:pStyle w:val="1"/>
        <w:rPr>
          <w:lang w:val="ru-RU"/>
        </w:rPr>
      </w:pPr>
      <w:r>
        <w:rPr>
          <w:lang w:val="ru-RU"/>
        </w:rPr>
        <w:t>ДОДАТОК Б</w:t>
      </w:r>
    </w:p>
    <w:p w14:paraId="3BE46264" w14:textId="77777777" w:rsidR="008B0F09" w:rsidRDefault="008B0F09" w:rsidP="008B0F09">
      <w:pPr>
        <w:jc w:val="center"/>
        <w:rPr>
          <w:b/>
          <w:bCs/>
          <w:lang w:val="ru-RU"/>
        </w:rPr>
      </w:pPr>
    </w:p>
    <w:p w14:paraId="567103BF" w14:textId="292C1753" w:rsidR="008B0F09" w:rsidRDefault="008B0F09" w:rsidP="008B0F09">
      <w:pPr>
        <w:ind w:firstLine="709"/>
      </w:pPr>
      <w:r w:rsidRPr="001E03CF">
        <w:t xml:space="preserve">З метою зручного доступу до вихідного коду та демонстрації роботи застосунку, було використано платформу </w:t>
      </w:r>
      <w:r w:rsidRPr="00CC77E6">
        <w:rPr>
          <w:i/>
          <w:iCs/>
        </w:rPr>
        <w:t>GitHub</w:t>
      </w:r>
      <w:r w:rsidRPr="001E03CF">
        <w:t>. Це дозволяє не лише зберігати проєкт у віддаленому репозиторії, але й забезпечити відкритий перегляд, спрощене тестування та можливість колективної роботи. Посилання на репозиторій із кодом курсового проєкту</w:t>
      </w:r>
      <w:r>
        <w:t xml:space="preserve"> представлено за наступним посиланням:</w:t>
      </w:r>
      <w:r w:rsidRPr="001E03CF">
        <w:t xml:space="preserve"> </w:t>
      </w:r>
      <w:hyperlink r:id="rId55" w:tgtFrame="_new" w:history="1">
        <w:r w:rsidRPr="001E03CF">
          <w:rPr>
            <w:rStyle w:val="af2"/>
          </w:rPr>
          <w:t>https://github.com/HiToRi4kaa/NLAI</w:t>
        </w:r>
      </w:hyperlink>
      <w:r w:rsidRPr="001E03CF">
        <w:t>.</w:t>
      </w:r>
    </w:p>
    <w:p w14:paraId="1B87A272" w14:textId="77777777" w:rsidR="008B0F09" w:rsidRDefault="008B0F09">
      <w:pPr>
        <w:jc w:val="left"/>
      </w:pPr>
      <w:r>
        <w:br w:type="page"/>
      </w:r>
    </w:p>
    <w:p w14:paraId="48A9A68E" w14:textId="0F717D63" w:rsidR="008B0F09" w:rsidRDefault="008B0F09" w:rsidP="00B2008E">
      <w:pPr>
        <w:pStyle w:val="1"/>
        <w:rPr>
          <w:lang w:val="ru-RU"/>
        </w:rPr>
      </w:pPr>
      <w:r>
        <w:rPr>
          <w:lang w:val="ru-RU"/>
        </w:rPr>
        <w:lastRenderedPageBreak/>
        <w:t>ДОДАТОК В</w:t>
      </w:r>
    </w:p>
    <w:p w14:paraId="39A239A6" w14:textId="1112F81E" w:rsidR="00CC77E6" w:rsidRPr="00CC77E6" w:rsidRDefault="00CC77E6" w:rsidP="00CC77E6">
      <w:pPr>
        <w:rPr>
          <w:lang w:val="ru-RU"/>
        </w:rPr>
      </w:pPr>
      <w:proofErr w:type="gramStart"/>
      <w:r>
        <w:rPr>
          <w:lang w:val="ru-RU"/>
        </w:rPr>
        <w:t>На рисунку</w:t>
      </w:r>
      <w:proofErr w:type="gramEnd"/>
      <w:r>
        <w:rPr>
          <w:lang w:val="ru-RU"/>
        </w:rPr>
        <w:t xml:space="preserve"> 29 забрежено </w:t>
      </w:r>
      <w:proofErr w:type="spellStart"/>
      <w:r>
        <w:rPr>
          <w:lang w:val="ru-RU"/>
        </w:rPr>
        <w:t>альтернативний</w:t>
      </w:r>
      <w:proofErr w:type="spellEnd"/>
      <w:r>
        <w:rPr>
          <w:lang w:val="ru-RU"/>
        </w:rPr>
        <w:t xml:space="preserve"> та </w:t>
      </w:r>
      <w:proofErr w:type="spellStart"/>
      <w:r>
        <w:rPr>
          <w:lang w:val="ru-RU"/>
        </w:rPr>
        <w:t>успішний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сценарій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додавання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музики</w:t>
      </w:r>
      <w:proofErr w:type="spellEnd"/>
      <w:r>
        <w:rPr>
          <w:lang w:val="ru-RU"/>
        </w:rPr>
        <w:t xml:space="preserve">. </w:t>
      </w:r>
    </w:p>
    <w:tbl>
      <w:tblPr>
        <w:tblStyle w:val="af"/>
        <w:tblW w:w="0" w:type="auto"/>
        <w:tblInd w:w="9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08"/>
      </w:tblGrid>
      <w:tr w:rsidR="00CC77E6" w:rsidRPr="00C5680F" w14:paraId="2BD4A44F" w14:textId="77777777" w:rsidTr="00CC77E6">
        <w:trPr>
          <w:trHeight w:val="5278"/>
        </w:trPr>
        <w:tc>
          <w:tcPr>
            <w:tcW w:w="7608" w:type="dxa"/>
          </w:tcPr>
          <w:p w14:paraId="3A9CC8EB" w14:textId="7C6D7A4E" w:rsidR="00B2008E" w:rsidRPr="00B2008E" w:rsidRDefault="00CC77E6" w:rsidP="00C926E0">
            <w:pPr>
              <w:spacing w:before="240" w:after="240"/>
              <w:rPr>
                <w:noProof/>
                <w:lang w:val="en-US"/>
              </w:rPr>
            </w:pPr>
            <w:r w:rsidRPr="00CC77E6">
              <w:rPr>
                <w:noProof/>
                <w:lang w:val="en-US"/>
              </w:rPr>
              <w:drawing>
                <wp:inline distT="0" distB="0" distL="0" distR="0" wp14:anchorId="0EFA0FA7" wp14:editId="2DD60CD0">
                  <wp:extent cx="4693920" cy="3437162"/>
                  <wp:effectExtent l="0" t="0" r="0" b="0"/>
                  <wp:docPr id="145550812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5508129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340" cy="3459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77E6" w:rsidRPr="00C5680F" w14:paraId="5B236EC7" w14:textId="77777777" w:rsidTr="00CC77E6">
        <w:trPr>
          <w:trHeight w:val="572"/>
        </w:trPr>
        <w:tc>
          <w:tcPr>
            <w:tcW w:w="7608" w:type="dxa"/>
          </w:tcPr>
          <w:p w14:paraId="17B02260" w14:textId="4B72FA39" w:rsidR="00B2008E" w:rsidRPr="00B2008E" w:rsidRDefault="00B2008E" w:rsidP="00C926E0">
            <w:pPr>
              <w:spacing w:before="240" w:after="240"/>
              <w:jc w:val="center"/>
              <w:rPr>
                <w:noProof/>
              </w:rPr>
            </w:pPr>
            <w:r w:rsidRPr="00C5680F">
              <w:rPr>
                <w:noProof/>
              </w:rPr>
              <w:t>Рисунок 2</w:t>
            </w:r>
            <w:r>
              <w:rPr>
                <w:noProof/>
              </w:rPr>
              <w:t>9</w:t>
            </w:r>
            <w:r w:rsidRPr="00C5680F">
              <w:rPr>
                <w:noProof/>
              </w:rPr>
              <w:t xml:space="preserve"> –</w:t>
            </w:r>
            <w:r w:rsidR="00CC77E6">
              <w:rPr>
                <w:noProof/>
              </w:rPr>
              <w:t xml:space="preserve"> Форма </w:t>
            </w:r>
            <w:r w:rsidRPr="00C5680F">
              <w:rPr>
                <w:noProof/>
              </w:rPr>
              <w:t>–</w:t>
            </w:r>
            <w:r>
              <w:rPr>
                <w:noProof/>
              </w:rPr>
              <w:t xml:space="preserve"> </w:t>
            </w:r>
            <w:r w:rsidR="00CC77E6">
              <w:rPr>
                <w:noProof/>
              </w:rPr>
              <w:t>Додавання музики</w:t>
            </w:r>
          </w:p>
        </w:tc>
      </w:tr>
    </w:tbl>
    <w:tbl>
      <w:tblPr>
        <w:tblStyle w:val="af"/>
        <w:tblpPr w:leftFromText="180" w:rightFromText="180" w:vertAnchor="text" w:horzAnchor="page" w:tblpX="2917" w:tblpY="60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76"/>
      </w:tblGrid>
      <w:tr w:rsidR="00CC77E6" w:rsidRPr="00C5680F" w14:paraId="3BFECC6E" w14:textId="77777777" w:rsidTr="00CC77E6">
        <w:trPr>
          <w:trHeight w:val="4571"/>
        </w:trPr>
        <w:tc>
          <w:tcPr>
            <w:tcW w:w="7176" w:type="dxa"/>
          </w:tcPr>
          <w:p w14:paraId="6FF8EF3C" w14:textId="77777777" w:rsidR="00CC77E6" w:rsidRPr="00B2008E" w:rsidRDefault="00CC77E6" w:rsidP="00CC77E6">
            <w:pPr>
              <w:spacing w:before="240" w:after="240"/>
              <w:rPr>
                <w:noProof/>
                <w:lang w:val="en-US"/>
              </w:rPr>
            </w:pPr>
            <w:r w:rsidRPr="00CC77E6">
              <w:rPr>
                <w:noProof/>
                <w:lang w:val="en-US"/>
              </w:rPr>
              <w:lastRenderedPageBreak/>
              <w:drawing>
                <wp:inline distT="0" distB="0" distL="0" distR="0" wp14:anchorId="6BCD0803" wp14:editId="33B93E98">
                  <wp:extent cx="4414552" cy="3459480"/>
                  <wp:effectExtent l="0" t="0" r="5080" b="7620"/>
                  <wp:docPr id="112407978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4079785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2763" cy="346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77E6" w:rsidRPr="00C5680F" w14:paraId="39722A49" w14:textId="77777777" w:rsidTr="00CC77E6">
        <w:trPr>
          <w:trHeight w:val="867"/>
        </w:trPr>
        <w:tc>
          <w:tcPr>
            <w:tcW w:w="7176" w:type="dxa"/>
          </w:tcPr>
          <w:p w14:paraId="38F566B6" w14:textId="1AA0CD9B" w:rsidR="00CC77E6" w:rsidRPr="00B2008E" w:rsidRDefault="00CC77E6" w:rsidP="00CC77E6">
            <w:pPr>
              <w:spacing w:before="240" w:after="240"/>
              <w:jc w:val="center"/>
              <w:rPr>
                <w:noProof/>
              </w:rPr>
            </w:pPr>
            <w:r w:rsidRPr="00C5680F">
              <w:rPr>
                <w:noProof/>
              </w:rPr>
              <w:t xml:space="preserve">Рисунок </w:t>
            </w:r>
            <w:r>
              <w:rPr>
                <w:noProof/>
              </w:rPr>
              <w:t>30</w:t>
            </w:r>
            <w:r w:rsidRPr="00C5680F">
              <w:rPr>
                <w:noProof/>
              </w:rPr>
              <w:t xml:space="preserve"> –</w:t>
            </w:r>
            <w:r>
              <w:rPr>
                <w:noProof/>
              </w:rPr>
              <w:t xml:space="preserve"> Форма </w:t>
            </w:r>
            <w:r w:rsidRPr="00C5680F">
              <w:rPr>
                <w:noProof/>
              </w:rPr>
              <w:t>–</w:t>
            </w:r>
            <w:r>
              <w:rPr>
                <w:noProof/>
              </w:rPr>
              <w:t xml:space="preserve"> Створення плейлиста та </w:t>
            </w:r>
            <w:r>
              <w:rPr>
                <w:noProof/>
              </w:rPr>
              <w:t>г</w:t>
            </w:r>
            <w:r>
              <w:rPr>
                <w:noProof/>
              </w:rPr>
              <w:t>оловне меню плейлистів.</w:t>
            </w:r>
          </w:p>
        </w:tc>
      </w:tr>
    </w:tbl>
    <w:p w14:paraId="38DE1372" w14:textId="63602DA2" w:rsidR="00B2008E" w:rsidRDefault="00CC77E6" w:rsidP="00B2008E">
      <w:pPr>
        <w:rPr>
          <w:lang w:val="ru-RU"/>
        </w:rPr>
      </w:pPr>
      <w:proofErr w:type="gramStart"/>
      <w:r>
        <w:rPr>
          <w:lang w:val="ru-RU"/>
        </w:rPr>
        <w:t>На рисунку</w:t>
      </w:r>
      <w:proofErr w:type="gramEnd"/>
      <w:r>
        <w:rPr>
          <w:lang w:val="ru-RU"/>
        </w:rPr>
        <w:t xml:space="preserve"> 30 </w:t>
      </w:r>
      <w:proofErr w:type="spellStart"/>
      <w:r>
        <w:rPr>
          <w:lang w:val="ru-RU"/>
        </w:rPr>
        <w:t>зображено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успішний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сценарій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створення</w:t>
      </w:r>
      <w:proofErr w:type="spellEnd"/>
      <w:r>
        <w:rPr>
          <w:lang w:val="ru-RU"/>
        </w:rPr>
        <w:t xml:space="preserve"> плейлиста та головне меню </w:t>
      </w:r>
      <w:proofErr w:type="spellStart"/>
      <w:r>
        <w:rPr>
          <w:lang w:val="ru-RU"/>
        </w:rPr>
        <w:t>плейлистів</w:t>
      </w:r>
      <w:proofErr w:type="spellEnd"/>
      <w:r>
        <w:rPr>
          <w:lang w:val="ru-RU"/>
        </w:rPr>
        <w:t xml:space="preserve"> </w:t>
      </w:r>
    </w:p>
    <w:p w14:paraId="6A314086" w14:textId="77777777" w:rsidR="00CC77E6" w:rsidRPr="00B2008E" w:rsidRDefault="00CC77E6" w:rsidP="00B2008E">
      <w:pPr>
        <w:rPr>
          <w:lang w:val="ru-RU"/>
        </w:rPr>
      </w:pPr>
    </w:p>
    <w:sectPr w:rsidR="00CC77E6" w:rsidRPr="00B2008E" w:rsidSect="00951D95">
      <w:headerReference w:type="default" r:id="rId58"/>
      <w:headerReference w:type="first" r:id="rId59"/>
      <w:footerReference w:type="first" r:id="rId60"/>
      <w:pgSz w:w="11907" w:h="16840" w:code="9"/>
      <w:pgMar w:top="851" w:right="567" w:bottom="1701" w:left="1418" w:header="720" w:footer="1418" w:gutter="0"/>
      <w:pgNumType w:start="3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6D5738" w14:textId="77777777" w:rsidR="00367DAF" w:rsidRPr="00A755E7" w:rsidRDefault="00367DAF" w:rsidP="00B15DD6">
      <w:r w:rsidRPr="00A755E7">
        <w:separator/>
      </w:r>
    </w:p>
  </w:endnote>
  <w:endnote w:type="continuationSeparator" w:id="0">
    <w:p w14:paraId="53FF6724" w14:textId="77777777" w:rsidR="00367DAF" w:rsidRPr="00A755E7" w:rsidRDefault="00367DAF" w:rsidP="00B15DD6">
      <w:r w:rsidRPr="00A755E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9DA31F" w14:textId="77777777" w:rsidR="00D2161A" w:rsidRPr="00A755E7" w:rsidRDefault="00D2161A">
    <w:pPr>
      <w:pStyle w:val="a6"/>
    </w:pPr>
  </w:p>
  <w:p w14:paraId="7F879BF2" w14:textId="77777777" w:rsidR="00D2161A" w:rsidRPr="00A755E7" w:rsidRDefault="00D2161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8572E6" w14:textId="77777777" w:rsidR="00367DAF" w:rsidRPr="00A755E7" w:rsidRDefault="00367DAF" w:rsidP="00B15DD6">
      <w:r w:rsidRPr="00A755E7">
        <w:separator/>
      </w:r>
    </w:p>
  </w:footnote>
  <w:footnote w:type="continuationSeparator" w:id="0">
    <w:p w14:paraId="27DABA0E" w14:textId="77777777" w:rsidR="00367DAF" w:rsidRPr="00A755E7" w:rsidRDefault="00367DAF" w:rsidP="00B15DD6">
      <w:r w:rsidRPr="00A755E7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58899726"/>
      <w:docPartObj>
        <w:docPartGallery w:val="Page Numbers (Top of Page)"/>
        <w:docPartUnique/>
      </w:docPartObj>
    </w:sdtPr>
    <w:sdtContent>
      <w:p w14:paraId="09779E00" w14:textId="77777777" w:rsidR="00D2161A" w:rsidRPr="00A755E7" w:rsidRDefault="00D2161A" w:rsidP="00951D95">
        <w:pPr>
          <w:pStyle w:val="a3"/>
          <w:jc w:val="center"/>
        </w:pPr>
        <w:r w:rsidRPr="00A755E7">
          <w:fldChar w:fldCharType="begin"/>
        </w:r>
        <w:r w:rsidRPr="00A755E7">
          <w:instrText xml:space="preserve"> PAGE   \* MERGEFORMAT </w:instrText>
        </w:r>
        <w:r w:rsidRPr="00A755E7">
          <w:fldChar w:fldCharType="separate"/>
        </w:r>
        <w:r w:rsidRPr="00A755E7">
          <w:t>2</w:t>
        </w:r>
        <w:r w:rsidRPr="00A755E7">
          <w:fldChar w:fldCharType="end"/>
        </w:r>
      </w:p>
      <w:p w14:paraId="41B044AA" w14:textId="638078A7" w:rsidR="00D2161A" w:rsidRPr="00A755E7" w:rsidRDefault="00D2161A" w:rsidP="00951D95">
        <w:pPr>
          <w:pStyle w:val="a3"/>
          <w:spacing w:after="240"/>
          <w:jc w:val="center"/>
        </w:pPr>
        <w:r w:rsidRPr="00A755E7">
          <w:t>КП 121.12221.25.001 ПЗ</w: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50821455"/>
      <w:docPartObj>
        <w:docPartGallery w:val="Page Numbers (Top of Page)"/>
        <w:docPartUnique/>
      </w:docPartObj>
    </w:sdtPr>
    <w:sdtContent>
      <w:p w14:paraId="4461164D" w14:textId="77777777" w:rsidR="00D2161A" w:rsidRPr="00A755E7" w:rsidRDefault="00D2161A" w:rsidP="00B67AB8">
        <w:pPr>
          <w:pStyle w:val="a3"/>
          <w:jc w:val="center"/>
        </w:pPr>
        <w:r w:rsidRPr="00A755E7">
          <w:fldChar w:fldCharType="begin"/>
        </w:r>
        <w:r w:rsidRPr="00A755E7">
          <w:instrText xml:space="preserve"> PAGE   \* MERGEFORMAT </w:instrText>
        </w:r>
        <w:r w:rsidRPr="00A755E7">
          <w:fldChar w:fldCharType="separate"/>
        </w:r>
        <w:r>
          <w:t>4</w:t>
        </w:r>
        <w:r w:rsidRPr="00A755E7">
          <w:fldChar w:fldCharType="end"/>
        </w:r>
      </w:p>
      <w:p w14:paraId="5BA1634F" w14:textId="77777777" w:rsidR="00D2161A" w:rsidRPr="00A755E7" w:rsidRDefault="00D2161A" w:rsidP="00B67AB8">
        <w:pPr>
          <w:pStyle w:val="a3"/>
          <w:spacing w:after="360"/>
          <w:jc w:val="center"/>
        </w:pPr>
        <w:r w:rsidRPr="00A755E7">
          <w:t>КП 121.12221.25.001 ПЗ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905AD"/>
    <w:multiLevelType w:val="hybridMultilevel"/>
    <w:tmpl w:val="FBB29FEE"/>
    <w:lvl w:ilvl="0" w:tplc="042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078340B"/>
    <w:multiLevelType w:val="multilevel"/>
    <w:tmpl w:val="A2762B14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073"/>
        </w:tabs>
        <w:ind w:left="207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793"/>
        </w:tabs>
        <w:ind w:left="279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13"/>
        </w:tabs>
        <w:ind w:left="351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33"/>
        </w:tabs>
        <w:ind w:left="423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953"/>
        </w:tabs>
        <w:ind w:left="495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673"/>
        </w:tabs>
        <w:ind w:left="567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93"/>
        </w:tabs>
        <w:ind w:left="639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13"/>
        </w:tabs>
        <w:ind w:left="7113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51384A"/>
    <w:multiLevelType w:val="multilevel"/>
    <w:tmpl w:val="7250D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AF108B"/>
    <w:multiLevelType w:val="multilevel"/>
    <w:tmpl w:val="C4B25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E455E0"/>
    <w:multiLevelType w:val="hybridMultilevel"/>
    <w:tmpl w:val="90D23DFC"/>
    <w:lvl w:ilvl="0" w:tplc="0422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5" w15:restartNumberingAfterBreak="0">
    <w:nsid w:val="0A5C1AC6"/>
    <w:multiLevelType w:val="multilevel"/>
    <w:tmpl w:val="3CB69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CE5711C"/>
    <w:multiLevelType w:val="multilevel"/>
    <w:tmpl w:val="FB082A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8EF4786"/>
    <w:multiLevelType w:val="multilevel"/>
    <w:tmpl w:val="31E80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B05D10"/>
    <w:multiLevelType w:val="hybridMultilevel"/>
    <w:tmpl w:val="7BF264C2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9" w15:restartNumberingAfterBreak="0">
    <w:nsid w:val="1F386B12"/>
    <w:multiLevelType w:val="hybridMultilevel"/>
    <w:tmpl w:val="AAD677CA"/>
    <w:lvl w:ilvl="0" w:tplc="57C0B21E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  <w:color w:val="0D0D0D" w:themeColor="text1" w:themeTint="F2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22AE36DE"/>
    <w:multiLevelType w:val="multilevel"/>
    <w:tmpl w:val="45CAD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D72C71"/>
    <w:multiLevelType w:val="multilevel"/>
    <w:tmpl w:val="476C5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BC73F41"/>
    <w:multiLevelType w:val="multilevel"/>
    <w:tmpl w:val="ABA6AB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CA72D6E"/>
    <w:multiLevelType w:val="multilevel"/>
    <w:tmpl w:val="11C8A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b w:val="0"/>
        <w:i w:val="0"/>
        <w:color w:val="auto"/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DD5C9D"/>
    <w:multiLevelType w:val="hybridMultilevel"/>
    <w:tmpl w:val="4C3C15AA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5" w15:restartNumberingAfterBreak="0">
    <w:nsid w:val="30137264"/>
    <w:multiLevelType w:val="multilevel"/>
    <w:tmpl w:val="C2E46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1C64344"/>
    <w:multiLevelType w:val="hybridMultilevel"/>
    <w:tmpl w:val="0554EA5A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 w15:restartNumberingAfterBreak="0">
    <w:nsid w:val="342C388C"/>
    <w:multiLevelType w:val="multilevel"/>
    <w:tmpl w:val="011C0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8AB33A4"/>
    <w:multiLevelType w:val="multilevel"/>
    <w:tmpl w:val="0A0A8F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9F40DAE"/>
    <w:multiLevelType w:val="multilevel"/>
    <w:tmpl w:val="FD0072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CA241EE"/>
    <w:multiLevelType w:val="multilevel"/>
    <w:tmpl w:val="B63CA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2C65939"/>
    <w:multiLevelType w:val="multilevel"/>
    <w:tmpl w:val="CCDA56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636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57610F4"/>
    <w:multiLevelType w:val="multilevel"/>
    <w:tmpl w:val="FB082A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489F3273"/>
    <w:multiLevelType w:val="multilevel"/>
    <w:tmpl w:val="31E80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5376FC0"/>
    <w:multiLevelType w:val="multilevel"/>
    <w:tmpl w:val="E7C40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636"/>
        </w:tabs>
        <w:ind w:left="1636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694471E"/>
    <w:multiLevelType w:val="multilevel"/>
    <w:tmpl w:val="1B468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6B828D6"/>
    <w:multiLevelType w:val="multilevel"/>
    <w:tmpl w:val="06D44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77D21CE"/>
    <w:multiLevelType w:val="multilevel"/>
    <w:tmpl w:val="1D48C2E0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87E1F42"/>
    <w:multiLevelType w:val="multilevel"/>
    <w:tmpl w:val="ABA6AB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5C4100D0"/>
    <w:multiLevelType w:val="hybridMultilevel"/>
    <w:tmpl w:val="D9FC42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FB6599"/>
    <w:multiLevelType w:val="multilevel"/>
    <w:tmpl w:val="FB082A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5E68130F"/>
    <w:multiLevelType w:val="multilevel"/>
    <w:tmpl w:val="B3D80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FD117E4"/>
    <w:multiLevelType w:val="multilevel"/>
    <w:tmpl w:val="75F25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1AF53EE"/>
    <w:multiLevelType w:val="multilevel"/>
    <w:tmpl w:val="8BEE9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1DF6500"/>
    <w:multiLevelType w:val="multilevel"/>
    <w:tmpl w:val="0A0A8F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5D5597F"/>
    <w:multiLevelType w:val="multilevel"/>
    <w:tmpl w:val="C23AE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6965B65"/>
    <w:multiLevelType w:val="multilevel"/>
    <w:tmpl w:val="984ABE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B351B94"/>
    <w:multiLevelType w:val="hybridMultilevel"/>
    <w:tmpl w:val="6B82E036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 w15:restartNumberingAfterBreak="0">
    <w:nsid w:val="6CAE2565"/>
    <w:multiLevelType w:val="hybridMultilevel"/>
    <w:tmpl w:val="7E70F512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9" w15:restartNumberingAfterBreak="0">
    <w:nsid w:val="71BF6C61"/>
    <w:multiLevelType w:val="hybridMultilevel"/>
    <w:tmpl w:val="7E3E9298"/>
    <w:lvl w:ilvl="0" w:tplc="303A9FF8">
      <w:start w:val="1"/>
      <w:numFmt w:val="decimal"/>
      <w:lvlText w:val="%1."/>
      <w:lvlJc w:val="left"/>
      <w:pPr>
        <w:ind w:left="1069" w:hanging="360"/>
      </w:pPr>
      <w:rPr>
        <w:rFonts w:hint="default"/>
        <w:color w:val="0D0D0D" w:themeColor="text1" w:themeTint="F2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71F33730"/>
    <w:multiLevelType w:val="multilevel"/>
    <w:tmpl w:val="D6BC8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30C5F7C"/>
    <w:multiLevelType w:val="multilevel"/>
    <w:tmpl w:val="A8B0E8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50B7A46"/>
    <w:multiLevelType w:val="multilevel"/>
    <w:tmpl w:val="87649A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83803534">
    <w:abstractNumId w:val="1"/>
  </w:num>
  <w:num w:numId="2" w16cid:durableId="282076554">
    <w:abstractNumId w:val="31"/>
  </w:num>
  <w:num w:numId="3" w16cid:durableId="1962883816">
    <w:abstractNumId w:val="15"/>
  </w:num>
  <w:num w:numId="4" w16cid:durableId="874656496">
    <w:abstractNumId w:val="32"/>
  </w:num>
  <w:num w:numId="5" w16cid:durableId="1448235929">
    <w:abstractNumId w:val="34"/>
  </w:num>
  <w:num w:numId="6" w16cid:durableId="1040086898">
    <w:abstractNumId w:val="24"/>
  </w:num>
  <w:num w:numId="7" w16cid:durableId="1833332438">
    <w:abstractNumId w:val="10"/>
  </w:num>
  <w:num w:numId="8" w16cid:durableId="83964789">
    <w:abstractNumId w:val="27"/>
  </w:num>
  <w:num w:numId="9" w16cid:durableId="1521819975">
    <w:abstractNumId w:val="41"/>
  </w:num>
  <w:num w:numId="10" w16cid:durableId="1345548971">
    <w:abstractNumId w:val="29"/>
  </w:num>
  <w:num w:numId="11" w16cid:durableId="1342777687">
    <w:abstractNumId w:val="4"/>
  </w:num>
  <w:num w:numId="12" w16cid:durableId="757287024">
    <w:abstractNumId w:val="0"/>
  </w:num>
  <w:num w:numId="13" w16cid:durableId="1099373669">
    <w:abstractNumId w:val="16"/>
  </w:num>
  <w:num w:numId="14" w16cid:durableId="1583446489">
    <w:abstractNumId w:val="8"/>
  </w:num>
  <w:num w:numId="15" w16cid:durableId="118031120">
    <w:abstractNumId w:val="12"/>
  </w:num>
  <w:num w:numId="16" w16cid:durableId="205143168">
    <w:abstractNumId w:val="6"/>
  </w:num>
  <w:num w:numId="17" w16cid:durableId="2106682132">
    <w:abstractNumId w:val="5"/>
  </w:num>
  <w:num w:numId="18" w16cid:durableId="181823860">
    <w:abstractNumId w:val="33"/>
  </w:num>
  <w:num w:numId="19" w16cid:durableId="650401101">
    <w:abstractNumId w:val="7"/>
  </w:num>
  <w:num w:numId="20" w16cid:durableId="1341739018">
    <w:abstractNumId w:val="23"/>
  </w:num>
  <w:num w:numId="21" w16cid:durableId="646008687">
    <w:abstractNumId w:val="25"/>
  </w:num>
  <w:num w:numId="22" w16cid:durableId="1920019395">
    <w:abstractNumId w:val="17"/>
  </w:num>
  <w:num w:numId="23" w16cid:durableId="1420444807">
    <w:abstractNumId w:val="36"/>
  </w:num>
  <w:num w:numId="24" w16cid:durableId="1307276518">
    <w:abstractNumId w:val="26"/>
  </w:num>
  <w:num w:numId="25" w16cid:durableId="792986457">
    <w:abstractNumId w:val="11"/>
  </w:num>
  <w:num w:numId="26" w16cid:durableId="1788499834">
    <w:abstractNumId w:val="20"/>
  </w:num>
  <w:num w:numId="27" w16cid:durableId="1496187256">
    <w:abstractNumId w:val="2"/>
  </w:num>
  <w:num w:numId="28" w16cid:durableId="151991772">
    <w:abstractNumId w:val="14"/>
  </w:num>
  <w:num w:numId="29" w16cid:durableId="1562055297">
    <w:abstractNumId w:val="42"/>
  </w:num>
  <w:num w:numId="30" w16cid:durableId="1674723587">
    <w:abstractNumId w:val="37"/>
  </w:num>
  <w:num w:numId="31" w16cid:durableId="284427609">
    <w:abstractNumId w:val="38"/>
  </w:num>
  <w:num w:numId="32" w16cid:durableId="560600269">
    <w:abstractNumId w:val="3"/>
  </w:num>
  <w:num w:numId="33" w16cid:durableId="1416628433">
    <w:abstractNumId w:val="40"/>
  </w:num>
  <w:num w:numId="34" w16cid:durableId="2123840453">
    <w:abstractNumId w:val="21"/>
  </w:num>
  <w:num w:numId="35" w16cid:durableId="248080562">
    <w:abstractNumId w:val="18"/>
  </w:num>
  <w:num w:numId="36" w16cid:durableId="821973007">
    <w:abstractNumId w:val="35"/>
  </w:num>
  <w:num w:numId="37" w16cid:durableId="93987540">
    <w:abstractNumId w:val="19"/>
  </w:num>
  <w:num w:numId="38" w16cid:durableId="1906068933">
    <w:abstractNumId w:val="9"/>
  </w:num>
  <w:num w:numId="39" w16cid:durableId="1141271145">
    <w:abstractNumId w:val="28"/>
  </w:num>
  <w:num w:numId="40" w16cid:durableId="1663240243">
    <w:abstractNumId w:val="39"/>
  </w:num>
  <w:num w:numId="41" w16cid:durableId="402533401">
    <w:abstractNumId w:val="22"/>
  </w:num>
  <w:num w:numId="42" w16cid:durableId="1592200045">
    <w:abstractNumId w:val="30"/>
  </w:num>
  <w:num w:numId="43" w16cid:durableId="1698000739">
    <w:abstractNumId w:val="13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840"/>
    <w:rsid w:val="00003E65"/>
    <w:rsid w:val="00015B93"/>
    <w:rsid w:val="00053044"/>
    <w:rsid w:val="00055571"/>
    <w:rsid w:val="000640D9"/>
    <w:rsid w:val="00065EBB"/>
    <w:rsid w:val="00067AC5"/>
    <w:rsid w:val="00073CAF"/>
    <w:rsid w:val="00090A77"/>
    <w:rsid w:val="00093322"/>
    <w:rsid w:val="00094529"/>
    <w:rsid w:val="000B4E3C"/>
    <w:rsid w:val="000B57B4"/>
    <w:rsid w:val="000B7272"/>
    <w:rsid w:val="000E200A"/>
    <w:rsid w:val="00106C01"/>
    <w:rsid w:val="001647E7"/>
    <w:rsid w:val="001730B6"/>
    <w:rsid w:val="00176433"/>
    <w:rsid w:val="00176C0D"/>
    <w:rsid w:val="00186334"/>
    <w:rsid w:val="001A55D6"/>
    <w:rsid w:val="001C1407"/>
    <w:rsid w:val="001F0D0D"/>
    <w:rsid w:val="001F1DCA"/>
    <w:rsid w:val="00203298"/>
    <w:rsid w:val="00214714"/>
    <w:rsid w:val="002537A2"/>
    <w:rsid w:val="00261A83"/>
    <w:rsid w:val="0026218B"/>
    <w:rsid w:val="002B2C96"/>
    <w:rsid w:val="002B5A5D"/>
    <w:rsid w:val="002F119F"/>
    <w:rsid w:val="002F5D84"/>
    <w:rsid w:val="0030070B"/>
    <w:rsid w:val="00332E06"/>
    <w:rsid w:val="00346C65"/>
    <w:rsid w:val="00350FB8"/>
    <w:rsid w:val="00357183"/>
    <w:rsid w:val="00367DAF"/>
    <w:rsid w:val="00384456"/>
    <w:rsid w:val="00392C09"/>
    <w:rsid w:val="00392EB8"/>
    <w:rsid w:val="003951C4"/>
    <w:rsid w:val="003C1E40"/>
    <w:rsid w:val="003C5E07"/>
    <w:rsid w:val="003E7E96"/>
    <w:rsid w:val="0040239A"/>
    <w:rsid w:val="00450231"/>
    <w:rsid w:val="00462F9A"/>
    <w:rsid w:val="004835F3"/>
    <w:rsid w:val="00486C89"/>
    <w:rsid w:val="004874F4"/>
    <w:rsid w:val="00496473"/>
    <w:rsid w:val="004F38E1"/>
    <w:rsid w:val="005119F1"/>
    <w:rsid w:val="005303C5"/>
    <w:rsid w:val="00556711"/>
    <w:rsid w:val="0057080F"/>
    <w:rsid w:val="00584F0D"/>
    <w:rsid w:val="00585905"/>
    <w:rsid w:val="00587047"/>
    <w:rsid w:val="005902B5"/>
    <w:rsid w:val="0059382F"/>
    <w:rsid w:val="005A7F8F"/>
    <w:rsid w:val="005C4877"/>
    <w:rsid w:val="005C5764"/>
    <w:rsid w:val="005C7B5A"/>
    <w:rsid w:val="0060620B"/>
    <w:rsid w:val="00637153"/>
    <w:rsid w:val="00655255"/>
    <w:rsid w:val="006713FB"/>
    <w:rsid w:val="00691070"/>
    <w:rsid w:val="006A1B8A"/>
    <w:rsid w:val="006C5497"/>
    <w:rsid w:val="006D00AA"/>
    <w:rsid w:val="006D1B80"/>
    <w:rsid w:val="006D7FAB"/>
    <w:rsid w:val="006F6521"/>
    <w:rsid w:val="006F6777"/>
    <w:rsid w:val="007369C0"/>
    <w:rsid w:val="00740B1E"/>
    <w:rsid w:val="007B4669"/>
    <w:rsid w:val="007B4894"/>
    <w:rsid w:val="007D57D1"/>
    <w:rsid w:val="00823B2C"/>
    <w:rsid w:val="00827A71"/>
    <w:rsid w:val="00830BC9"/>
    <w:rsid w:val="00847CE6"/>
    <w:rsid w:val="00851FED"/>
    <w:rsid w:val="00867592"/>
    <w:rsid w:val="00880D4F"/>
    <w:rsid w:val="008B0F09"/>
    <w:rsid w:val="008B31C0"/>
    <w:rsid w:val="008C0E0D"/>
    <w:rsid w:val="008C3CDE"/>
    <w:rsid w:val="008E1E7B"/>
    <w:rsid w:val="008E475D"/>
    <w:rsid w:val="00911454"/>
    <w:rsid w:val="0091432D"/>
    <w:rsid w:val="00924877"/>
    <w:rsid w:val="0094281E"/>
    <w:rsid w:val="00951D95"/>
    <w:rsid w:val="009647AE"/>
    <w:rsid w:val="00973048"/>
    <w:rsid w:val="00976CA0"/>
    <w:rsid w:val="00981554"/>
    <w:rsid w:val="00986B36"/>
    <w:rsid w:val="009C707C"/>
    <w:rsid w:val="009D4FAE"/>
    <w:rsid w:val="009F2137"/>
    <w:rsid w:val="009F53B3"/>
    <w:rsid w:val="00A019F4"/>
    <w:rsid w:val="00A16756"/>
    <w:rsid w:val="00A215DF"/>
    <w:rsid w:val="00A31663"/>
    <w:rsid w:val="00A36278"/>
    <w:rsid w:val="00A602FE"/>
    <w:rsid w:val="00A633F2"/>
    <w:rsid w:val="00A70A84"/>
    <w:rsid w:val="00A755E7"/>
    <w:rsid w:val="00A87E83"/>
    <w:rsid w:val="00AC7C1B"/>
    <w:rsid w:val="00AD2DCB"/>
    <w:rsid w:val="00AD75F1"/>
    <w:rsid w:val="00AE44B1"/>
    <w:rsid w:val="00AF4F4F"/>
    <w:rsid w:val="00AF645E"/>
    <w:rsid w:val="00B00300"/>
    <w:rsid w:val="00B01519"/>
    <w:rsid w:val="00B130B1"/>
    <w:rsid w:val="00B1341A"/>
    <w:rsid w:val="00B15DD6"/>
    <w:rsid w:val="00B2008E"/>
    <w:rsid w:val="00B35169"/>
    <w:rsid w:val="00B413AB"/>
    <w:rsid w:val="00B56D51"/>
    <w:rsid w:val="00B676CB"/>
    <w:rsid w:val="00B67AB8"/>
    <w:rsid w:val="00B7223D"/>
    <w:rsid w:val="00BE2768"/>
    <w:rsid w:val="00BE697A"/>
    <w:rsid w:val="00BF0E2D"/>
    <w:rsid w:val="00BF71E6"/>
    <w:rsid w:val="00C0263E"/>
    <w:rsid w:val="00C31F5B"/>
    <w:rsid w:val="00C36506"/>
    <w:rsid w:val="00C41E0F"/>
    <w:rsid w:val="00C5680F"/>
    <w:rsid w:val="00C666CC"/>
    <w:rsid w:val="00C9572F"/>
    <w:rsid w:val="00CC77E6"/>
    <w:rsid w:val="00CE4030"/>
    <w:rsid w:val="00CF177F"/>
    <w:rsid w:val="00D048C3"/>
    <w:rsid w:val="00D2161A"/>
    <w:rsid w:val="00D33884"/>
    <w:rsid w:val="00D34AC5"/>
    <w:rsid w:val="00D36840"/>
    <w:rsid w:val="00D51210"/>
    <w:rsid w:val="00D57012"/>
    <w:rsid w:val="00D777A7"/>
    <w:rsid w:val="00D82C39"/>
    <w:rsid w:val="00D84890"/>
    <w:rsid w:val="00D853B6"/>
    <w:rsid w:val="00D97BF8"/>
    <w:rsid w:val="00DA2FAF"/>
    <w:rsid w:val="00DC2093"/>
    <w:rsid w:val="00DE5B3D"/>
    <w:rsid w:val="00DF7149"/>
    <w:rsid w:val="00E00556"/>
    <w:rsid w:val="00E22D98"/>
    <w:rsid w:val="00E30C84"/>
    <w:rsid w:val="00E40247"/>
    <w:rsid w:val="00E5058F"/>
    <w:rsid w:val="00E522EE"/>
    <w:rsid w:val="00EC624C"/>
    <w:rsid w:val="00ED3885"/>
    <w:rsid w:val="00EE75E9"/>
    <w:rsid w:val="00F14B2D"/>
    <w:rsid w:val="00F466D1"/>
    <w:rsid w:val="00F94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59EE5C8"/>
  <w15:chartTrackingRefBased/>
  <w15:docId w15:val="{1CEF7C0B-2743-4EE3-BCEA-274299FA5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77E6"/>
    <w:pPr>
      <w:jc w:val="both"/>
    </w:pPr>
    <w:rPr>
      <w:sz w:val="28"/>
      <w:lang w:eastAsia="ru-RU"/>
    </w:rPr>
  </w:style>
  <w:style w:type="paragraph" w:styleId="1">
    <w:name w:val="heading 1"/>
    <w:basedOn w:val="a"/>
    <w:next w:val="a"/>
    <w:qFormat/>
    <w:rsid w:val="00B67AB8"/>
    <w:pPr>
      <w:suppressAutoHyphens/>
      <w:spacing w:after="240"/>
      <w:jc w:val="center"/>
      <w:outlineLvl w:val="0"/>
    </w:pPr>
    <w:rPr>
      <w:b/>
      <w:caps/>
      <w:kern w:val="28"/>
    </w:rPr>
  </w:style>
  <w:style w:type="paragraph" w:styleId="2">
    <w:name w:val="heading 2"/>
    <w:basedOn w:val="a"/>
    <w:next w:val="a"/>
    <w:qFormat/>
    <w:rsid w:val="00E00556"/>
    <w:pPr>
      <w:suppressAutoHyphens/>
      <w:spacing w:before="240" w:after="240" w:line="336" w:lineRule="auto"/>
      <w:ind w:left="851"/>
      <w:outlineLvl w:val="1"/>
    </w:pPr>
    <w:rPr>
      <w:b/>
    </w:rPr>
  </w:style>
  <w:style w:type="paragraph" w:styleId="3">
    <w:name w:val="heading 3"/>
    <w:basedOn w:val="a"/>
    <w:next w:val="a"/>
    <w:qFormat/>
    <w:pPr>
      <w:suppressAutoHyphens/>
      <w:spacing w:line="336" w:lineRule="auto"/>
      <w:ind w:left="851"/>
      <w:outlineLvl w:val="2"/>
    </w:pPr>
    <w:rPr>
      <w:b/>
    </w:rPr>
  </w:style>
  <w:style w:type="paragraph" w:styleId="4">
    <w:name w:val="heading 4"/>
    <w:basedOn w:val="a"/>
    <w:next w:val="a"/>
    <w:qFormat/>
    <w:pPr>
      <w:suppressAutoHyphens/>
      <w:spacing w:line="336" w:lineRule="auto"/>
      <w:jc w:val="center"/>
      <w:outlineLvl w:val="3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pPr>
      <w:tabs>
        <w:tab w:val="center" w:pos="4153"/>
        <w:tab w:val="right" w:pos="8306"/>
      </w:tabs>
    </w:pPr>
  </w:style>
  <w:style w:type="paragraph" w:styleId="a5">
    <w:name w:val="caption"/>
    <w:basedOn w:val="a"/>
    <w:next w:val="a"/>
    <w:qFormat/>
    <w:pPr>
      <w:suppressAutoHyphens/>
      <w:spacing w:line="336" w:lineRule="auto"/>
      <w:jc w:val="center"/>
    </w:pPr>
  </w:style>
  <w:style w:type="paragraph" w:styleId="a6">
    <w:name w:val="footer"/>
    <w:basedOn w:val="a"/>
    <w:semiHidden/>
    <w:pPr>
      <w:tabs>
        <w:tab w:val="center" w:pos="4153"/>
        <w:tab w:val="right" w:pos="8306"/>
      </w:tabs>
    </w:pPr>
  </w:style>
  <w:style w:type="character" w:styleId="a7">
    <w:name w:val="page number"/>
    <w:semiHidden/>
    <w:rPr>
      <w:rFonts w:ascii="Times New Roman" w:hAnsi="Times New Roman"/>
      <w:noProof w:val="0"/>
      <w:lang w:val="uk-UA"/>
    </w:rPr>
  </w:style>
  <w:style w:type="paragraph" w:styleId="10">
    <w:name w:val="toc 1"/>
    <w:basedOn w:val="a"/>
    <w:next w:val="a"/>
    <w:autoRedefine/>
    <w:uiPriority w:val="39"/>
    <w:pPr>
      <w:tabs>
        <w:tab w:val="right" w:leader="dot" w:pos="9355"/>
      </w:tabs>
      <w:spacing w:line="336" w:lineRule="auto"/>
      <w:ind w:right="851"/>
      <w:jc w:val="left"/>
    </w:pPr>
    <w:rPr>
      <w:caps/>
    </w:rPr>
  </w:style>
  <w:style w:type="paragraph" w:styleId="20">
    <w:name w:val="toc 2"/>
    <w:basedOn w:val="a"/>
    <w:next w:val="a"/>
    <w:autoRedefine/>
    <w:uiPriority w:val="39"/>
    <w:pPr>
      <w:tabs>
        <w:tab w:val="right" w:leader="dot" w:pos="9355"/>
      </w:tabs>
      <w:spacing w:line="336" w:lineRule="auto"/>
      <w:ind w:left="284" w:right="851"/>
      <w:jc w:val="left"/>
    </w:pPr>
  </w:style>
  <w:style w:type="paragraph" w:styleId="30">
    <w:name w:val="toc 3"/>
    <w:basedOn w:val="a"/>
    <w:next w:val="a"/>
    <w:autoRedefine/>
    <w:semiHidden/>
    <w:pPr>
      <w:tabs>
        <w:tab w:val="right" w:leader="dot" w:pos="9355"/>
      </w:tabs>
      <w:spacing w:line="336" w:lineRule="auto"/>
      <w:ind w:left="567" w:right="851"/>
      <w:jc w:val="left"/>
    </w:pPr>
  </w:style>
  <w:style w:type="paragraph" w:styleId="40">
    <w:name w:val="toc 4"/>
    <w:basedOn w:val="a"/>
    <w:next w:val="a"/>
    <w:autoRedefine/>
    <w:semiHidden/>
    <w:pPr>
      <w:tabs>
        <w:tab w:val="right" w:leader="dot" w:pos="9356"/>
      </w:tabs>
      <w:spacing w:line="336" w:lineRule="auto"/>
      <w:ind w:left="284" w:right="851"/>
      <w:jc w:val="left"/>
    </w:pPr>
  </w:style>
  <w:style w:type="paragraph" w:styleId="a8">
    <w:name w:val="Body Text"/>
    <w:basedOn w:val="a"/>
    <w:semiHidden/>
    <w:pPr>
      <w:spacing w:line="336" w:lineRule="auto"/>
      <w:ind w:firstLine="851"/>
    </w:pPr>
  </w:style>
  <w:style w:type="paragraph" w:customStyle="1" w:styleId="a9">
    <w:name w:val="Переменные"/>
    <w:basedOn w:val="a8"/>
    <w:pPr>
      <w:tabs>
        <w:tab w:val="left" w:pos="482"/>
      </w:tabs>
      <w:ind w:left="482" w:hanging="482"/>
    </w:pPr>
  </w:style>
  <w:style w:type="paragraph" w:styleId="aa">
    <w:name w:val="Document Map"/>
    <w:basedOn w:val="a"/>
    <w:semiHidden/>
    <w:pPr>
      <w:shd w:val="clear" w:color="auto" w:fill="000080"/>
    </w:pPr>
    <w:rPr>
      <w:sz w:val="24"/>
    </w:rPr>
  </w:style>
  <w:style w:type="paragraph" w:customStyle="1" w:styleId="ab">
    <w:name w:val="Формула"/>
    <w:basedOn w:val="a8"/>
    <w:pPr>
      <w:tabs>
        <w:tab w:val="center" w:pos="4536"/>
        <w:tab w:val="right" w:pos="9356"/>
      </w:tabs>
      <w:ind w:firstLine="0"/>
    </w:pPr>
  </w:style>
  <w:style w:type="paragraph" w:customStyle="1" w:styleId="ac">
    <w:name w:val="Чертежный"/>
    <w:pPr>
      <w:jc w:val="both"/>
    </w:pPr>
    <w:rPr>
      <w:rFonts w:ascii="ISOCPEUR" w:hAnsi="ISOCPEUR"/>
      <w:i/>
      <w:sz w:val="28"/>
      <w:lang w:eastAsia="ru-RU"/>
    </w:rPr>
  </w:style>
  <w:style w:type="paragraph" w:customStyle="1" w:styleId="ad">
    <w:name w:val="Листинг программы"/>
    <w:pPr>
      <w:suppressAutoHyphens/>
    </w:pPr>
    <w:rPr>
      <w:noProof/>
      <w:lang w:val="ru-RU" w:eastAsia="ru-RU"/>
    </w:rPr>
  </w:style>
  <w:style w:type="paragraph" w:styleId="ae">
    <w:name w:val="annotation text"/>
    <w:basedOn w:val="a"/>
    <w:semiHidden/>
    <w:rPr>
      <w:rFonts w:ascii="Journal" w:hAnsi="Journal"/>
      <w:sz w:val="24"/>
    </w:rPr>
  </w:style>
  <w:style w:type="table" w:styleId="af">
    <w:name w:val="Table Grid"/>
    <w:basedOn w:val="a1"/>
    <w:uiPriority w:val="39"/>
    <w:rsid w:val="00B003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Верхний колонтитул Знак"/>
    <w:basedOn w:val="a0"/>
    <w:link w:val="a3"/>
    <w:uiPriority w:val="99"/>
    <w:rsid w:val="00556711"/>
    <w:rPr>
      <w:sz w:val="28"/>
      <w:lang w:eastAsia="ru-RU"/>
    </w:rPr>
  </w:style>
  <w:style w:type="paragraph" w:styleId="af0">
    <w:name w:val="List Paragraph"/>
    <w:basedOn w:val="a"/>
    <w:uiPriority w:val="34"/>
    <w:qFormat/>
    <w:rsid w:val="009647AE"/>
    <w:pPr>
      <w:ind w:left="720"/>
      <w:contextualSpacing/>
    </w:pPr>
  </w:style>
  <w:style w:type="character" w:styleId="af1">
    <w:name w:val="Strong"/>
    <w:basedOn w:val="a0"/>
    <w:uiPriority w:val="22"/>
    <w:qFormat/>
    <w:rsid w:val="00B413AB"/>
    <w:rPr>
      <w:b/>
      <w:bCs/>
    </w:rPr>
  </w:style>
  <w:style w:type="character" w:styleId="af2">
    <w:name w:val="Hyperlink"/>
    <w:basedOn w:val="a0"/>
    <w:uiPriority w:val="99"/>
    <w:unhideWhenUsed/>
    <w:rsid w:val="00176433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176433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7B4894"/>
    <w:rPr>
      <w:color w:val="96607D" w:themeColor="followedHyperlink"/>
      <w:u w:val="single"/>
    </w:rPr>
  </w:style>
  <w:style w:type="table" w:customStyle="1" w:styleId="21">
    <w:name w:val="2"/>
    <w:basedOn w:val="a1"/>
    <w:rsid w:val="002F5D84"/>
    <w:pPr>
      <w:spacing w:line="276" w:lineRule="auto"/>
    </w:pPr>
    <w:rPr>
      <w:rFonts w:ascii="Arial" w:eastAsia="Arial" w:hAnsi="Arial" w:cs="Arial"/>
      <w:sz w:val="22"/>
      <w:szCs w:val="22"/>
      <w:lang w:val="ru" w:eastAsia="ru-RU"/>
    </w:rPr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">
    <w:name w:val="1"/>
    <w:basedOn w:val="a1"/>
    <w:rsid w:val="00A755E7"/>
    <w:pPr>
      <w:spacing w:line="276" w:lineRule="auto"/>
    </w:pPr>
    <w:rPr>
      <w:rFonts w:ascii="Arial" w:eastAsia="Arial" w:hAnsi="Arial" w:cs="Arial"/>
      <w:sz w:val="22"/>
      <w:szCs w:val="22"/>
      <w:lang w:val="ru" w:eastAsia="ru-RU"/>
    </w:rPr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5">
    <w:name w:val="TOC Heading"/>
    <w:basedOn w:val="1"/>
    <w:next w:val="a"/>
    <w:uiPriority w:val="39"/>
    <w:unhideWhenUsed/>
    <w:qFormat/>
    <w:rsid w:val="00384456"/>
    <w:pPr>
      <w:keepNext/>
      <w:keepLines/>
      <w:suppressAutoHyphens w:val="0"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0F4761" w:themeColor="accent1" w:themeShade="BF"/>
      <w:kern w:val="0"/>
      <w:sz w:val="32"/>
      <w:szCs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1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8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8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9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1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0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6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4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1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5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0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2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8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6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9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0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3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2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9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8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89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5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44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6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2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91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5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2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51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2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9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58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9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85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87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8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32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90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8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05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9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99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74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9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6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0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35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77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7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7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51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34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0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44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01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9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7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0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29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1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5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96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9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00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63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6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8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7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42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8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94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3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3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4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4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29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06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67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27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15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74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9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0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73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0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7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50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5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7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47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1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5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70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4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1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0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1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23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3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9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7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32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5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8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8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31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17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97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1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7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87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5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9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4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340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39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06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56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39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25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4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9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5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91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0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2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19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9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1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8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34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core.telegram.org/bots/api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docs.python.org/3/library/hashlib.html" TargetMode="External"/><Relationship Id="rId47" Type="http://schemas.openxmlformats.org/officeDocument/2006/relationships/hyperlink" Target="https://telegram.org/" TargetMode="External"/><Relationship Id="rId50" Type="http://schemas.openxmlformats.org/officeDocument/2006/relationships/hyperlink" Target="https://apps.make.com/telegram-bot" TargetMode="External"/><Relationship Id="rId55" Type="http://schemas.openxmlformats.org/officeDocument/2006/relationships/hyperlink" Target="https://github.com/HiToRi4kaa/NLAI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docs.python.org/3/" TargetMode="External"/><Relationship Id="rId40" Type="http://schemas.openxmlformats.org/officeDocument/2006/relationships/hyperlink" Target="https://pytba.readthedocs.io/en/latest/" TargetMode="External"/><Relationship Id="rId45" Type="http://schemas.openxmlformats.org/officeDocument/2006/relationships/hyperlink" Target="https://www.youtube.com/watch?v=6ZfuNTqbHE8" TargetMode="External"/><Relationship Id="rId53" Type="http://schemas.openxmlformats.org/officeDocument/2006/relationships/hyperlink" Target="https://www.youtube.com/playlist?list=PL0lO_mIqDDFUev1gp9yEwmwcy8SicqKbt" TargetMode="External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en.wikipedia.org/wiki/Telegram_Bot_API" TargetMode="External"/><Relationship Id="rId48" Type="http://schemas.openxmlformats.org/officeDocument/2006/relationships/hyperlink" Target="https://core.telegram.org/bots/tutorial" TargetMode="External"/><Relationship Id="rId56" Type="http://schemas.openxmlformats.org/officeDocument/2006/relationships/image" Target="media/image31.png"/><Relationship Id="rId8" Type="http://schemas.openxmlformats.org/officeDocument/2006/relationships/image" Target="media/image1.png"/><Relationship Id="rId51" Type="http://schemas.openxmlformats.org/officeDocument/2006/relationships/hyperlink" Target="https://sendpulse.com/ru/knowledge-base/chatbot/telegram/format-text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peps.python.org/pep-0257/" TargetMode="External"/><Relationship Id="rId46" Type="http://schemas.openxmlformats.org/officeDocument/2006/relationships/hyperlink" Target="https://www.youtube.com/watch?v=RhKLuStY0Kw" TargetMode="External"/><Relationship Id="rId59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hyperlink" Target="https://www.json.org/json-en.html" TargetMode="External"/><Relationship Id="rId54" Type="http://schemas.openxmlformats.org/officeDocument/2006/relationships/image" Target="media/image3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docs.python-telegram-bot.org/en/v20.0a2/" TargetMode="External"/><Relationship Id="rId57" Type="http://schemas.openxmlformats.org/officeDocument/2006/relationships/image" Target="media/image32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yperlink" Target="https://www.w3schools.com/js/js_json_intro.asp" TargetMode="External"/><Relationship Id="rId52" Type="http://schemas.openxmlformats.org/officeDocument/2006/relationships/hyperlink" Target="https://www.youtube.com/@indently" TargetMode="External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&#1091;&#1095;&#1105;&#1073;&#1072;\&#1082;&#1091;&#1088;&#1089;&#1086;&#1074;&#1080;&#1081;\Forms_A4.dot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FCFC51-9823-4E5C-AE03-8E72813D36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Forms_A4.dot</Template>
  <TotalTime>370</TotalTime>
  <Pages>39</Pages>
  <Words>5056</Words>
  <Characters>28820</Characters>
  <Application>Microsoft Office Word</Application>
  <DocSecurity>0</DocSecurity>
  <Lines>240</Lines>
  <Paragraphs>67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Home office</Company>
  <LinksUpToDate>false</LinksUpToDate>
  <CharactersWithSpaces>33809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Миллер Максим</cp:lastModifiedBy>
  <cp:revision>14</cp:revision>
  <dcterms:created xsi:type="dcterms:W3CDTF">2025-04-28T14:46:00Z</dcterms:created>
  <dcterms:modified xsi:type="dcterms:W3CDTF">2025-04-29T08:55:00Z</dcterms:modified>
</cp:coreProperties>
</file>